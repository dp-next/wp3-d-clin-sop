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B775" w14:textId="78E45DAA" w:rsidR="006C16D5" w:rsidRDefault="003A517C" w:rsidP="00DD5852">
      <w:pPr>
        <w:pStyle w:val="Overskrift1"/>
        <w:spacing w:line="240" w:lineRule="auto"/>
      </w:pPr>
      <w:r>
        <w:t>Højdemåling</w:t>
      </w:r>
    </w:p>
    <w:p w14:paraId="13D5B79A" w14:textId="77777777" w:rsidR="003A517C" w:rsidRPr="003A517C" w:rsidRDefault="003A517C" w:rsidP="004B332C">
      <w:pPr>
        <w:spacing w:line="240" w:lineRule="auto"/>
        <w:jc w:val="both"/>
      </w:pPr>
    </w:p>
    <w:p w14:paraId="3D545981" w14:textId="4B4B999A" w:rsidR="006C16D5" w:rsidRPr="00573386" w:rsidRDefault="003A517C" w:rsidP="004B332C">
      <w:pPr>
        <w:spacing w:after="0" w:line="240" w:lineRule="auto"/>
        <w:jc w:val="both"/>
        <w:textAlignment w:val="baseline"/>
        <w:rPr>
          <w:rFonts w:eastAsia="Times New Roman" w:cstheme="minorHAnsi"/>
          <w:lang w:eastAsia="da-DK"/>
        </w:rPr>
      </w:pPr>
      <w:r>
        <w:rPr>
          <w:rFonts w:eastAsia="Times New Roman" w:cstheme="minorHAnsi"/>
          <w:b/>
          <w:bCs/>
          <w:lang w:eastAsia="da-DK"/>
        </w:rPr>
        <w:t>Introduktion</w:t>
      </w:r>
      <w:r w:rsidR="00755526">
        <w:rPr>
          <w:rFonts w:eastAsia="Times New Roman" w:cstheme="minorHAnsi"/>
          <w:b/>
          <w:bCs/>
          <w:lang w:eastAsia="da-DK"/>
        </w:rPr>
        <w:t>:</w:t>
      </w:r>
    </w:p>
    <w:p w14:paraId="1494A791" w14:textId="1F623E9C" w:rsidR="00D430DC" w:rsidRDefault="006C16D5" w:rsidP="004B332C">
      <w:pPr>
        <w:pStyle w:val="Listeafsnit"/>
        <w:numPr>
          <w:ilvl w:val="0"/>
          <w:numId w:val="8"/>
        </w:numPr>
        <w:spacing w:line="240" w:lineRule="auto"/>
        <w:jc w:val="both"/>
        <w:rPr>
          <w:rFonts w:cstheme="minorHAnsi"/>
          <w:lang w:eastAsia="da-DK"/>
        </w:rPr>
      </w:pPr>
      <w:r w:rsidRPr="000C5B45">
        <w:rPr>
          <w:rFonts w:cstheme="minorHAnsi"/>
          <w:lang w:eastAsia="da-DK"/>
        </w:rPr>
        <w:t>Korrekt højdemåling af deltagere udført på samme måde for at opnå standardiserede mål. </w:t>
      </w:r>
    </w:p>
    <w:p w14:paraId="3C3A67B8" w14:textId="77777777" w:rsidR="001A3C7F" w:rsidRDefault="001A3C7F" w:rsidP="001A3C7F">
      <w:pPr>
        <w:pStyle w:val="Listeafsnit"/>
        <w:spacing w:line="240" w:lineRule="auto"/>
        <w:jc w:val="both"/>
        <w:rPr>
          <w:rFonts w:cstheme="minorHAnsi"/>
          <w:lang w:eastAsia="da-DK"/>
        </w:rPr>
      </w:pPr>
    </w:p>
    <w:p w14:paraId="5F966DF9" w14:textId="2E508136" w:rsidR="00A652AB" w:rsidRPr="00573386" w:rsidRDefault="00A652AB" w:rsidP="004B332C">
      <w:pPr>
        <w:spacing w:after="0" w:line="240" w:lineRule="auto"/>
        <w:jc w:val="both"/>
        <w:textAlignment w:val="baseline"/>
        <w:rPr>
          <w:rFonts w:eastAsia="Times New Roman" w:cstheme="minorHAnsi"/>
          <w:lang w:eastAsia="da-DK"/>
        </w:rPr>
      </w:pPr>
      <w:r>
        <w:rPr>
          <w:rFonts w:eastAsia="Times New Roman" w:cstheme="minorHAnsi"/>
          <w:b/>
          <w:bCs/>
          <w:lang w:eastAsia="da-DK"/>
        </w:rPr>
        <w:t>Udstyr</w:t>
      </w:r>
      <w:r w:rsidR="00755526">
        <w:rPr>
          <w:rFonts w:eastAsia="Times New Roman" w:cstheme="minorHAnsi"/>
          <w:b/>
          <w:bCs/>
          <w:lang w:eastAsia="da-DK"/>
        </w:rPr>
        <w:t>:</w:t>
      </w:r>
    </w:p>
    <w:p w14:paraId="5EBB7417" w14:textId="5A7E9F20" w:rsidR="00A108A5" w:rsidRDefault="00A8305D" w:rsidP="004B332C">
      <w:pPr>
        <w:pStyle w:val="Listeafsnit"/>
        <w:numPr>
          <w:ilvl w:val="0"/>
          <w:numId w:val="8"/>
        </w:numPr>
        <w:spacing w:line="240" w:lineRule="auto"/>
        <w:jc w:val="both"/>
        <w:rPr>
          <w:rFonts w:cstheme="minorHAnsi"/>
          <w:lang w:eastAsia="da-DK"/>
        </w:rPr>
      </w:pPr>
      <w:r>
        <w:rPr>
          <w:rFonts w:cstheme="minorHAnsi"/>
          <w:lang w:eastAsia="da-DK"/>
        </w:rPr>
        <w:t>Digital hø</w:t>
      </w:r>
      <w:r w:rsidR="001A3C7F">
        <w:rPr>
          <w:rFonts w:cstheme="minorHAnsi"/>
          <w:lang w:eastAsia="da-DK"/>
        </w:rPr>
        <w:t>jd</w:t>
      </w:r>
      <w:r>
        <w:rPr>
          <w:rFonts w:cstheme="minorHAnsi"/>
          <w:lang w:eastAsia="da-DK"/>
        </w:rPr>
        <w:t>emåler (</w:t>
      </w:r>
      <w:proofErr w:type="spellStart"/>
      <w:r>
        <w:rPr>
          <w:rFonts w:cstheme="minorHAnsi"/>
          <w:lang w:eastAsia="da-DK"/>
        </w:rPr>
        <w:t>seca</w:t>
      </w:r>
      <w:proofErr w:type="spellEnd"/>
      <w:r>
        <w:rPr>
          <w:rFonts w:cstheme="minorHAnsi"/>
          <w:lang w:eastAsia="da-DK"/>
        </w:rPr>
        <w:t xml:space="preserve"> 287)</w:t>
      </w:r>
      <w:r w:rsidR="00ED1B4A">
        <w:rPr>
          <w:rFonts w:cstheme="minorHAnsi"/>
          <w:lang w:eastAsia="da-DK"/>
        </w:rPr>
        <w:t>.</w:t>
      </w:r>
    </w:p>
    <w:p w14:paraId="368B2B5D" w14:textId="77777777" w:rsidR="001A3C7F" w:rsidRDefault="001A3C7F" w:rsidP="001A3C7F">
      <w:pPr>
        <w:pStyle w:val="Listeafsnit"/>
        <w:spacing w:line="240" w:lineRule="auto"/>
        <w:jc w:val="both"/>
        <w:rPr>
          <w:rFonts w:cstheme="minorHAnsi"/>
          <w:lang w:eastAsia="da-DK"/>
        </w:rPr>
      </w:pPr>
    </w:p>
    <w:p w14:paraId="71D8F327" w14:textId="6179CD68" w:rsidR="006C16D5" w:rsidRPr="00A108A5" w:rsidRDefault="006C16D5" w:rsidP="004B332C">
      <w:pPr>
        <w:spacing w:line="240" w:lineRule="auto"/>
        <w:jc w:val="both"/>
        <w:rPr>
          <w:rFonts w:cstheme="minorHAnsi"/>
          <w:lang w:eastAsia="da-DK"/>
        </w:rPr>
      </w:pPr>
      <w:r w:rsidRPr="00A108A5">
        <w:rPr>
          <w:rFonts w:eastAsia="Times New Roman" w:cstheme="minorHAnsi"/>
          <w:b/>
          <w:bCs/>
          <w:lang w:eastAsia="da-DK"/>
        </w:rPr>
        <w:t>Forsøgsprocedure</w:t>
      </w:r>
      <w:r w:rsidR="00755526">
        <w:rPr>
          <w:rFonts w:eastAsia="Times New Roman" w:cstheme="minorHAnsi"/>
          <w:b/>
          <w:bCs/>
          <w:lang w:eastAsia="da-DK"/>
        </w:rPr>
        <w:t>:</w:t>
      </w:r>
      <w:r w:rsidRPr="00A108A5">
        <w:rPr>
          <w:rFonts w:eastAsia="Times New Roman" w:cstheme="minorHAnsi"/>
          <w:lang w:eastAsia="da-DK"/>
        </w:rPr>
        <w:t>  </w:t>
      </w:r>
    </w:p>
    <w:p w14:paraId="14C7BF0B" w14:textId="162BF7C5" w:rsidR="006C16D5" w:rsidRPr="00573386" w:rsidRDefault="006C16D5" w:rsidP="004B332C">
      <w:pPr>
        <w:numPr>
          <w:ilvl w:val="0"/>
          <w:numId w:val="4"/>
        </w:numPr>
        <w:spacing w:before="60" w:after="0" w:line="240" w:lineRule="auto"/>
        <w:jc w:val="both"/>
        <w:rPr>
          <w:rFonts w:cstheme="minorHAnsi"/>
        </w:rPr>
      </w:pPr>
      <w:r w:rsidRPr="00573386">
        <w:rPr>
          <w:rFonts w:cstheme="minorHAnsi"/>
        </w:rPr>
        <w:t>Bed deltager om at tage skoene af</w:t>
      </w:r>
      <w:r w:rsidR="00C73413">
        <w:rPr>
          <w:rFonts w:cstheme="minorHAnsi"/>
        </w:rPr>
        <w:t>.</w:t>
      </w:r>
    </w:p>
    <w:p w14:paraId="53F30591" w14:textId="641E19C6" w:rsidR="003A517C" w:rsidRDefault="006C16D5" w:rsidP="004B332C">
      <w:pPr>
        <w:numPr>
          <w:ilvl w:val="0"/>
          <w:numId w:val="4"/>
        </w:numPr>
        <w:spacing w:before="60" w:after="0" w:line="240" w:lineRule="auto"/>
        <w:jc w:val="both"/>
        <w:rPr>
          <w:rFonts w:cstheme="minorHAnsi"/>
        </w:rPr>
      </w:pPr>
      <w:r>
        <w:rPr>
          <w:rFonts w:cstheme="minorHAnsi"/>
        </w:rPr>
        <w:t>D</w:t>
      </w:r>
      <w:r w:rsidRPr="00573386">
        <w:rPr>
          <w:rFonts w:cstheme="minorHAnsi"/>
        </w:rPr>
        <w:t xml:space="preserve">eltageren </w:t>
      </w:r>
      <w:r>
        <w:rPr>
          <w:rFonts w:cstheme="minorHAnsi"/>
        </w:rPr>
        <w:t xml:space="preserve">skal </w:t>
      </w:r>
      <w:r w:rsidRPr="00573386">
        <w:rPr>
          <w:rFonts w:cstheme="minorHAnsi"/>
        </w:rPr>
        <w:t>stå fladt på fødderne. Hælene skal være samlede og armene ned langs siden, skuldrene afslappet og hovedet i horisontalplan</w:t>
      </w:r>
      <w:r>
        <w:rPr>
          <w:rFonts w:cstheme="minorHAnsi"/>
        </w:rPr>
        <w:t xml:space="preserve">, hvilket </w:t>
      </w:r>
      <w:r w:rsidRPr="00573386">
        <w:rPr>
          <w:rFonts w:cstheme="minorHAnsi"/>
        </w:rPr>
        <w:t xml:space="preserve">er en imaginær </w:t>
      </w:r>
      <w:proofErr w:type="spellStart"/>
      <w:r w:rsidRPr="00573386">
        <w:rPr>
          <w:rFonts w:cstheme="minorHAnsi"/>
        </w:rPr>
        <w:t>linie</w:t>
      </w:r>
      <w:proofErr w:type="spellEnd"/>
      <w:r w:rsidRPr="00573386">
        <w:rPr>
          <w:rFonts w:cstheme="minorHAnsi"/>
        </w:rPr>
        <w:t xml:space="preserve"> mellem det laveste punkt på øjenhulen og </w:t>
      </w:r>
      <w:proofErr w:type="spellStart"/>
      <w:r w:rsidRPr="00573386">
        <w:rPr>
          <w:rFonts w:cstheme="minorHAnsi"/>
        </w:rPr>
        <w:t>tragion</w:t>
      </w:r>
      <w:proofErr w:type="spellEnd"/>
      <w:r w:rsidRPr="00573386">
        <w:rPr>
          <w:rFonts w:cstheme="minorHAnsi"/>
        </w:rPr>
        <w:t xml:space="preserve"> (bruskfremspringet lige foran øreåbningen).</w:t>
      </w:r>
    </w:p>
    <w:p w14:paraId="10BC48D8" w14:textId="77777777" w:rsidR="003A517C" w:rsidRDefault="006C16D5" w:rsidP="004B332C">
      <w:pPr>
        <w:numPr>
          <w:ilvl w:val="0"/>
          <w:numId w:val="4"/>
        </w:numPr>
        <w:spacing w:before="60" w:after="0" w:line="240" w:lineRule="auto"/>
        <w:jc w:val="both"/>
        <w:rPr>
          <w:rFonts w:cstheme="minorHAnsi"/>
        </w:rPr>
      </w:pPr>
      <w:r w:rsidRPr="003A517C">
        <w:rPr>
          <w:rFonts w:cstheme="minorHAnsi"/>
        </w:rPr>
        <w:t>Bed deltager om at fokusere på et punkt foran sig og stå så oprejst som overhovedet muligt</w:t>
      </w:r>
      <w:r w:rsidR="00B90EB1" w:rsidRPr="003A517C">
        <w:rPr>
          <w:rFonts w:cstheme="minorHAnsi"/>
        </w:rPr>
        <w:t>.</w:t>
      </w:r>
    </w:p>
    <w:p w14:paraId="677184C8" w14:textId="31CFECCD" w:rsidR="006C16D5" w:rsidRPr="003A517C" w:rsidRDefault="006C16D5" w:rsidP="004B332C">
      <w:pPr>
        <w:numPr>
          <w:ilvl w:val="0"/>
          <w:numId w:val="4"/>
        </w:numPr>
        <w:spacing w:before="60" w:after="0" w:line="240" w:lineRule="auto"/>
        <w:jc w:val="both"/>
        <w:rPr>
          <w:rFonts w:cstheme="minorHAnsi"/>
        </w:rPr>
      </w:pPr>
      <w:r w:rsidRPr="003A517C">
        <w:rPr>
          <w:rFonts w:cstheme="minorHAnsi"/>
        </w:rPr>
        <w:t>Hårpynt skal fjernes, hvis det forstyrrer målingen.</w:t>
      </w:r>
    </w:p>
    <w:p w14:paraId="6F87E7FC" w14:textId="77777777" w:rsidR="006C16D5" w:rsidRPr="006C16D5" w:rsidRDefault="006C16D5" w:rsidP="004B332C">
      <w:pPr>
        <w:jc w:val="both"/>
      </w:pPr>
    </w:p>
    <w:sectPr w:rsidR="006C16D5" w:rsidRPr="006C16D5" w:rsidSect="009C4179">
      <w:headerReference w:type="default" r:id="rId10"/>
      <w:footerReference w:type="default" r:id="rId11"/>
      <w:pgSz w:w="11906" w:h="16838"/>
      <w:pgMar w:top="1701" w:right="1134" w:bottom="1701" w:left="1134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49B3A" w14:textId="77777777" w:rsidR="00EA21E6" w:rsidRDefault="00EA21E6" w:rsidP="0061150D">
      <w:pPr>
        <w:spacing w:after="0" w:line="240" w:lineRule="auto"/>
      </w:pPr>
      <w:r>
        <w:separator/>
      </w:r>
    </w:p>
  </w:endnote>
  <w:endnote w:type="continuationSeparator" w:id="0">
    <w:p w14:paraId="0BACC011" w14:textId="77777777" w:rsidR="00EA21E6" w:rsidRDefault="00EA21E6" w:rsidP="0061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8A6B" w14:textId="77777777" w:rsidR="0061150D" w:rsidRDefault="009C4179">
    <w:pPr>
      <w:pStyle w:val="Sidefod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F02A949" wp14:editId="442515BC">
              <wp:simplePos x="0" y="0"/>
              <wp:positionH relativeFrom="column">
                <wp:posOffset>-468044</wp:posOffset>
              </wp:positionH>
              <wp:positionV relativeFrom="paragraph">
                <wp:posOffset>76591</wp:posOffset>
              </wp:positionV>
              <wp:extent cx="6821659" cy="556260"/>
              <wp:effectExtent l="0" t="0" r="0" b="0"/>
              <wp:wrapNone/>
              <wp:docPr id="48643757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659" cy="556260"/>
                        <a:chOff x="0" y="0"/>
                        <a:chExt cx="6821659" cy="556260"/>
                      </a:xfrm>
                    </wpg:grpSpPr>
                    <pic:pic xmlns:pic="http://schemas.openxmlformats.org/drawingml/2006/picture">
                      <pic:nvPicPr>
                        <pic:cNvPr id="1440324926" name="Picture 20" descr="A close-up of a logo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7AE2451C-9200-3BED-9213-ADB7C2887AB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265" cy="5562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58412302" name="Picture 23" descr="A black background with a black square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CFC237AB-C745-3893-6ACE-728E7BD7A9A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44416" y="105507"/>
                          <a:ext cx="1294130" cy="2743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7972294" name="Picture 3" descr="A close-up of a sign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57046" y="117231"/>
                          <a:ext cx="1379220" cy="2901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315309500" name="Picture 22" descr="A logo for a diabetes center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DC5E63A8-698A-2859-3404-7B24E06FC79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686908" y="64477"/>
                          <a:ext cx="906780" cy="45339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9526843" name="Picture 6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13939" y="123092"/>
                          <a:ext cx="807720" cy="274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813705904" name="Picture 1" descr="A close-up of a sign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18892" y="99646"/>
                          <a:ext cx="1190625" cy="312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ED771F" id="Group 8" o:spid="_x0000_s1026" style="position:absolute;margin-left:-36.85pt;margin-top:6.05pt;width:537.15pt;height:43.8pt;z-index:251665408" coordsize="68216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H2BC2wMAALESAAAOAAAAZHJzL2Uyb0RvYy54bWzsWFtv5CYYfa/U/4Bc&#10;qW+JDb57M1lFTTdaadtGvfwABmMbxQYXmMzk3/cDe6ZzWbXbze5K2enDMGBjOBwOhw+uXm+GHj1y&#10;bYSSiwBfRgHikqlayHYR/PH7m4siQMZSWdNeSb4InrgJXl9/+83Veqw4UZ3qa64RNCJNtR4XQWft&#10;WIWhYR0fqLlUI5fwslF6oBaKug1rTdfQ+tCHJIqycK10PWrFuDHw9HZ6GVz79puGM/tL0xhuUb8I&#10;AJv1qfbp0qXh9RWtWk3HTrAZBv0IFAMVEjrdNXVLLUUrLU6aGgTTyqjGXjI1hKppBON+DDAaHB2N&#10;5k6r1ejH0lbrdtzRBNQe8fTRzbKfH+/0+Nt4r4GJ9dgCF77kxrJp9OD+ASXaeMqedpTxjUUMHmYF&#10;wVlaBojBuzTNSDZzyjog/uQz1v34zx+G227DAzCjYBX8ZgYgd8LAvysFvrIrzYO5keGD2hiofliN&#10;FzBZI7ViKXphn7zwYFocKPl4L9i9ngpA5r1GooaFkCRRTJKSZAGSdADhQzXXOyKgwpobBhq8QaxX&#10;hl+sRqQaRFGvWvX9d5ubVz65eXvRcsk1tbxGTEnLpUUDfUJLjgQsMa1B3JdOwA6H63oCQh1R7xR7&#10;MEiqHzoqW35jRqgLqFzt8LC6Lx6MYtmL8Y3oezf1Lj/zBYCPRPceyidB3yq2GgDutEI174E6JU0n&#10;RhMgXfFhyYEj/bb2gGhlrOaWda7DBjr+FcA6oHsvPMq/gbkhGNDsh6o0JzHJ0mOR7rQGlGlj77ga&#10;kMsANEAAE0wr+vjOzFi2VWYGp+49LkAzTQJkXo5CSVokmMQROVFovKfQZU/ZA1pC0oIZyRqthe1A&#10;q9Nz8+eKan5emiXTnvEpNZsnSYLBKcBCcZSmUT51sfVYTMoEx+AbzmNJnsTgIdP62Dr0VpvnI1+C&#10;8zInQMyxevfFe2ivRrTyvKQaz1LVbLbUPUf9r1aLluufVA0bGV1Z5b1xK745PCA4zaNkVjEGx53N&#10;fafiOC+J2/28issIl+lzVEwrqdwutd3RXrwfxziNozKNgKGjiAEcehcxuBgBQTgMFlwLuuSWG8Rg&#10;q+X6vKSdzNL+hJFDnBVZGcF5BVw2S5L8yIXLKMuLWb5JGsfl/yZM4jIlWZGA5x5KNnOzcxhnvqSw&#10;1BsTeOUX8c0swnEZwwnK7f4Qj5VzgLH1zSLK851tPnvz/+pss8BxHqVldBII4D3XPPdAwK/HZ2z+&#10;7zlnJRkuCtCqk21ZZrDxw5Kn1Va1GINfkvnIFWOSfIaY1V8RwL2IPyrOdzju4mW/DPn9m6brvwAA&#10;AP//AwBQSwMECgAAAAAAAAAhAHgpJ5F6yQMAeskDABQAAABkcnMvbWVkaWEvaW1hZ2UxLnBuZ4lQ&#10;TkcNChoKAAAADUlIRFIAAAXCAAAEbggCAAAAf0XTogAAAAFzUkdCAK7OHOkAAP/KSURBVHhe7L0H&#10;gCRHfe9fnSdtvKQ7nU45AgpIBJMxwSYHG5yIlnF8Nrbfs5+x/WwcwH4OPMPfmAwmGjBgwCRjMiJK&#10;gEBIICEJhdPlzTsznev//VXPrk6nu9Ps7szu9Oy3NNrb0NNd/ama6qpv/YKltVYsJEACJEACJEAC&#10;JEACJEACJEACJEACJEAC90XAvq8D+HcSIAESIAESIAESIAESIAESIAESIAESIAEhQBmF/YAESIAE&#10;SIAESIAESIAESIAESIAESIAEuiJAGaUrTDyIBEiABEiABEiABEiABEiABEiABEiABCijsA+QAAmQ&#10;AAmQAAmQAAmQAAmQAAmQAAmQQFcEKKN0hYkHkQAJkAAJkAAJkAAJkAAJkAAJkAAJkABlFPYBEiAB&#10;EiABEiABEiABEiABEiABEiABEuiKAGWUrjDxIBIgARIgARIgARIgARIgARIgARIgARKgjMI+QAIk&#10;QAIkQAIkQAIkQAIkQAIkQAIkQAJdEaCM0hUmHkQCJEACJEACJEACJEACJEACJEACJEAClFHYB0iA&#10;BEiABEiABEiABEiABEiABEiABEigKwKUUbrCxINIgARIgARIgARIgARIgARIgARIgARIgDIK+wAJ&#10;kAAJkAAJkAAJkAAJkAAJkAAJkAAJdEWAMkpXmHgQCZAACZAACZAACZAACZAACZAACZAACVBGYR8g&#10;ARIgARIgARIgARIgARIgARIgARIgga4IUEbpChMPIgESIAESIAESIAESIAESIAESIAESIAHKKOwD&#10;JEACJEACJEACJEACJEACJEACJEACJNAVAcooXWHiQSRAAiRAAiRAAiRAAiRAAiRAAiRAAiRAGYV9&#10;gARIgARIgARIgARIgARIgARIgARIgAS6IkAZpStMPIgESIAESIAESIAESIAESIAESIAESIAEKKOw&#10;D5AACZAACZAACZAACZAACZAACZAACZBAVwQoo3SFiQeRAAmQAAmQAAmQAAmQAAmQAAmQAAmQAGUU&#10;9gESIAESIAESIAESIAESIAESIAESIAES6IoAZZSuMPEgEiABEiABEiABEiABEiABEiABEiABEqCM&#10;wj5AAiRAAiRAAiRAAiRAAiRAAiRAAiRAAl0RoIzSFSYeRAIkQAIkQAIkQAIkQAIkQAIkQAIkQAKU&#10;UdgHSIAESIAESIAESIAESIAESIAESIAESKArApRRusLEg0iABEiABEiABEiABEiABEiABEiABEiA&#10;Mgr7AAmQAAmQAAmQAAmQAAmQAAmQAAmQAAl0RYAySleYeBAJkAAJkAAJkAAJkAAJkAAJkAAJkAAJ&#10;UEZhHyABEiABEiABEiABEiABEiABEiABEiCBrghQRukKEw8iARIgARIgARIgARIgARIgARIgARIg&#10;Acoo7AMkQAIkQAIkQAIkQAIkQAIkQAIkQAIk0BUByihdYeJBJEACJEACJEACJEACJEACJEACJEAC&#10;JEAZhX2ABEiABEiABEiABEiABEiABEiABEiABLoiQBmlK0w8iARIgARIgARIgARIgARIgARIgARI&#10;gAQoo7APkAAJkAAJkAAJkAAJkAAJkAAJkAAJkEBXBCijdIWJB5EACZAACZAACZAACZAACZAACZAA&#10;CZAAZRT2ARIgARIgARIgARIgARIgARIgARIgARLoigBllK4w8SASIAESIAESIAESIAESIAESIAES&#10;IAESoIzCPkACJEACJEACJEACJEACJEACJEACJEACXRGgjNIVJh5EAiRAAiRAAiRAAiRAAiRAAiRA&#10;AiRAApRR2AdIgARIgARIgARIgARIgARIgARIgARIoCsClFG6wsSDSIAESIAESIAESIAESIAESIAE&#10;SIAESIAyCvsACZAACZAACZAACZAACZAACZAACZAACXRFgDJKV5h4EAmQAAmQAAmQAAmQAAmQAAmQ&#10;AAmQAAlQRmEfIAESIAESIAESIAESIAESIAESIAESIIGuCFBG6QoTDyIBEiABEiABEiABEiABEiAB&#10;EiABEiAByijsAyRAAiRAAiRAAiRAAiRAAiRAAiRAAiTQFQHKKF1h4kEkQAIkQAIkQAIkQAIkQAIk&#10;QAIkQAIkQBmFfYAESIAESIAESIAESIAESIAESIAESIAEuiJAGaUrTDyIBEiABEiABEiABEiABEiA&#10;BEiABEiABCijsA+QAAmQAAmQAAmQAAmQAAmQAAmQAAmQQFcEKKN0hYkHkQAJkAAJkAAJkAAJkAAJ&#10;kAAJkAAJkABlFPYBEiABEiABEiABEiABEiABEiABEiABEuiKAGWUrjDxIBIgARIgARIgARIgARIg&#10;ARIgARIgARKgjMI+QAIkQAIkQAIkQAIkQAIkQAIkQAIkQAJdEaCM0hUmHkQCJEACJEACJEACJEAC&#10;JEACJEACJEAClFHYB0iABEiABEiABEiABEiABEiABEiABEigKwKUUbrCxINIgARIgARIgARIgARI&#10;gARIgARIgARIgDIK+wAJkAAJkAAJkAAJkAAJkAAJkAAJkAAJdEWAMkpXmHgQCZAACZAACZAACZAA&#10;CZAACZAACZAACVBGYR8gARIgARIgARIgARIgARIgARIgARIgga4IUEbpChMPIgESIAESIAESIAES&#10;IAESIAESIAESIAHKKOwDJEACJEACJEACJEACJEACJEACJEACJNAVAcooXWHiQSRAAiRAAiRAAiRA&#10;AiRAAiRAAiRAAiRAGYV9gARIgARIgARIgARIgARIgARIgARIgAS6IkAZpStMPIgESIAESIAESIAE&#10;SIAESIAESIAESIAEKKOwD5AACZAACZAACZAACZAACZAACZAACZBAVwQoo3SFiQeRAAmQAAmQAAmQ&#10;AAmQAAmQAAmQAAmQAGUU9gESIAESIAESIAESIAESIAESIAESIAES6IoAZZSuMPEgEiABEiABEiAB&#10;EiABEiABEiABEiABEqCMwj5AAiRAAiRAAiRAAiRAAiRAAiRAAiRAAl0RoIzSFSYeRAIkQAIkQAIk&#10;QAIkQAIkQAIkQAIkQAKUUdgHSIAESIAESIAESIAESIAESIAESIAESKArApRRusLEg0iABEiABEiA&#10;BEiABEiABEiABEiABEiAMgr7AAmQAAmQAAmQAAmQAAmQAAmQAAmQAAl0RYAySleYeBAJkAAJkAAJ&#10;kAAJkAAJkAAJkAAJkAAJUEZhHyABEiABEiABEiABEiABEiABEiABEiCBrghQRukKEw8iARIgARIg&#10;ARIgARIgARIgARIgARIgAcoo7AMkQAIkQAIkQAIkQAIkQAIkQAIkQAIk0BUByihdYeJBJEACJEAC&#10;JEACJEACJEACJEACJEACJEAZhX2ABEiABEiABEiABEiABEiABEiABEiABLoiQBmlK0w8iARIgARI&#10;gARIgARIgARIgARIgARIgAQoo7APkAAJkAAJkAAJkAAJkAAJkAAJkAAJkEBXBCijdIWJB5EACZAA&#10;CZAACZAACZAACZAACZAACZAAZRT2ARIgARIgARIgARIgARIgARIgARIgARLoigBllK4w8SASIAES&#10;IAESIAESIAESIAESIAESIAESoIzCPkACJEACJEACJEACJEACJEACJEACJEACXRGgjNIVJh5EAiRA&#10;AiRAAiRAAiRAAiRAAiRAAiRAApRR2AdIgARIgARIgARIgARIgARIgARIgARIoCsClFG6wsSDSIAE&#10;SIAESIAESIAESIAESIAESIAESIAyCvsACZAACZAACZAACZAACZAACZAACZAACXRFgDJKV5h4EAmQ&#10;AAmQAAmQAAmQAAmQAAmQAAmQAAlQRmEfIAESIAESIAESIAESIAESIAESIAESIIGuCFBG6QoTDyIB&#10;EiABEiABEiABEiABEiABEiABEiAByijsAyRAAiRAAiRAAiRAAiRAAiRAAiRAAiTQFQHKKF1h4kEk&#10;QAIkQAIkQAIkQAIkQAIkQAIkQAIkQBmFfYAESIAESIAESIAESIAESIAESIAESIAEuiJAGaUrTDyI&#10;BEiABEiABEiABEiABEiABEiABEiABCijsA+QAAmQAAmQAAmQAAmQAAmQAAmQAAmQQFcEKKN0hYkH&#10;kQAJkAAJkAAJkAAJkAAJkAAJkAAJkABlFPYBEiABEiABEiABEiABEiABEiABEiABEuiKAGWUrjDx&#10;IBIgARIgARIgARIgARIgARIgARIgARKgjMI+QAIkQAIkQAIkQAIkQAIkQAIkQAIkQAJdEaCM0hUm&#10;HkQCJEACJEACJEACJEACJEACJEACJEAClFHYB0iABEiABEiABEiABEiABEiABEiABEigKwKUUbrC&#10;xINIgARIgARIgARIgARIgARIgARIgARIgDIK+wAJkAAJkAAJkAAJkAAJkAAJkAAJkAAJdEWAMkpX&#10;mHgQCZAACZAACZAACZAACZAACZAACZAACVBGYR8gARIgARIgARIgARIgARIgARIgARIgga4IUEbp&#10;ChMPIgESIAESIAESIAESIAESIAESIAESIAHKKOwDJEACJEACJEACJEACJEACJEACJEACJNAVAcoo&#10;XWHiQSRAAiRAAiRAAiRAAiRAAiRAAiRAAiRAGYV9gARIgARIgARIgARIgARIgARIgARIgAS6IkAZ&#10;pStMPIgESIAESIAESIAESIAESIAESIAESIAEKKOwD5AACZAACZAACZAACZAACZAACZAACZBAVwQo&#10;o3SFiQeRAAmQAAmQAAmQAAmQAAmQAAmQAAmQAGUU9gESIAESIAESIAESIAESIAESIAESIAES6IoA&#10;ZZSuMPEgEiABEiABEiABEiABEiABEiABEiABEqCMwj5AAiRAAiRAAiRAAiRAAiRAAiRAAiRAAl0R&#10;oIzSFSYeRAIkQAIkQAIkQAIkQAIkQAIkQAIkQAKUUdgHSIAESIAESIAESIAESIAESIAESIAESKAr&#10;ApRRusLEg0iABEiABEiABEiABEiABEiABEiABEiAMgr7AAmQAAmQAAmQAAmQAAmQAAmQAAmQAAl0&#10;RYAySleYeBAJkAAJkAAJkAAJkAAJkAAJkAAJkAAJUEZhHyABEiABEiABEiABEiABEiABEiABEiCB&#10;rghQRukKEw8iARIgARIgARIgARIgARIgARIgARIgAcoo7AMkQAIkQAIkQAIkQAIkQAIkQAIkQAIk&#10;0BUByihdYeJBJEACJEACJEACJEACJEACJEACJEACJEAZhX2ABEiABEiABEiABEiABEiABEiABEiA&#10;BLoiQBmlK0w8iARIgARIgARIgARIgARIgARIgARIgAQoo7APkAAJkAAJkAAJkAAJkAAJkAAJkAAJ&#10;kEBXBCijdIWJB5EACZAACZAACZAACZAACZAACZAACZAAZRT2ARIgARIgARIgARIgARIgARIgARIg&#10;ARLoigBllK4w8SASIAESIAESIAESIAESIAESIAESIAESoIzCPkACJEACJEACJEACJEACJEACJEAC&#10;JEACXRGgjNIVJh5EAiRAAiRAAiRAAiRAAiRAAiRAAiRAApRR2AdIgARIgARIgARIgARIgARIgARI&#10;gARIoCsClFG6wsSDSIAESIAESIAESIAESIAESIAESIAESIAyCvsACZAACZAACZAACZAACZAACZAA&#10;CZAACXRFgDJKV5h4EAmQAAmQAAmQAAmQAAmQAAmQAAmQAAlQRmEfIAESIAESIAESIAESIAESIAES&#10;IAESIIGuCFBG6QoTDyIBEiABEiABEiABEiABEiABEiABEiAByijsAyRAAiRAAiRAAiRAAiRAAiRA&#10;AiRAAiTQFQHKKF1h4kEkQAIkQAIkQAIkQAIkQAIkQAIkQAIkQBmFfYAESIAESIAESIAESIAESIAE&#10;SIAESIAEuiJAGaUrTDyIBEiABEiABEiABEiABEiABEiABEiABCijsA+QAAmQAAmQAAmQAAmQAAmQ&#10;AAmQAAmQQFcEKKN0hYkHkQAJkAAJkAAJkAAJkAAJkAAJkAAJkABlFPYBEiABEiABEiABEiABEiAB&#10;EiABEiABEuiKAGWUrjDxIBIgARIgARIgARIgARIgARIgARIgARKgjMI+QAIkQAIkQAIkQAIkQAIk&#10;QAIkQAIkQAJdEaCM0hUmHkQCJEACJEACJEACJEACJEACJEACJEAClFHYB0iABEiABEiABEiABEiA&#10;BEiABEiABEigKwKUUbrCxINIgARIgARIgARIgARIgARIgARIgARIgDIK+wAJkAAJkAAJkAAJkAAJ&#10;kAAJkAAJkAAJdEWAMkpXmHgQCZAACZAACZAACZAACZAACZAACZAACVBGYR8gARIgARIgARIgARIg&#10;ARIgARIgARIgga4IUEbpChMPIgESIAESIAESIAESIAESIAESIAESIAFLa00KJEACJEACJEACJEAC&#10;m5AAZoFWU6vAarl5Tdsqy6M7Ds5/8urmD++45ZZbZmZmKpWK67ppmmLGaFnWfMM576IL08Cp79o2&#10;vvsUd8vozovOU9WK8gRernNtqdyytMJLSlD8U8w2LUtZxU84ytK5HGzbNv6WK1w5w5985eDvGean&#10;lmz14XD8rLSK5Hydc2qV21p7OALHmBOykAAJkAAJkMB6EqCMsp60eS0SIAESIAESIAESGCACc0qP&#10;KitSqqLVwie++bm3//tVn/7sGVnVz61mC/qK9l0fqkee59A7IKP4aWtLZdtcuBBD3PCcxSyujjS0&#10;be28/KLRHVt3nnvmtvPPHD17d/XUbWrLmPLstp3byobWAVEEZzOyiCgfeHvxyzwXzcTFMbboJnNW&#10;7itVzS2VyhvkIM8yoouoL6iGOVCUF+onA9SNWBUSIAES2GQEKKNssgbn7ZIACZAACZAACZDAEoGW&#10;mJAknuXd8L5P/PDP35LeeGtLJbARgUzhKS9wA5E80hg6BuQL6CltlQZe0Epa+E3gBEmWiJGJZdW1&#10;BYuSSGWhShNlVUdHJnZsG5kYH/npK07Zs/us+13gnH26agTKlctFWepXq0UVchFLoImIKpKr3G9D&#10;N7Ehq0BngXWKC/sU/D3Ncf17mLTgJwsH4EDKKezNJEACJEAC602AMsp6E+f1SIAESIAESIAESGBQ&#10;CMRGodg/9ZdPft6W6/fuUJ5bGbs9nAuU5dgO9JEsy6BuwKIEFc5U5gYV/AY+PnCnqfoBvo+zCCrM&#10;rJf7rlfBm+LMShJH5YGyfeUuKh2rPHRVMhI09pyy59KLzr/8kl1nn1F9zMXi4wMLFLzwTVG0jj3j&#10;zJNnOstxstx2YJUCPWUkN25B+Crf6BwGLq6NqkNnYSEBEiABEiCBdSZAGWWdgfNyJEACJEACJEAC&#10;JDAwBJJcLaY/fsuH3v0Hr9jjjmRp1FZ6ztWTyodEAjEDFXUsiU+CAm+aWqYSlRrjEagsTqbzUMWB&#10;HYSidRRKSCfontioWFYVIozoNHDDgbmKTuHEI1YlelEljS1bdl1ywekPu2zb5Rc2zjutfsZOq1aB&#10;5uLhzEtxUBAwBYqJZdmxyiC3iO+PcQUqCkKxOEZ1YSEBEiABEiCB9SRAGWU9afNaJEACJEACJEAC&#10;JDBABOaVGp1pffC5v9/64nXzSdOz/TxP7ZG6u4B4KRLNBL48kDGSPMH38OKxsjxRGcxI8Af41CR5&#10;lqnc9fxtCX6UP8FCJINiYoloApEFJi0IaGKioliOI+Yt+FEirVSDKIEljFauE2cpYqGMb5ncsfOU&#10;3Y+6fNf5Z+160APUeXtU1RHJBFeAMuNJTJUYlxPDGOgsYodSWKwMEE1WhQRIgARIYHMQoIyyOdqZ&#10;d0kCJEACJEACJEAC9yKwV7d2Z7X/d+4Tt942lTu+G/gLrSMqGPUiOOY4kD+KdyQKVisI/uoXTjT4&#10;3tiLwLpEZA18g1C1sBOBVuLajmuC0YqtSJ5XdCGvSBqeDBl8XHHhgWhSj4q8PC5cgfI0iVWE72tu&#10;bV/WEiMWz3HGG+Pnn37mox90/596VOPSi1QzVvUAb0BKIIRNQRV8yCmoBVUU9moSIAESIIF1J0AZ&#10;Zd2R84IkQAIkQAIkQAIkMBgEIEn47fzPtz3ovCbEDidWyYQ3dnM6N65d13HTLIVE4jmSzRguPjAn&#10;iWxJe5zGCYQOONRYufZcN0kSH8mSjfUKXkZkkQJVJYVDDl4wRUGOHdi2mJcRYlxcC9Yr8BmybQf2&#10;LWmOi+UTykth5AJDE6OPQKpBYFu8pf2Yi85/6AMvftJjdl1+v6wewIzFzuDRY8xVWEiABEiABEhg&#10;fQlQRllf3rwaCZAACZAACZAACQwUganFN5/6RB1FluUgWmyQqSiLYRsyUHWMVVx1qu0symuVcx/3&#10;Exf/7E/tfORl1p7tcSdsS+5B3oHzkG2LIqOUZBhiIQESIAESIIH+EKCM0h+uPCsJkAAJkAAJkAAJ&#10;lIHAzE23v/v8Z1UkEKzTdLWfSpBYiUQySCVGEmSNWav4EEW2mnOzxuk7z7ns/o+98ufrV1ykJisw&#10;pqkjR7NYt6iWldXwDwsJkAAJkAAJ9IcATSH7w5VnJQESIAESIAESIIGBJ4AorbPTM3CyQSSUIqBJ&#10;qlK42QxaxZG+B7oOpBFkYp7U3o5Y+z/aO/XRr/7zs3/9o7/2p+k1N9fbOaKzpDbi0eoa7oaFBEiA&#10;BEiABPpGYOAek327U56YBEiABEiABEiABEjgHgQs207T1LM8ZOTBH5DSGHFM8E0R5WRwXlYe1W0P&#10;iYSQKXkRXjt+VVn+dDjfaOc3fOCj//yTL7jpTR+2UtWCUw/0lnYn+zIbmwRIgARIgAT6QYAySj+o&#10;8pwkQAIkQAIkQAIkUA4CSLSDMLHwl8k1cukgaqsDm5RBq7qr3CTLUgk56yLMbTtLMseqVRpOri+u&#10;7tmxkHz0j//xY3/896OpUYOQKZmFBEiABEiABPpGgDJK39DyxCRAAiRAAiRAAiQw4AS0FGQmRgxX&#10;2J4g+khhloIkOwP10p4fqqyVtVWe1nJ7PHPGUlULY4R02ds+GKncazfvfNd/Tb/3s9Z8OMfp7YD3&#10;OlaPBEiABEpOgM+Zkjcgq08CJEACJEACJEACqyaQ50hIDBkFnjzIzoOsxlBSVn2y/r2xmUS25474&#10;jYryLI00zDlizULogfdOo76lqeKd/pbW/jv/7a/+n7IqaR72ryY8MwmQAAmQAAlQRmEfIAESIAES&#10;IAESIIHNSsBxXNeFrwx8eTzPyzX8efQAzg49x02TOIoj7SD6iTuvsiNOethXi66aas5sUY0kbm4J&#10;th6eOpLf8KMtWWWzNifvmwRIgARIYD0IDOCDcj1um9cgARIgARIgARIgARKILbV1OgmrDoKOLGax&#10;q5Rru7DyGDQyTqY95TjKRggXK9cV5dQzuxGrQNuBsmfcrKVUnGdb5rJb3vGJzBu06rM+JEACJEAC&#10;Q0WAMspQNSdvhgRIgARIgARIgAS6J2ApvTg3D18evAVBUuApAwcfGKR0f4aNPRIxcSWGi5ZgLkqC&#10;5OYH9+3HTW1srXh1EiABEiCB4SZAGWW425d3RwIkQAIkQAIkQAInJJBn2fSRKZ12MgQ7tpOrPC8P&#10;MCRoFhlFEgzZiJSLee2tt9ySL91Oee6DNSUBEiABEigTAcooZWot1pUESIAESIAESIAEekjAsazF&#10;+XlkOMaMUKxRbDszphwwSCnFq1NVrY0FinYs+8Cdd7km2RALCZAACZAACfSJAB8zfQLL05IACZAA&#10;CZAACZDAoBNwLScNY6gPJhrKki9M8VMZSmZi4koxkXF92wkXmwMZJLcMNFlHEiABEiCB7ghQRumO&#10;E48iARIgARIgARIggeEjgBw9luXaMiGU/MESGAW2KTDuMDFHBv5lUjVbtsRGUbYJkuKi7iwkQAIk&#10;QAIk0E8ClFH6SZfnJgESIAESIAESIIFBJgDdwXZgjQJTFBtyBKw6jHfPIFf56LqhqkVsFGgnLoSU&#10;LA98X0VJWerPepIACZAACZSRAGWUMrYa60wCJEACJEACJEACvSAAGcISaw4UfFMIKIgy24tTr8c5&#10;lmUUqb+ycpV5jquiaD2uzWuQAAmQAAlsVgKUUTZry/O+SYAESIAESIAENj2B1LVGUhuOMQuunSvt&#10;IkqrDR2iNMWDBYpKbcuC/cmCnUE+saP00LU3luUGkCEp0Tm+Qr5CnBe8RMZCrqQwV2mO2wnNAQpH&#10;xEofmb/rv79x+EvX3vXFb938ua8f+O6Naq6tUgDQKVIumfMUrxg/mm8SpeUbnKFIY22uJ28xNkcm&#10;skxx7rytshi/jVIcht+0Vb6gk6YSpPJ7HGayYhffFN8v/6YstFlPEiABEugVgc62Q69Ox/OQAAmQ&#10;AAmQAAmQAAmUhQBWw9e99J++/pp3pY7lZZBRVCZGKVjMl2SnDapPFqeWizqnroNUx5lj/fwnX7f9&#10;CQ8qRRN0lAkxpRE7IIR3Kap9RKlRRMxt6/zbN373Y5/79qc+f+jGHwfa3haKD1Os07aKLeV4QSXT&#10;Ooyj+11xmTtWHzntlGDP9vGLzqydtWvL2Xus8YYoIiZsjOSxljRMKoKooqwxyQ0tQojIKy7Usw6t&#10;lovDsyDFOxz5Fd5r6TBPK64nYWjEd6qT0akUeFlJEiABEugTAcoofQLL05IACZAACZAACZDAoBNI&#10;svSqF/zFD97z8cy23TwPlAOjB2dpMT/otRdDFBXkKUw2xIImqOg4hR70C//1+smffODgV150DFNL&#10;SBq5zk2EGikQg2LXsW/ce80/vOMrb/63hrK3VMYXw9kxVZtH9BdxubIgHyGYTYpifmO7PvQUyBxx&#10;mtiQkyzAqLiu6z36fjtP2737gnN2XXD25Nl71NYxVRELnjiK/CBAXBkjrICik4tLlBqZT1XFzXyx&#10;gmnrqGF5lQwRZ6DodHCarEiSGFsqD83KMWoLCwmQAAlsMgKUUTZZg/N2SYAESIAESIAESGCJQJak&#10;H3vW7+/7+FXacewsqygPXiKe5WBVXwpIlu9VY90UISDXnp8koVb2L376jZNPuKIU9YczDgSRoqqF&#10;IQpaBF+d+ewNP/OS+S9+42y1taWyWQdaiQ5yq23nGt8qhRAwSLEkFiLIteQ48OKRjEvasvPckYTP&#10;OcQSnHBWactxQ5U17dwerY3t2r7r7DN27Tmt+rQHbz9lx47dp6p6TVQcW+k8R2U814PzD8xOcLkM&#10;P9quOE1laXGVZWuU5VDElFFK0c1YSRIggZ4ToIzSc6Q8IQmQAAmQAAmQAAmUhECuP/TE35j+7DWp&#10;51hJWrG8BR0HtotFdSluILHVSG4jkAe0A+24MOPw3OC5n/iX0SeUxBrFyFWSqtn4y8AORb6z7f3v&#10;+vQ7/vhvKnsPn+JN3JEcsZzqRLWhFhc9OxDTFYmeklkwQoFZiklKvWAsSpD6WUxRNHQQk27Jthpx&#10;5ls+rE6iPIHRCkxXcFjFq1hJM0J+65GR+gV7tj30/rt/4pJTL79ffc8uXXGSNIFdjOgj8PTBSXB6&#10;fAOTFBMPpdBNChmlqDMLCZAACWxCApRRNmGj85ZJgARIgARIgARIwBDI1Id/6tenP/utGEvnLPeV&#10;A8sOF6vxkqQ8hu3MqIK1BYwvLPglQSjw/MqT3vu3pzzrUaVoYGBGNFj4yEhEmiwH+KLa73zAz87f&#10;sleFi57y3HqjlcZhNLdTjU850LvEgSlPOxYi0E4gcEA3MWcQ25Y0Txxx0oFiYkewIBHzEogsuqYC&#10;SCCZCC4WThsjEC3kEcvTrh1lKexZUI2RR9z//AddesFjHjpx8bnqlEnl4rzGA6gSSGe5p5JCGaUU&#10;fYyVJAES6AeBksQP68et85wkQAIkQAIkQAIksMkJwFmjCMmR5XbxjV2mPbZKteY5nskuZMOCBtpB&#10;FLf2/vj2srRqYc4hegTEDmPigTJz5Ij1g7vqYbLNHht161Fz0YrSemVi2s9dhDCBZoKXORZviaGA&#10;6LSRW43M8pFrCQfgP9ikQE9xHYRHQYHNSqacxLdD325ZFl6H7HjRdTKER/EclWR+no0rezJ3m1d9&#10;/8bXfuC9z/jtV5/3pPf+5IuvfdU7mz+8HVFU2u02Lne0KYok+lnK3VMW2qwnCZAACfSKAGWUXpHk&#10;eUiABEiABEiABEigbATgCmMhiIZkxEXVERFDFufLiVsG/m7iOA6zMM5hWCF5ZKpicOG0Wq2Br/g9&#10;K7ikieC3aRTdeeediIcCsWM6D8M0aihnRDnQR2Aw0tB2AKOhLAu0qmjbzxD71a5aHkLPLjoayYlh&#10;WgJjE0RRCXJdSfORKBqP9bi2R8SqJEnjCPKHJRFQYIViIQ5LM4ZAkqSWE9n2vErquaPD0MuT8Ugt&#10;fv0Hn/qDv33LI57/2Z/6nVtvvXVZSSnUE5iuMDBKyboZq0sCJNA7ApRReseSZyIBEiABEiABEiCB&#10;UhHIPCsMwwULRgmeC9MGlY/kFiw7ynITtUy1HSeAHYZC8FWJFRI59ijcVkpSJKoLHHJQkL7Ydhay&#10;yPWCM3/cshAwF8FhlZ0oJM2xIghbcYr7wjcp7FFws/JV41UUiClOpj348qTiy5PkyGosx4TKXVQ5&#10;5BW8Bb/3lVuBIhNDhZHjIc1UlItfwocLV0S7JxI/BZYucPmBtUm+RdWq0+1b//tr19z/hV988u9n&#10;X70RJ8pdF1FwofwgzVNJMLOaJEACJNBjAqV5zPT4vnk6EiABEiABEiABEtj0BGCHgkgowFDElBXP&#10;EnwtVeTQjpBQHguaozsdpA3RN0zUWPj2iANOmsL0Y9A6ZlPFP/zqNX/17F/+8t++0V/MrHYkWgsE&#10;NxYSIAES2JQEKKNsymbnTZMACZAACZAACZCALN+1A+8MxCGFrwcsEuAa00m8WzI6RgDqpI8pUejT&#10;Zf+pTvRWZNtBbJSZmUGj77jVapzuPBh+8eX/8uU/f7WziCg0SymaB62urA8JkAAJ9J8AZZT+M+YV&#10;SIAESIAESIAESGAgCcALBg4dJjyKhCYtVvXImFuoEoP/KqAuixHLSspAwj5OpYqQNPcorlupVAaO&#10;vNajXn27qu5M1VWvfseX/v4NKlUt+BWxkAAJkMCmJEAZZVM2O2+aBEiABEiABEiABISAlUYx/HpM&#10;wlwkjJEMMEWwjlKUe0fDhQQkDjIlKQiIW9RUwrXmeXE74tozaCXLppPmLerAztEdY1n81Te9784v&#10;fg3626BVk/UhARIggfUhQBllfTjzKiRAAiRAAiRAAiQweARytTA7B9nEgYyCqKRIG1y4xuDHMrwK&#10;oMtVxffQUEoko0jtk6QITIMgKeJRpXWapoMGP1BOZtkjY7vunD80rmqTkf2RV7+5jvxILCRAAiSw&#10;KQlQRtmUzc6bJgESIAESIAESIAFDYPrIVJZK6hU4mNiWjeQvSlx8ylQKOxrUWHxhkGHGZOQtRZEK&#10;H2M7Y+LUDFrlM5VUkCU5zVoqtpFzud0++JXvqs9fN2j1ZH1IgARIYH0IUEZZH868CgmQAAmQAAmQ&#10;AAkMHoEsa84vpCrthGh1xBqlRCFaC6CFjFIoKRCDBlCGOFHDS7WDwLKlqAFWf8T5KIntVlxT1aZK&#10;bcsZb+nr3/aRwevQrBEJkAAJrAcByijrQZnXIAESIAESIAESIIEBJKADZzRWo8pruVZiWUmWattx&#10;09JYc6SW1cjtPE/bdg4lIlfac7zDX//+AKI+bpUCrdpOJnFmxQBFUh+3HLhWDVyBRw+qB8sZrfIs&#10;z+ACtsUKvvXhT6uZZF6pedQ+Fm+wSKk0TiSJDwsJkAAJDDWBARyoh5o3b44ESIAESIAESIAEBptA&#10;qSNelMgUpegFy1Fmi0zTCI7iIPf0gJVlqsv5sIsYNAvX32iJapJLaB3jnTSI8XEHDCarQwIkMAQE&#10;KKMMQSPyFkiABEiABEiABEiABEpLALIJ4qHALQkeVUoFzuBl6jFolz2ninRICIV73Ze/HkBCMX/D&#10;b8w3EIJKLcSVthex4iRAAutIgDLKOsLmpUiABEiABEiABEigDASKUCmD/yoDy5PWsRNfVmeQHowN&#10;iqssTyNp0sDBP/o2UL0cQorOb/3ad/zc8Y7xQypbiOLS9yLeAAmQwLoToIyy7sh5QRIgARIgARIg&#10;ARIgARIAgSInD6w7jIaCmCMOMiAvtgafjSgpKp+/6Q6ViPQDWxQTJlflSWLMalhIgARIYJgJUEYZ&#10;5tblvZEACZAACZAACZDAKggU7huD/1rFrQ3WWyR0q3GEgQRhxAckFZ49eGTQyB8XGiqpD8yqmYWi&#10;4pYj9wLXnuJGWEiABEhgiAlQRhnixuWtkQAJkAAJkAAJkAAJDDoBY4rS+d/O9dzU9KDXeClOijPX&#10;XrjlNljQmCxDcg8MMTv4bccakgAJrJ0AZZS1M+QZSIAESIAESIAESIAESGDlBCQFDv4/OiirFbba&#10;Kz/Rur6jMJaxLRuJjg/duQ+xZtVyPBTHKRyVWEiABEhgiAlQRhnixuWtkQAJkAAJkAAJkMDJCFiZ&#10;iizdVLrqeBWdutpKlXbtAc0U001bWqUKzKFdo0fktp+L+JAgVorrIMRsN3e6nscc42RUXBrqT8Vv&#10;NL92A0xQYiwpQp0q6U5WihTILCRAAiQwzAQoowxz6/LeSIAESIAESIAESOBkBLBst2E+oMWgQGJ0&#10;yAJewluUtoh5B8t6EWjFrbtuu8NG0h6dFSFRZGnhiJcPCwmQAAkMMQHKKEPcuLw1EiABEiABEiAB&#10;EjgpgUw7FtLr5ki4C+1Ed1wzSiyjsL3Xk4Cj7MO374U1jYsUQ6YjSaZmFhIgARIYdgKUUYa9hXl/&#10;JEACJEACJEACJHACAtnUjEozuGxAOEG2mGVTDgnYUYbXsDZsKeCjko5y5vYdUk3x6YEhCr5KZJSB&#10;80ka1m7C+yIBEtgwApRRNgw9L0wCJEACJEACJEACG0tg5sChTCUwJLBtG4lqxZZA607q3Y2tGa9e&#10;BgKJSuKp2eT2fXmWKZ1LnBfTi8pQd9aRBEiABFZPgDLK6tnxnSRAAiRAAiRAAiRQagKt2XnEscDq&#10;t8i5mxmPDHHPKMmr1PBPUvmy8PeVW1fOgZt+7EjWntwIcFYCSYWFBEiABIaaAGWUoW5e3hwJkAAJ&#10;kAAJkAAJnJgAUvMEysPqN0MxRgSIMgtnDTIjgW4IeI7XUP7tP7hJAqNYMEVBfB0Fy6Zu3stjSIAE&#10;SKC8BDjMlbftWHMSIAESIAESIAESWBOBwPd95UmmHgSZlRWwGKVIoFAWEuiCQJiFWiV33nwrOg2i&#10;FMs7NBQVri+6YMdDSIAEykyAw1yZW491JwESIAESIAESIIE1EEizbNZK4EIC14zMGKJUc5WarLWl&#10;KFCAEInDdX2N4ByWWrC07TrjbVrTrFPrpa4H/vk3fpTZysvtGGmP4RK2ThfnZUiABEhgwwiU5jG5&#10;YYR4YRIgARIgARIgARIYUgLLqXmK+zvmxzLcNAKa5ihFVV0Eyk2z2emZMtR8GOqIhQSMmBbnF3Qr&#10;xP04SHvMQgIkQAKbgABllE3QyLxFEiABEiABEiABEhhGAjCgSY2MAgsIxDhFVA6YpRw6cHAY73UQ&#10;78nE0bEWZucWf7wP9DtiHGPrDGJbsU4kQAK9JEAZpZc0eS4SIAESIAESIAESGAICWB2X4lWExUVI&#10;F/glQUxBrFzoKa35hbI3QSngo5JWBuZOEkYLN95h2ONXdOspe+9j/UmABO6bAGWU+2bEI0iABEiA&#10;BEiABEiABAaQQK6xjIcNCkLjwjAix6rewyqeIXLXq6kkNI3luJY9d90toqEgTorkz2YhARIggSEn&#10;QBllyBuYt0cCJEACJEACJEACKyUAVaIUL8Q3RV6YIqSLrN5zjSW9r9yV3u+gHV8K+KgkJCuYn1Rc&#10;7/C1N4qMkueM7jtofYn1IQES6AcByij9oMpzkgAJkAAJkAAJkAAJrAcBhEfJsgxLeEfsUGCUojm7&#10;XQ/u5hquspMcWXqsA9fdVFxUgv1SS1m3BuCFSIAENogAHzQbBJ6XJQESIAESIAESIAESWCsBqChW&#10;pjK4k8C1B8l2kbhHnEtY1oWAo2zAh24ys/dAcUGiXxfwvAgJkMAGE6CMssENwMuTAAmQAAmQAAmQ&#10;wEYR8MOs4ngxvDE8V+u8YjmW0lgWb1R9Vnpd6CZa4qG4MEVBiFkTcdZGuI6Vnmejju9U1FapbaWW&#10;jiFJIG1weeoP2aSlMsdzK1E0f+2Nnu3E6Dzw82EhARIggaEmQBllqJuXN0cCJEACJEACJEACJyYw&#10;dfhwnMZY9SK8iMTjQKARZfuuT2brTCDTGfi7JqoLzGrW+eqrvhxUK9dy0zhBvp7puw5I2ukyaUCr&#10;vm++kQRIYLMTKM0wvdkbivdPAiRAAiRAAiRAAr0mcOjAwQyWEMh0Y2QUiCliS1CeZXyveaz7+TR0&#10;B1NMPJHCiiOXUC/lKKi05zg6Sx3L3fv9GyVvD2WUcjQda0kCJLAmApRR1oSPbyYBEiABEiABEiCB&#10;8hJI2iE8YmBBUCS7wVeEuojSBKFGSv0qS4tkaSpVhZhiTFDAXCUpvJPKAl/i0GjtKTtVet93fgAZ&#10;hUuLsvQ91pMESGAtBDjWrYUe30sCJEACJEACJEACJSbgWHYF9gQwQclzePRoG/YQVpqbtT1L/wk4&#10;yCttCvI0i5yC6C6WVfWD/l+5N1eA2QxsZyq2F+ts9oYfI7SL3A9Do/SGLs9CAiQwuAQoowxu27Bm&#10;JEACJEACJEACJNBXArAjwEpeKwTmQMJgePPYJjwHFvflfvUVWi9P7iBJs9igyH9FVBRpkNLAF08w&#10;pX1jjRLfdUTNNwWOsWxiIQESIIEhJkAZZYgbl7dGAiRAAiRAAiRAAicjIBoKwqEgW7CyxaMnyxxH&#10;lvGkts4EIGXBIAitgOsePHhwna++6stBL0GOpCxPbddx5lsHb7qZ1iirhsk3kgAJlIgAZZQSNRar&#10;SgIkQAIkQAIkQAK9JICoKCa7iu3Y8OzJM3hoGFmFZZ0ILNltFNKVpEwKw7133LlOV1/zZXJLua6b&#10;qcTGPyrv1Jwy3JrB8gQkQAIDToAyyoA3EKtHAiRAAiRAAiRAAv0i4LfTuyp5pDI/txBctq7sJE9d&#10;3+vX9XjeexLIkCgYSoqtMp3bmRUiTVKjMj4Xl4WTlSdOmsReYIXtQAXZ9Xc4VOHK0nisJwmQwBoI&#10;UEZZAzy+lQRIgARIgARIgATKTAAhZn3HFSMILOBNaFDYpKRF+hiWdSFQ5EgqqQWQpzzP9lWWI6QO&#10;es4dP7rVSRkYZV36DS9CAiSwoQQoo2wofl6cBEiABEiABEiABDaOQNaObLPsRa4eLTIKUvVYCvl2&#10;WUigCwKZ0onOkdrJVTaUoNt/cJNKungbDyEBEiCBkhOgjFLyBmT1SYAESIAESIAESGC1BGaPTOXJ&#10;su2JWKMgTornwNEEqkqJX6vlMSjvKwt88Ap1ggg7MEWBErew96A6PD8oEFkPEiABEugbAcoofUPL&#10;E5MACZAACZAACZDAYBOYPzxliUeGrS0LSY9TxOhA1h6k3WUhgS4IeK6XKRX4AWQUHO61ktYNtyBO&#10;cRdv5SEkQAIkUGICfEyWuPFYdRIgARIgARIgARJYC4G0GUJDcRHn1JLgKKnYFOR5CkUF2VZK/FoL&#10;k0F4b1ngI0N2IuF0YLgETzBrVLt7v32DeIaxkAAJkMBQE6CMMtTNy5sjARIgARIgARIggRMTsHMd&#10;OC4sUJDqGEYojnJMbJSSBjxlS683gUQnyraTNIIvGNSTambdcd0Pac203s3A65EACaw7Acoo646c&#10;FyQBEiABEiABEiCBwSDgWpBOrFSlyHaM9bDjuq6NxD20JhiM5hn4WiBfc6VSQedByh6kHEqz6ODt&#10;dw58rVlBEiABElgrAavIssbSdwKRFhNHje0drVzMWFSSJpirILw5Lu3AbFYpC4fgD+b7TuI7fCtJ&#10;CE0biWmtiuUXnZSExRwHP0qxjq+IYYPp7rfjaK3zPLdwKtjr+l7nrnF+GxeXZIfwjT4uirRTqdxB&#10;Hc1FzVfrRM6vrph2FkfJeZcupGK3N6RRCbE6znPXln2z4uaXkzX25hq9OIsFM1c0TmEWfVSJVzhB&#10;LVyOi1IY+hbfr1QHlf5wdFmuRpqZToStJHPKIqqgbRftfu/SOY/561Ijm66MIHN55tiONJDO0Z/l&#10;3nMdG/te/LI4X6e98hwbVtgAleuiyOan6fH4xi2qYX5Z9LWiSFJOOTNqazsO3oDvcRE3ySwHHytz&#10;GE6w9BkpPhzFtlinIZSK49j3/ePfGH9bRgLorRjWpOlNt8nQJYpkIzI6SgeyOx+ZFX7sysiCdT4e&#10;gVynsLNw5WGBriKPObzQTzx55JqhQeG5iMeZeQ52RjV4KLjakqdzrm10LfOgNAOVPEPvVhnwe8QS&#10;WR7hTa8rKpFpMe4oxjd59JoRDz+e4DHbqYvUzoxWxUnwrbc80i8/UvGExXrV7zwBpL8vH7004nVu&#10;w8wmcDR+TCUIqDy+AxyPwb14qljqTf6DhrLfvERfXYr7Qsez0eAagWlyJ7Wanqor6w3W5WLcUYbS&#10;qthjYYraLriWk+a+yvdO+H9221X4tGUj3pRKK8odRQdsJ6rqLVhqpAw3xTqSAAmQwH0SoIxyn4h6&#10;c8DyUtNMWu6ezFtHT7/MjKmYjeGJJNM1M/s5auVrVYp5TycT4VGLguWj7tZczF/xcDa/kZlcR28x&#10;U7olrUZWpJYYYpo5lgSZO+4Nu9imQsFKtXMnxgdWVt3H51PIBLL4N4bBmHMWK2rMSnsDFNHLisrg&#10;/KgbalL86PTm9L06C5zLj1uQAmEDS5amWFvKhN4xiS2XiggfZiEqvc6oP/aJbqB4iyxRTY8V2UQK&#10;HKTxxmNlFNMVzPFHfTXfNl25AGzIzSHiil/0QCx+sXop6tapnxGkQux3OSL/FR8NdC+xIVaWfyI9&#10;D52ikLHM4odmxhvY6/pxaWnT4yrI9/rcFV2vR6NPP26F5+wngSWFFuPEslaC3y0Ju9o1CpxsJmCg&#10;SBJbMrfKc1FejoLgULzRDkNsfqAYuUXrLJOxBRltTtCxjusVA8cZ3zrBg2p5HFs+ofmmKRUyjjZL&#10;cknx98IHZ3kj4e5aFOeRh+89xmcVZrKLkyW576RG3IGqdOCOvZ8642f6SX/Dzl0iGQX7D3iWJVbu&#10;lVBGCX1rJMbj2170bTuGaKL31eyXfuKtjUdcnOSJ5XlxGjuZDrxANDyokEsThg3rGbwwCZAACfSC&#10;AGWUXlDs4hywIsGqr9gu19iut5aWr7KfbrQGTG7MTheeMbLww49La8+jT5+YbfajplhQQWSqFpxg&#10;WobrLhdUIM0xdxLPZ39pFoh1iAMBAi9cLsuww3/cu1mySjCijKmh57iYQZ5o9ZpmqWv23WSiVpwR&#10;Fe3d4xNWPFirF3PKwurBTBoHbp3cwYv5bibmHjL/NmWlVmCFEHDMG0/C/0Rd8lj5xpwVdXPQf6Ct&#10;ACBqeFSCBmyOHfdUsaUL/eLuzVHTjxsQ4vCv1PaohUWeR14hiCzdxZK1CJqw2CY92r7GSIfHX5dg&#10;p8vU56jzmxpEIq2IqoKPWGEwhf/Fuupokcj0W+ntLENDYEkdkSWtKMJmHEC7HzXyLBkpGfWZUQ+H&#10;pulXdCNioLQ0pNjwXsGegZix1SDBFwPCkkmmjId5lojgKm/A38SoMs0xVcIYlXpycHEiiSSSJBhP&#10;8CSKTlCZSmyuC9EfLwytxbXwLFiyIjnmfVmS4nzFIlP2CIzZXSH3oEbLj7nCHEYesDjoaDtH2TKR&#10;2mE1bh4ZxcdhqbZ4wksNMpwHoSymk/kd3mglUtf/20e/+uK/WhHOshxMGWV9Wiq2dRWPV8iMFdcK&#10;4xFlHbbyR//Blfd/5a8HtpuFkVMJ8BFqNpsj1YaKM1XhU3h9WoZXIQES6C8Byij95Xv32U9gfRBh&#10;M0jmOZjy2JAk8B38k7EM2AIn06IU1iXLbzdODffY1S/+VDyVjL1J8b7OwruQaeSAezy3ctk/u3ul&#10;uvzdiZb3nYOXq1GYgchpj2+OgpmaqY+RhGQ/zBRcsUcp8BaM0QLQIbaZJ5qT1APfj8D8eZBKM4tk&#10;B8YUGHiLWoEmztMK5IaelBXa/CIEnOk+OpM1ZdEHRA2pFYbtSzPyNMVCw0zcT5rzUhauxSzf7Ige&#10;c0PLhlRYDASib9zz753t1KVfHv1XrWGlIn1YNBFRfiQHgOn0FfkR4oi4vyGRhPhq4NdpFlak3Yt1&#10;AxAXGkrR8Y6+Lyw/io/G8p32pBF4kg0jsCSjFGZRpqsUPdz07KO+dsbM46tzG1Z9Xnh9CGA0MRsF&#10;WpZwy2OaY0d2Bi8E9BMY6MG70IPSIc47nYfX0YJyUU8MPfDGxZDie35nAEtS0ceNiZw5YmnYM46c&#10;LR37bsd/sDCdK45yj69Oq6XxWY7JzLmMSYyq38uYqhBZUNtjZhbFuyoyRnbqYzZezA4NPg4A0Y4l&#10;J0/VDi1dgSfczVMfeumfHfnUN9anIdb5Kr+qr1nnK67ucmiW41qjlCU8DboW9k/gMpb6Lpxmx5U7&#10;r9Ktl130nG+9W4Dc7d4tVsyicXMcXl1H4btIgAQGjABllHVqEJ2kllgCixcEdpEwicI6FvN8P1ny&#10;qcZzJUtlSWv0jgRusqZqxYrRzM/kS5KnmBKJMUuxgCxinYj1yvGX5cVZYBsiC+Kj/DVgGrHseSE7&#10;YIgwd4IzFIBgryl7dEniw6DCMdcylz6R9UqxRL/7WblU1aSIebHmErSLXcS7rxBPTR08eNCdC9d8&#10;7l6ewDlj+9jYWFCv32NGvmSd0f2VChFhuSyHR1mpaJSjrYuGNu73Ei/AdAzEcLm7uY5q2egE053g&#10;6H5rzlaUOE881+t4nolYI0Yr+L1YPy0dho/A8iJCR4mHMCXm7fg9uiUqI3MyEwRoORiB7OWKjb2d&#10;2WYbdnleVlxVlhTF6mjpk7JESztGWTTBAiiddN/fynKk5GSVAbGzmBTR2CwjoQMialIxxGGcwu10&#10;fH84fS9L0/a0nnFqzEaWJZLlIatw9jGP48yS57JxgykGFUjdsLfMkMKm81v8Ya69ePDg9JEp6WA4&#10;nyme7Rz4wrdFUDalqHjxp3zH6JYtW8bHx/EbvKUQpnFkdAJrlEVPj46Obt261ZkYv3tAxjlxfJaJ&#10;3WXhvlrUGVaEsHAV+1DzNFyWshGeKpV5ghxsNCP5UJgSug6CblipbrablZGGc2Thc3/5L9943Xu3&#10;pMNpHUAZpacfoxOeDD0SvTBBn8SYm2UjyksxnQ38p376tac8+AGtCuZl89v8OiTLUKex7Y6uT7V4&#10;FRIgARLoMwHKKH0GvHT6wghjeSm8bGeLKRWC5BehKGSSZw6KwtCqVjqLQmz4wyAZEr7Z87/bqGRp&#10;rldsf2mEyutc4h7rbX3zgUVTlh1eCu+S7aEcH7bas1PTs9MzSQSzGDl/Ec/z3sXZNzs3Nzc/M4vw&#10;nMUmP47BLBJ+IMc9fjSRORzuCJdrtVp4IwpMOieS3sgoRQWg7MB4B/NHz0J8+CxWcQX2CoNU2ioO&#10;7AAT+GKGvVzt4wd0OHHNlyWAjl3P0j+Nh91vRbdrTzQwTR+fnKjValAs0Dp4O5pqDsJdYSWOqb/x&#10;jarX641Go3be7uOe/0CQ4QAsD8Ymxr1areMrIZ2hCNloFiNmug+lBif0Lc901LxQQwoZBAcVTkay&#10;FQz90JU9WgiFqc4bloc3SmRQWw6BHFMsd7CxK8ekmLDBRl5EJAT0kd3XpaA4y8YIRbWXxUVZctCd&#10;Z0V9pQwHS/dZkskKWbmz+LzX7j33P8vQnn2ro8Q1kc0ADByxhDqBR6gIDBUZXIytG36BsSOMFg8f&#10;mZueyb9/x8zBw80jMzO372sfmEqm56fu2Je2whE3iOIIb4AJpDwuM3kAQdTOXUlQslyK4Rpf0zyu&#10;uBXP8zD+oBS/x3goZiDHK8aEyrhLykiIwGmmH1tWGCAlsXZ8b2RsdGJysgYFxHNxuSM4sdI4P34/&#10;tmWyPtLANgd+M1VTGOExPo+Oj2OgRmxdXBQV2Hda7aLTz4Hv4+HvXX/r92644RNf3Pexr5yd1xYw&#10;jg5joVPP+rSqSfNUROIR13XfWAe3VOg97vIrX/1X6n6ntpSCxWvWjnQ1mFX51pKEzl0ferwKCZBA&#10;eQlQRlmntsNsKG6Hsq8Fe9p2hOAksiyM4nQCztZwPDA+MsYQN5mePbh//+ihNn6TRHFrYXFhFltg&#10;TXyP1gpmw+bCIiQJUUZg4SIbsbL0nfnCtUdP45bvyq1VoiiCFQl+UyySi9UyQoHK5hzyF0Qx0gzg&#10;sRc4CA5mh2aBeu9S8wMIKFB04GQB3Ud8ts0M70QxZhfEPBkyihws80Azd8RbsL/XE+KIESM5esya&#10;H7uAxvtDrKjDE8Ty6MlFV3GSMY2cNjDKkNm28UaRwDT4Gh2VeWcVpz06Wc+K3p5Ku8AcRdYAhUuO&#10;mH/YdiQgzY+gaYxFYFQSBEHSOr51TxEpQCLUGq8ZUUpk0z/HFi1EEPSMkfGxXaftxld0a/xmGukH&#10;cLjrVkbqmPHXR0b8SgASCE0nEVmUHp0Y37n7VByP8+I3twexF/hjkxNbt21zR7CBumSZgoxX4gBn&#10;lBpYNmFdBEsrx3WwtCni3eLzBNsEWS8hUiRCRebVarVYuhSdf9k4ZUXcePBgEijkadlJL2S5YkmM&#10;bmEiaiuMZliRBp7IdpJuBXGLeyPjDiYN1uqEBDKYZCbKN4ZyaeLjQZRgjNBJMn/XTbfefs11R677&#10;0eIP74hu3Z8dmlVpNOY22mkbQ2UkyfHswK+04rZruSmsRJfCpcu4JfmhkCLMqR7lrLrkLCl1yXwX&#10;4kWC/0z8bBmbsGuiNaxNj1tV34yr94hpYlxyHJhdic2J+PggULsxKIHKkk8oZCvD76XHy1EOYtYX&#10;I7lUDCO7PCILMxnxuchrQa0d4b5sqDDywcm0C01HOYtrex4NbMejjLI+TYPZVwyfNYy6mAIoV6aX&#10;YvmVLPruo371Fx740heoM7YWOx3tsO1Xq8Np+7Q+rHkVEiCBQSJAGWW9WiPWB2++RTWjZGbhtut+&#10;aC2Gbqr333ZH5Y4ZzHTmjkzvv/3OcHGhgUhctpsmyYKdwVRYlIIMEyiYcCDmh+vasgGV4j+JEmf7&#10;yNYozypMj+ANtLQbZjb9l+8KNgD4vli9y6zOxCaRvHQqwaRQNvslUQ827U3sW0nbePxlRtucFpeD&#10;aiP7WtrEzrjbjPheGIssAMWvMY+T+Z/UBCvpnhCPMrMsFwMDMamAvtOpz9Hx9npypbWdRIx8TFk2&#10;9EAL4sfqiTI1nOByha24SABLjXuPLDbdV9KYlBvJw8QN6aTL1mPKK/oG+olsosLdx0ysYSNy3HNj&#10;zmT+aub4mKkviWMVZC9WNvZ7EcHRtWHZq8UNzXa2WkGUxfi9BCnAMsDFBD5PsqyGdQVEvQzrXWzo&#10;eogcjO8R62Zr4iRY5YgvhoczhjlCNYr5SVhxzjzn7MbEWIQkGY6Fr/Wx0TPOPXu+juWEtgOvMTk+&#10;sWNbZWwE74qzNDp9cufOnVBScNfLFj1Hf989OR45gATaKkPyLw/DoJgSxAuHjswcnopa7UoAq4EY&#10;i97a+OjkKdsbWyYweIn10wDeA6vUfwIYHLCZgIAmTpLd8bVr933l2oNf/R7Uk+DgQqrxeLVqVoCR&#10;MVExHoWBCuZtJLNJIDqEkejIeGOURBW/AmW2UOJgCInHpVFGxHOmZQbP5RFm+YbweCq2HCRsbDH2&#10;GkUD3g3HvelC/hAh0IRWKTRfqCdIEFvox4iGIsL0UrwxBLk1/mri1IZfijkA8vmgn8f4vTkFjjeD&#10;dOHeW8eoaQetXJw1O1sarr+YRsvWfP1vinW9AmWUdcONKUEFNlkposkHCzpGp6xIn0tnXXvisZc9&#10;8WW/fupjrsBT3kOAIPTNwTIaXjdIvBAJkMCwEaCMsvoWFd8HUTFMdBIYzeKJgaUdVoYIKTcf7v38&#10;N4984/pD19xQi/Q1X/lavRNzdfWX4ztJgARWSgCmLY7yMHtrq6RSa2zfvWt82xYEzdi7xYHxy+jk&#10;BMxw/EZt255TRybHYVNj7xjfevZZMGnRcWjVK1gnNZMw8CqBpLwy6YNcC7+EiGgSoOYjxoKs1WzW&#10;GlihSKIr2Px7vizJpKoQmJbsJMTjBLPHjnefOZWJuSwFuiQSZi0HJzJJQ4rz+wNm/AzxCwKYkdfE&#10;5KeVJw486kRRlaRI8LHDOs8pYkkUViGZSg4ePLL/YB7Gnrbihebh/QdnpqYmQwnwpOJ0YWYW3hPh&#10;3AK20WGsh1hRsF9Lwmj+8NTsoSNJu20CBovH4UqbfmXHQ2Qx61ssd40vRtqoNSDARXsmi6WvmG2Z&#10;AqcJfB3/iftJG2kd6wwL5NroyLYd28cnJxdrdgt1rgannHZq9ZRtYnkmdV8KrY0VMQREkyYGjQsX&#10;zUXTKxyVTCoPC/08gPIonaITlXRl9zCMR2PLwOT5BaUoTQLXE40ByoJRGIpkbXAJFJtHvDJkBJNf&#10;wQJQdgTkbZ23Zx+9+sffvu6Gz3zlwHd+mLUXkTIHOVdh3nki55phRLkZ7+nK7BuF3SVuHrM1MyzJ&#10;tG3Q5FTxOZNg/Hi45DDcbHoKFphvsC4/kbVvWdoSnCOVRdhTGW9sPXvPGfe/YOdZpzfGx9LLTofT&#10;LjZC8Age371T1Soy6mGML5xyYbzrOhC+4dcmTxzHQ2w1iXeFpwz844yTrznQquNjXjxGlx64BRlx&#10;tFsKMb4U60h2oJry1MmqGHELh7kicVsxSrCQAAmQwMoJUEZZObOld8ietpmoyTeOybOjsctk3/aJ&#10;q775mnff+l9X7axPTDVnMV2eqI2r1olSIq6+AnwnCZDAyQnAk8NzfOzHttNIDGECH3u2cE/bmmMu&#10;VcfKeBHre5V5TgDjGexXL+ZRtVbHfm8wUj9l96lQWBCGYPee0248s4qAMvjNtlN3jm6bdBo1FUhk&#10;3Pm4VavUsNDG1BwmNfCEkkWd6xaLYXElEcGkiAQjmcJjH9O4YxWBIjYDju9kVy1yGRRl0GZ38E7w&#10;HGhKraQ95lVhya0QM/D6m/Z/9uqoHU4fhjHIESgjUwcP43vEeNqqAnyFvOIpp+J4EuBBwyIpy/yK&#10;SBIiReQIv11Y2yF89QErkhjWQBXDBQHpymwPcR2Qn1UcF/pYJEit+KZJhETIKFGG7XprpDYyG7YK&#10;iwBpCuMOWZRqJLv9eEktxV0CKpJJfZshzmICkwG4xGGVH2UJ2hJBlKsPPAduFHCTg4q3dcf2+vgo&#10;YhShR9mjtcZ5Z6vtkzDhihv+okrqiQ5iR9UHbaHXR/gnOTVavbC/K7JWo4XQBvILJNyB/6BKYY7k&#10;uZIKLc3iiuO7rUz5ThESKbzz0JEvf/f6D/33jz739cNZ242zapgh1rexvIDFXI4FXvXu6Ekbc4O8&#10;al8JLFujFEHfjHotZdA+XSfK1FN2GQXzYXif4YOGnYzcdSzfhTsb9NCdYg4lgyc+iXgox9hHgNQS&#10;+I0HX4BxMqjK03Zi29ZKrRrUqqPjY7NnT1bwy21bRrdvU3AHRksWAZUhrRj3NOxt4DkOdb/IdzmC&#10;FASio4j/r5jcYh4gD1h45eFYKP2Yrots7sEoTP4GH+a+dkOenARIYGgJUEZZbdMWmU2WFjnL82x1&#10;5/RrfvbXG9+8bQu8QFXeclwsEeKkBTvh1V6J7yMBElglgWX7gmJDUsxDYPqhsjEVFCmfi99CZymS&#10;WcClLkJIIhV7CrFZKs24nai0XhmpRSIAYC4YIhgLjEqq9cntWxHJZfrM8dPOPnNy984d550ZbBtv&#10;nLlbNQKFpI/FyLAUSbfw7MK1lq0MjHGKWK9JiCITHQkbb0Vw33tkvxo4GQXLVnVEhRUVjKVW+pXr&#10;X/9bf9y86c4xCMgYD8VnS1eQukRUI0xqMQbKviA2/4uUIYVjoOe4cxJ4Qn7EX4tMZIVu1C68xMSS&#10;xbh7GT8IxPHs93KiyO8jvUUiHbvY+MQSHRetmHoVK/nlgETG7UI6jlmbSShw2Bqi7ZCcomrm47gD&#10;7JfCMw6/kY6EkkoQHzi1QWHBnyNxzIQQF0ALmG8tjJ952iUvePqDf+9F7YquehXVzlW9z9Y3q/w8&#10;rffbELMDAgpi24jCKLlATJAvzyx6YDxkrEHlc+RAFsG+dzqRufEtd+3/8nd+9PEv3fzFb7anp6vK&#10;F1tRWLIoFx0PCh2GAtgQoXdiZWVMq1iGlsCVyddFhjUF7V4YpMjYMmB3PKwySjGKGqfyIjSZOKlD&#10;aLYhxhemZDD1E7d08VKH05wdQ4OWID5QpfHpTsS5WPuOJBfHsxKH4TMP79ygXp3ctnXL1q17dwZb&#10;tm8b3Trp1avVyTFscozB2tRznQedVwyg99jMwM9hljt520cmQHnowEoQoiqOpPXfgH0gWB0SKA0B&#10;yiirbKpiW0ym10Uwjo5livrx/3nLe//xXyYRQ1apJp4Nvu/EaUM54VHxSlZ5Sb6NBEhghQQKtaLI&#10;kQXbBwlkAItux2nCdiSV4LZHBSqWYwonGsl9ZeIBSxYtiU2AGMz40XVsF9O+SCdm40siKNclloGz&#10;oCAKeC2VBF4NBizbd54yd/Gu3Wedce6l99914bnqlC2qjkBGEgVS1n6I52Ms2YqhA5t1CLhQyyRe&#10;TJHeXH6JGSPm+iaj6grvuM+Hz4fZaKUpaRd08vUb/+WXXurcun+nqh8y23wYFVF92E1DRjLRfBDJ&#10;s7NuMRFeC6lCJtS+I/lEjCGfSSYLyCZqxBY41Jus8DgbyOKv4ieJACh9XvgU/aSQSxCCqpBvCnH8&#10;mFL8En1IKiZJ1CTRlSRtMcdJPnvzJrQc5KFCEsJ9IS2WOT8OdnBTiNqDJYHpEBrW+1gzLDS8Q5Pe&#10;b/7TX2150iPaFWN2ziLKiCx3oJoAophoGe8oMe2SRDZJAEVONrURS9hSc8293/neN17/3tu/f2P7&#10;joMjiUZkaR/xlCwv0sjg5ksG1mJX3ChiS6FDSHmYCVwZf10+jMZgYfnDDKMzDPsDddsnklHu3qkb&#10;qOp2XZmlUG4yxuPRAJtE6NQQSA4HZuxHYD6TILJw2sRgWU/hKdnxtxHPPNFNZEDO88jE5kdMIRuD&#10;J/Y2MGbC19YO24FdwdDQShHEKIXcigMkx1+eV5GhauvEyI6tI6dsHdu5fXTH1trYSPaI87fs2YUA&#10;alIL0bRNfD884WUgYSEBEiCBFROgjLJiZJ03GGsUjNYyiTYbZUUi1o+e9vT9s1Oq4s2EzVql6sRZ&#10;Fje3WCNN7GSzkAAJrC8B7FwVXtPLQZQxn8PcFCGTIVoUphDy+TXfoMQ6gXcJJnbIVIqdtKqq+I4X&#10;ZiH2x4oZbbFaXlqDWU3EXjErat/3RZWRKCdZvVZvRBrhbxeRqgDe7mO1LWfsPv2i807Zs9t79kPP&#10;Pvtsb2REVnPQB4p9dRPBBWeGQIOfkEtVtt8L8WfQjBJS1cxCLEsq8/kn/8dffOfdHzzT27oIXyiJ&#10;R2GkoQ5Pua1CijLQTPBLtIUjKdVRaqITGZNrCZlpFsaFXqTjYomL4bV4lxwjETL7azVQ5DSRqkr8&#10;bNka7RjCmFoVfyoElOIrfPVlAm6CKxeCS7FgWNrVlKyfkH6gIiFFDAKXLoichF9CiENI3OIqcnyc&#10;Jzv8EbT1dDKLHLX7VfjHV39k9oozxgfOm2t9P7fLV0uNjCYrYa8IEgwdBDHIJCG6iU8E4O0f7b3u&#10;PR+//n2fat20d1vuzepFZM6BmtlqIXRPXJfPGD6nHd8rNLQ4X+FE8CaTEwzaB2yDOA/pZX81v0bM&#10;HRDYyNikLEu0g5axa1hllCIvVdG5CnG8sEmR/FLy6YOtmextYJwUUzOVhI4v6rQxWpTxv0g4BXlF&#10;Y4yUE4nzLGQPY0WKzzHyYC3veRRWjSj4SM9BbylEbAwguQQmlKyRGHvxqLIqCD1T27PjQU9/4sW/&#10;8GTninP2KXXqkPZ/3hYJkEC/CVBGWS1hyWljYUqHTUcJamCU8/jw1H/seuqUWnSsiozgOeZwAbK7&#10;TbfnsNe82ivxfSRAAqskYFKEmqgWJiW2mZZJgcOd53liYywmBSbNkwlH0tQhjgzsAFO0OMGSXoQA&#10;TPkQ38KIJGJtIWkdZVYoa2dk0EBiAsgfGAo0lmi+FyUx9JQJ4/IHLcBMIQulQGaBLv6tVKwd45OX&#10;X3D24x66/cH3Gzl7tzcxMqMlwUEx34SDiJ9rX7wO4PgxYMs8jHJW5oPl3taf7LniwfVdNzdv8ypb&#10;RkPZOSw0lCLlk6QIUVkIWsamBlmZMPcVPcJE9RvPzD6gYS6pW408BVwSb8Z8I3YoGlqLJH5CS2WJ&#10;WLv0r6AC4nyEeTZctxDQxLQ7vhr17W6DoEIrwVeE5JBtVbOnLRllzbwfpUhkLqIPugNWCwBi8q3U&#10;kbXKWBjh1pZTYknKlaoXt5sW0smnyUiebbFHFx9xzvM//zau7jttLbqixia0pDCHRJmmFXhCga6l&#10;7cRqfefGL77lfVf/+yfsmbntVqOi7QV0oDipSkcqPnFe6KiZrFlzJFdXUdDn0KzGNk18r/rXqXjm&#10;DSfwkvzqog4QU4r4RzKGix/lYJVhdeopBnZ5GpiQ5HgKiL2eGRLxaJRgUvjj0lAJ+zI4RWJ4XEoB&#10;aVw+jRAT+fKkhvRcqDCFEo3fQ9BPohjjATxJfduBYyxOhyd43Yy0sE5JkKILgbZwvGsj/NnWNh5C&#10;8BXCWBy5dtW7YPdFL3r6Q176Inr1DNbngbUhgfIQoIyy2raCQSCsByXFoOx3IwkFLAr3X//DTz30&#10;SgS0TBPJkug6JnSW5DuE2TFllNWi5vtIYLUEijSfZhNSIqEUxhH4ptZZp5qEoJ21sXyPZTEMhs03&#10;yLgsXgCyWrYcmJYUZizYxpS1sUQ9kcQuRyqW73l5lOg4qSm3gpTkOYaGDNl6TOIXLPegs4jRsskm&#10;niNGEs4JnyCosIhL2lLhtskdD7j44m0veMJp55/jXXSOqpmdORxehNIcNFvjJIs9x0qS9heue9dz&#10;f3dithUr+3BVjYTYIUTiBdnpl4xFZs9fCKQRFGRgx+S44G+aQM8ZJxjoK0c3LJop0IhC29mBLFpN&#10;1A3ZdOxviFk0CmqIOCZF/VFVSCSo/4kyJRWCkTSwCR1sOozcWhTA/lzm9+hUJhG7+ZPjjOROopMi&#10;ugqsnCQCiwUHsayFZDE42vNnrGQidWp5duuI/Sf7vqEag7bQW+0ncI3vw4onR9BdTxL9pgkWS5It&#10;tR3PXP29D7/2rXd86qunxMhpgkVQJa76+9uzY5BAHafQwtDNAhvxZq0Yfngmj7sIoEb9LDRNlOUd&#10;7DVWk28fTAI/e+iTE1u3ylLdpFETpzATjmrQajusMgrUZZMaXBJ+g7nsahSBuouPH4wTsdmYigUi&#10;5BKMkKNWBSGlzGNCxkmjdSJqLOR4s9VhxthiG6OIcYYkPsZ71EjyxhOz2Lhoyknk040LyTbnksEp&#10;AkuHKq+O1CVYVbt9p5rd9uAH/tarX2E99NxB6xKsDwmQQCkIUEZZbTMhU4DnIOq4GaVzHwuEdnrj&#10;N6754ON/bUvuVWGbrqx5BMxS+ViodyhvyjwGWEiABNaTgAQNxYpVIlR0VuewiUBUFASWwyzN+Fm4&#10;2KQSfxws8m27IskDZA0sHijidCKmxXgLtFEjbsj/xW628QYSRcAkapEsQLbjIjMLTuB5vieBaFHE&#10;DkXi15owH6hGmIb1oC7hSJPE93x4FiC3ru/6QRqmfk2fvWPLwy+++JmPP/OxD1U1r5XGkj19oEoG&#10;Wzuk3XHv+o/P/8fz/mhbq+1ZjTudcGuK4CiiDoBboRcU0gnSIWOCa5QFiRUqk2mJ1Jsg7qoxT8HG&#10;owgQZn9ShAzLDdA6oFUYZctU2YgU2M3sKwbEE25HEt+2UE9khm9W451F99K1C+8ecf7ChmgRJMWE&#10;RpH1mdnoxnuMsILegCxDJomy2UHF8fJX9EXbRiicIt0PvsGVdklC7mhWWQ23mqXNQxP1573/n059&#10;/IP7er+lObkWLx6YLgEUYp0gNu8dn//aR/71PSPv+5rx9pJAM9jEhpJViJvoJamCnYpCsiP5xGXa&#10;y3VgYSda1nKFcRkUSvQqPJpx5qDP/ao0nIe0og/51hsvuugiNwgQjKjIKC/ZuCijrFdz576Txvg4&#10;yngOb0Z8TsW/xhj6GetF46Ej+rWPuLAw/0wqEt67cLnCIxLaCtK3YZzE8/poz0oZnzs+ttDuXUmN&#10;LAG8RYzCaItHNmJRFbdY+AQV34terdIWzgyJP2vvssfDPD7s5g/7+af/xDv/fL2Q8DokQAJDRYAy&#10;yiqbE3tksWMF8iAQjT3CFqblLL7j0x954Z+s8ox8GwmQwGYlgMkgbF8wWYQsO4814M4tlz/9CT/x&#10;jCepn76kcDuQ/AVmFw7BVCy4DWFhaH6UBI8SZkSFnppRame/ASI9sYWtReuGl73hy3/3ltDRozCb&#10;FnlpwJyP+s2hR+cHOrihLNgwwxGPMxi/tKz8OZ97047HPLBHVyjHaUwvFt1DVEOoIuIFoCIY8pso&#10;ChBHqhDcrr/ji696243v/dRYlM6X47ZYyw0m8NTPvm7no6+ApuaJnQI8wcQgQqITDZqxV5TpwLEQ&#10;kUsUvxQRuK1Q/WPjgaOwhmTpHYHCK7PQVjDe4vtKUKnVaj879WkR72FXLlKMFUuiINlpoRF579jz&#10;TCQwnAQ4911lu5rAsqYYexQZlFU6dfDwKk/Ht5EACWxiAojKgbs3Bh2qgYAO+w9/9m3v+9sX/Nbb&#10;z336jf/47uzANAwYJP1AGKoW0oCJmwzWl1YK14U0DWQ7r6LVzqi/AUTMaGe8041LS+B6HrIVLXlF&#10;beLWW+utL0dhXHqkbLqAHYtwwIGGgqzFyEXsWYueXlAxTMCg2jVSu3rrzFf+4FV//8TnX/X2D0RJ&#10;Mu0O2iJ4rR2A79/sBEwgLJMUHs7gxgE8zzHAbnYsvb5/iWBlnIoKExUYwkRRhFjUMGkr4qN3Mm+C&#10;vpgVLgWU73U1eD4SIIGhIUAZZfVNacbcztslmQRy0i8iEygLCZAACayMQJ5IQJbCwhmOBjudxs7Y&#10;HTmysHDL3s+/7NVvfeBzv/aSv/auu7PiV6wa1puqjaC2bWRZdjx4Eim1ACdCTPngS97nIrNQM9a1&#10;MNYVUSaMy3qfL8vTDzmBMS1m+cgrjvDFcPXykqRq+7FjN5reD9/yoXc///dveMOHthyc36Oqdcdr&#10;S9wTFhIYIgLL23LmnjDA6umZIswHSw8JLMeZNpBl+o6tizAKD958axKGRUAl80STWC1FNHQWEiAB&#10;EjgJAeflL385Aa2GAFz5JRGDMUQ2Dplw+Jz5/Lfv/NI1qzkb30MCJLCZCcBtG5KI7SKZa6hg4Y34&#10;I3ZNeQibkmdhpZke/vZ1X3nTB6I7D+4650x7+1hsOwjAYsPRvx0GvgfPc/ibW9il7/fET3ZNNUJO&#10;/OCdH5/+3k0Rtkwlk5EJocuyKgJw8o8sSQkkgRiRWsLSF73waY0zd63qZKV9E+LlWNmcjbQaSsxS&#10;MhdxxdzDM1/+1b/88ts/uP+HP2ykiBLkxipCCOJRO0Dk2dLeKiu+fgTOfdFTR0/fBYewIsiohDAq&#10;4gr3e5xc8S1K9hmEDEEeNIz8Os2mb73zu6/7dwwLKz4T33BiAkV2ZPl7kUKvE+BMnftLT5o4fbeW&#10;qDkmVZyxVRnIfsLWJQESGCwC3EVcbXssrRokFYjJoYjndHN6drWn4/tIgAQ2LwHJvYrYt+Iqg+wi&#10;tdwNYttGyNNWOj9Rm8hkbmdNKP9rb3nv65/0Kze+7A3BXVMOkuR4tt2oSlhbROdTeqH/w3kx+URt&#10;mnPz4rVfJDzhrt3m7bm9uXPkzag43qRyq1DlsA+s1b53f/zVD3nOdR/6ZOXQwnZ7FOpS084dt+Za&#10;XpZDbGEhgaEiUATtKDLLIGYhzP0YFqXnDVzkSjMqivBGQHG8YHiSTS8sp2ZGMqc8MfZulLB63gA8&#10;IQkMHYH+z7uHDtnSDXUyqRbJ1vAljeL9t91ZDNN8kQAJkED3BDCMIOFIK2k1o3aIfOl5ipSNLZUl&#10;1caB1nSqQsyu59Jw1GtM7l34zt++7i1P/bXm565FupEIeUw81/U9K0GMlL6XjrM45p1RHFi+hEKE&#10;AIS8zhz0VkWg7w1WkgsgzA5qmrTatSgLfnz4Ey/9yzf+2h+N7VvEWgeWVkFu+blGdo3FtDmlkR3K&#10;Y38jgW4IdBLrluBT0NmXE18SrN8la7equH4398hjuicAvIVuUigphVMqvu794c0qjOMshq0lBvIi&#10;VZBskbKQAAmQwEkJUEZZUweRDIpmGJbU9JqxUdYEk28mgU1LAGmSkbixZlcatl/VNtaNFW372mok&#10;FnbeZxCRJKhsVX4dC828tVipudfe9uqf+fWr/uw1lWlE4tRhHAWu7yODc59LZ7KPsa7VhsG5ceaR&#10;TNIsJLAmApnJmuFWW1dd986f/90fvOH9ZzgjEBNt2zMhjXNE/akqr+7UArciRlssJDBcBOQDIDNJ&#10;M6eUzGdWeTSg0rREoZt0cicXwb3kVzpbbCvsRTi+GANJBnuxBEpyeg6WpmVZURLYKAKcj6yW/NJw&#10;jIdfbgJ6255fq1RXezq+jwRIYPMSSDCKGItubLn7Oq8ru66cilJR2t7u1LfmXitqTQV6tlJrwush&#10;jCtK747dq/7vm9/xgt9b+P6tFS9ox2GR6GE9irE5T3SS5ymjoqwH8GG/xhHIJKm68XXve+0v/s6+&#10;b1475jaSJKooq57bOcIvK207PrKQhlmo07gSMxDPsHeIzXl/hY8kSppiVmkinrL0kgACygLsMZnR&#10;cIEAwcU03HognOQK400mAgrsVnp5bZ6LBEhgGAms17R7+NjBlF4jJVoR1tsJkTvNUWOzSNjIQgIk&#10;QAIrI1BVrovRBIGrlZ0oO1Q6VHmiMLnzQol9orEVH0R5LYTCgmzHVqycWGW7/dGZj3/1XU/5DfWZ&#10;66pOZZ8NUUOyOOLrnFJt/Bvm8Afq4Z4aMirDcEblVuv6W1uWqti+j6hQGAhZ1kCg2B1dLsf8uIYT&#10;D95b0TVzFSXQ/EyUx3k4pakZpbbuTb/y23/zsT9+VfXQ4oRVk31gx0W3lz9L2DE7zmT94yk4/+DB&#10;Sxll8FqWNVoLAcuCIUTqSNYCfC6yigdrxJQxp9aC9HjvdZUks8MAshxctvh+7uofxlXlK9tP7QiH&#10;YPhJIWLxudbrBuD5SGDoCFBGWW2Tuu7Rk12JM6v0kYOHVns6vo8ESIAEuiWA/TLXC2bj2Qm3Hu+b&#10;evMf/MU1r333rtBtYh9Tp/C1aWRZFfbJvo3wsz1cdGKgc016Y8+WYBZY2Yqmwlh83bbb8Y87RhcY&#10;ZpkASxNbI8uU0xYhJR2VeD4Ttx9563Ne/LX3f8xvxcjCA/dYK9f2PaWltQHmu0mgPAToI7nubZXF&#10;SYZIZKmY/4hHj3kh4/G6V4QXJAESKBkBDhNrbTDjyyqxUfI0PXTg4FpPx/eTAAmQwH0SsJ3FpFmx&#10;ajpNgzya/e4Nn3n5P8+8/sMN5Tqui186sI5L4Auh0krQwz01ySJh6uYaHRlTT8goRcQ+FhK4bwJR&#10;iMTcSRR61UqKJ2eWZtfd9s4X/MHM16+rz7SQiwo+PMjaY1KOWq4tW8csJEACJNBXAgiTDrPKpZgp&#10;nX0BPtX6ypwnJ4HhIMCBYrXtaCkkKO1sG2LrTGEC6IZhu8hLzxcJkAAJ9I9Amqe+Vw11jECEY6q+&#10;W42Ozrbf96d/v/+jV1nI6+NhI02ClmB7rYcaCsZKDHTyzFhswl4A/2K+CVckmKP0706H+8yrffyU&#10;9X16pKJaUdWvLEj8h8S75rY3Pve37/rSNTvdkYbyE5VF8I61fAhzSRJnJvIOXySwagJlj3696hvn&#10;G1dEIFqQ9NJIPIeBVVz1MerkeZbBh5WFBEiABE5GgDLKKvsHhlhZVBTbsBIdUsJ/ezQCXCVOvo0E&#10;SGAFBFzlJAnskO3MsxdVhMFoxKu3mvOf+p2/WfzG9cjzECITscp923OytIeB8nAqnHdheiZJY7gO&#10;Qa2BksLEkCtoOR5aD2CH4iZx8q2b/+UXf8e7ad+pqjqbNudUNKey0LW1V3RYI9SxkAAJkECfCRy+&#10;a79GCDKZxhf/w7HQhmFnny/L05MACZSeAGWUVTahmP9ZdmenNzeJj7VEDeg+gz2PJAESIIHVEaj6&#10;QahCv4Kws2kIp26lZ5KFxsh4dPtNn3jlv8zdcDNmgm1s7WvkIBAfn1UOc/d6m0wy02xhdg7uPPgW&#10;qSGLMXB1d8F39apdynIeqx0jgTcMUarX3Pa25740vPUu7D1U4Bfm+Ha1alcDBDBO49jVlm/5eMKy&#10;h5DAWgiUPWfwWu6d7+2ewMLUjJUWu6EmrqzxXOXqqCyPFdaTBDaQAAeK1cJfCqIuBG0bG7NYsZDm&#10;amnyfSRAAisgEMbhRHViMVzAKnTcGQlVq+pU5xfmd9o7b/7E5771qncGC5HyYbNSTAd7F7QQJgJa&#10;xVHkQDI2QUDxc2/9hlZAgYeWjkDFD+Jcf/1Hb3ze7wV3HK4pRwf+AsymYFgVZ3aae5lC7GLP9NiW&#10;ZsLX0jUwK0wC5SMADQWpwYp6320Ex4xg5WtJ1pgE1psAF/5rIp4WzpOOiU0FM8AeLlfWVC++mQRI&#10;YJgJIKlxu90c8xpWmuksaqiKlWWj1caMiner2g/e8bE7Pv1Vz/EWdYK07JJ6oFcFmXksC3u8yGQg&#10;IWYRH+qoaWevLsLzDCuBeUs1r/7BW57/+7O33lK1KxVlNaPmbM2r4SmaxX6SjyjXR+RZ+KnpzEZ2&#10;YxYSIAES6DMB2WkoUoMV0onNlVGfifP0JDAsBDhYrLIlsVxxMvxvi4myzttYS2SwBoyi0WDBSmOV&#10;OwpmybLSCFUa+xiVjeOP+HtLDgLLgTE84kP2zNh+lbfBt5EACZSQAIKS+Mq1EiTKUZGy28aZGx4T&#10;iIvXqgbbE/3VX3mFu78VY2qIvI2t3o0zGNiUrsdqsWLn2ZzvernjTWaMYrGmPlTY9SyXY35c06k3&#10;6M2SzRi9Qp6JCHQMVUSpMJlTavTLt/3ri/6wddveXfYEwiTHlu3ZfqUVLcjD0cNSJoQoiLg/ykN/&#10;DhL2qw1qP152Awmw1/cNfmqm3PBFNUaUxn3Hgim5TnwshSxM4xHguo5fx3hmRglzrvetIXhiEhga&#10;ApRRVtmUdSsw4VCMO6X49IglSuT41fn5U3Rl0qtGKlrUIdYwHv5PJVoeRm04fuNN2GeDGQuG8nqA&#10;TTgWEiABEugNAYwzUbuJUCkLreZn/v61k7kbJrGq9C5UngtDFCcPY51m4/72ppW17XwRs06WNRDo&#10;ZHxbOsMxP67hxBv21hyZsGV5ou3cCh0dB0iR7Y3dfOj9f/6KAzf/uGIFmcbTMUp06th2DdFRWEiA&#10;BAoCvXPBJNFjCLjKxcT73lisOMWIhb3PJf4ah/XOhpPtQAIkMLQEKKOssml9vC/PAywpzAnAMU9C&#10;/4LdFacxr9pTyYKlvHql4cIEXkWNPHc9JHF0PcvzXd/Fv0gUKgnVJEwjCwmQAAn0hACcfUaUnyo7&#10;0flX3/x+9b3bfM+PezcfXIQTEQKCYjfPtRfiRQ1rGMvyvUZPKs+TDA0BHwm3bTuDhAeTFNudVYma&#10;DT/8opfdetW3tjjV8cYIjDNt5bmWi+cgzFKG5sZ5IyRAAgNLoBPPy3juiBtPURSGIczgreI5KSZ0&#10;MjZ5DnOFDWxDsmIkMDAEKKOssiksrB9y7Soz8mpjkxJ4VzzvGfMWZoQufL0dpcNwEUO07zbalo09&#10;4UgnkY6jFIb3sg7BW5A0dEXJ7XkwCZAACZyEQKLS8UpDtvhdZ3yhfdVr3w3fw0UsYntUkOI9s+wt&#10;D7+iHdgNp7otc524De2GjbI6Aj1qloE7DZYlttYOMu846HzJdu198k/+bt9Xvrk198Ysf3FhoZVH&#10;juOKRX0uFpp8kUA/CJiZWYlLP5hs5nPmOs/wn4mKXsgo8g1GIdFSLCyHYCeeiyes6TeUUUr80WHV&#10;SWCdCFBGWTVoW7mIOoAJICaMFozmLde54srn7rrwnNjSWdIehzUKhJIsXMyTOTfXtuU4nm178BWX&#10;zTfJkVzyJ/yqyfGNJEAC/SGAmCmtsJVZOo7jXarxrX/72OJ3f1SX5Ce9KUEG5/Jc1exHPO9Zt2Z3&#10;bFH+dlWNYXTAQgL3IGClrRBbCgsqHk+9G//pvd99639MVCf9LNVIaKxi2ySRgkUmvtpuz/onG4EE&#10;SIAETkSgkJAKDcWMPx1VJQrw5JTfw6Gy8NCXw0RXYSEBEiCBkxHgMLHa/oFBGAYnSgtBx+6Y/22r&#10;P+P9r97+3MfcUbWmfVV1R8ZUsCVXuxIvguWy0o7nOq5nBmwZzeGK2X1mex5JAiRAAicngHBLR9Sc&#10;57hplsDb22s2v/KW9we985lwLCfL08TRj/3fv7n9/AfuVYshjKHhnMGhbFUEVvv4Gfj3wam1Wo3T&#10;eEL5C5+55lMve9X21DocLkpsAkRJsQLP8/IshTknsMV5xv5DAv0gYJbGJS79YLKZz4m5t7wsmIPL&#10;zB0RZzM48SD09QWnZxIKW8HlXv6gdVJk4WQhARIggZMSoIyyyg6iLQ17EsTJw4gsp8hU2G5PqzS9&#10;YNsz3vDy37/qvVe84jcXHn72nVu8w7ZuObreaKR5juSOSZpg4miChCOiVe+CFqzyPvg2EiCB4SFg&#10;lg3YWUOaMHdBZZOq/uOPfVn9+GCv7hDhsUds31OWHvd+7q2vnLv8jAM1GwZ3vTo/zzMcBCJ4r9qq&#10;5vjq5iP//tK/Go/Eu8L3/UhlSF0X6TRKkYYn9RU2IHIkthuOu+ZdkAAJDDKBpWgoYopSmKVA2K0E&#10;lUc892lJgJhi2paZvRmOYGtOe/FBbkvWjQQGgwBllNW2g2Vh6QADE4y0OsXwa1Ur1Uy5SGThj43U&#10;H3j+Rb/3Cy/+/L/+/p1f/rWvvucxb/4/D3/kI04/8wzX9rEVYAKjyAjtMhb4avHzfSRAAvcmsBDP&#10;N8bG4TaBVMSpjEZptvfI7Vd/t1esUsTUxp5dK85Gqs7DLnzph9/0vL/6w0sf/pBenZ/nGQ4CbhAg&#10;CbdqRR/8w1c0b7oZO72eX1MQV5CuTiI6upBUKsp3LBsbwnZAp57haHbeBQkMNAGItvLCFxNlFhuZ&#10;QRDUarWLnv4kjFctJFs3+SJMnJRO3p6Bvh9WjgRIYKMJQHktudXjRhNcwfUT3brp9h/815e//4kv&#10;TH/3R85Us2qcMZERGf8gTCNEGdFWlFVRbqJCiDKhLdki8VukTA60qiov4cbdCojzUBLYZARsSQEG&#10;Yzd432DnDWGYGrXGzp07H3/T+7JWO2pU8yxuxL6qqFkrG0f8zx6lQsYYddvXr73pg5/Z++mvxzfd&#10;ZYWRJC9TCmFZsGzGINa2EAZDV7RdS5Wv8gUL8aRgMuPAOR0LaderaM+ZbzUbvapQSZodO6K+shZs&#10;HWgL83skuGlZ+XM+96Ydj3lgSe5AogmgpyVR7Hk+zDERMgyLkAOWOqWt9v7t2z/1ytdZKdQTXanW&#10;w3bT22TtW5ZGHNZ6PvWzr9v56CuQqsxDL8V/tky03AEMTGfiLGcIDY4lPLKF22r6M9d84Em/6aac&#10;n0vfRKuJ+UgnrImd4zEnL7VFLNm0mTzDQwftaxUT6ToYIvIJdittB5uc8KnH7iV86r0IjoSYcmMX&#10;044de2/W3PMTl/7yn/6hevLFw/oR4H2RAAn0lQBllL7ivfvk8yrDdBmrCIVojJC89x667Qtfufab&#10;1+x/56fxPBBdPMUBeLy7bc+aV8mkW83jRGVi9owVUWzlCdrKc3yoKywkQAIkcDwCloMEKUhDjAm5&#10;yChRFmHvf6Q28qzvv7dx+i5oG8jUbkUwmbPwByizPbNbnopVzVMVLFVU+67DBz53zW0f+eKBb35/&#10;3+GDWGDXtb3NqQWZXlStWcyJG9XRxcTx/LmkhTlurVJLQqT7ibbZ4+1Nlvu2kFHmrbyi7GUZ5Wc/&#10;+8ZTHnt5KTp4lMQIxCPm71BS4hgLFSxXEtP9Fr/43dc841dPmctrXnAomanYNYmEwuQXpWjXYalk&#10;mWQUDIzGRdxCjnCLMso9uiAeK7CvhNKMmF8I/1qosUgBdkg2IS3PsjG1huRkQ4kyFuKR2ZvEYASY&#10;klNT4few/XZCHO06zSxuVZ0tl51/xc8/9dJnP9HePt6z5+CwfHB4HyRAAl0SoIzSJai1HtaUE2DV&#10;ktmZrjgeBnf8lCw24TL+rbd+6Oa3/mfy/dutHPmPHe04WQb5xMniaASh+LQVqtC3q4lvHwiPbFej&#10;a60K308CJDCkBLARh5W5WKMox3XdFAVOE8q+4nX/+0Ev+bnYyX1s4eWZdsSvsIebshjfMLF18syV&#10;IBjGVxQVydID//3NGz/+xVv/4/PRoQO+8nLHgzm1GDBgpqsjX1QdzIbj8coYvDwOzx8MYHK3mUrZ&#10;ZZSOEJchXZ0dZwmixyLlNhY5/qx6y8/9yswXrh2J04pTzQP3YOvgdmcSj7bN1Ly81w0mUBoZRSaE&#10;mjLKiboLvP5iJZY5yEUsWpPOocniuVYEiNV44jgYfxB3MEMadQ8ehe22iV2YJzq3fLc+NjoyOV6r&#10;13c9+9HjkxN7zjmrcfFFovsHVurbc2l7i7u5njsb/LHk5UlgiAhQRlmvxkREcIQVgKG7hYTHOQwM&#10;YYWIp0IgjwdRzheu/dHV//SuH73nU5WkOalG5lRY9UeaSdTWceBVUkkpmky4Y7OpuJyzkAAJkMC9&#10;CRh5tpPT0bVdhGGSDI74xeMe8JKPvSW1YdLsJq7GHNRKVctJa5KrvQdlUcEhRYlGg2kttgtdtWis&#10;7rbORqoSqGb79o9/4Tv/+uG7vvwdK02CWl21WhWvBtEnTGJMhSV2hnLHgpG5qNWD2pTqFKW2RoEx&#10;kWueZKKh+L6Y1sdhw6/c9idvecffveZUq2YnCeKhaNvBznCWJVj5lKpxWNlyE3jK515/6qPK4NRj&#10;fHdghHKMNYqDBI8sCuK6k1tW5lrYEwjjONEyklS9YDxzwzxCTjrYccOsG8478OWBjo+y7Yzduy67&#10;cPtlF0xeet74/c7yT98RQ1hReESJ+Tc4I5QsLABhNycTcQ5L7GYkQAKrIkAZZVXYVvEmBKTF4A1v&#10;TYzZntFTkKEgjhEkXLcj2Blmvkm0tnfqhrd+5Euvf4+3f0a29ZyK5INMo6rlB467mC5gqbKKi/Mt&#10;JEACm4EAXCrgyyPDC4KOYHfTTCgho0xNeC/79n+q3ZMYd2LPxuaelei2l2N62hsskHkxfiH+rAUf&#10;dWwEilKDrAcLlqrAOKYVwfVDOZ66+a6vv+n9X33bByZn01hlLQX/dL9ereoo0WlYUV7LeL9vqlJq&#10;GSXK0sCSYChJnuaOm2dJVXtT3/3hvz7kF7dUGs3mkXFnfDZrugiDY7wViuwYLCSwPgTKK6NM/ffV&#10;Ehsl4+dFegoCbImzqjxedMUOKn6QR0lbN6uqCpW2pbImFJHR6innn4V45xde8gD3py8LqlVVwfx5&#10;uaMh3noqc2/bxlnaWew4HrwRJYhKllfxbGIhARIggZUToIyycmarewfcM83yRkoR1hc/ihNnpgJH&#10;1iB5Zi9GdqWmPLV/cWb6//77p/7tgwu33nlGZTILW20VVdyRFFFSoLyzkAAJkMDxCGC3zSRCcTHp&#10;TDLklEU0JiRB1qGtXvyhfx5/6sPCLPIgycooJHPSHokonTijS8NbJ1o2BB1YWke+CwsTXGgEY14x&#10;ejnq5td+4PPv/fChr113So7ApFry4Dpe6KmxcHO1a9mdemB75JinGdY5iPZYQ5datN5x5e8sfvDL&#10;EMWqnt9KQmyxu9Vgpj3TsOsS/piFBNaLQJmcepatUXLx7jny6W9CRvHFR5JFRaNB1goR/WQEyS4h&#10;1qoIXqtVt/4DPbd1z6nnPuSy+z3+4ac+/HJ1xikw8EYkQSvJ8BDEHLsYbjBEmQ1MHcRW1m46jTpE&#10;f5FkYAyeIqud3xubTDYUCZDA5iNAU7Z1avPY1kWYWIzdeEbKy2zb6sBBQEg3zXLbaY7WmibM7M7q&#10;xP1e/qv/80vvf9pf/8/ZnfV533GdejNtI4/pOlWXlyEBEighAcwUEXhPIqKIdQjyPtgwWsbXRu7c&#10;8JmvYNoY+base2GTAg2ldzudEmdF/BPzpsokKY8INLLrl2KKmuUTcTaKKyo17+qmq7HkPvV/PPsl&#10;n3zb81/7l975p83D0NqrWp6kVCgh8k1dZaxEsjQNI4l8jhaHmnLXuz588FPfqPrVObXYTBEmPfU8&#10;b7E9N1mZiHM+vzZ1b+HNn4yA2V0rzLVM+CjjjMlS6CDzLS8Vm5Hcs6ft7EDdTy4/d/J5j7vyW+97&#10;ydfe88R3vPLUFz5FnXsKPHtAzkfCHs9DVJQoRbRrePxkNhI4ZEh2aSFJXTpayew8TRIdRm6magid&#10;0uK4xH5GAiSwSgKUUVYJbqVv87AjJ9o4NhewP9wp8pzEb5DlznHgVj6S6joCkcNG0VUzCC5wSvXy&#10;P7jyd9//+vOe8dh5J6spdweyOrCQAAmQwAkIVIMqtumKWTgOkQQqMAmxMfjom77xHUwoNULBSjAS&#10;jDMwIeiZaUAuJi/Kz+x66tRSjGaSvAXZETCtxeUzBMy2LSQGGk2temK5sdjItGtqz6894wXf+tCT&#10;Xvfnzjk7vbD1AORRYCkVAViXIJRxUKl0Ys0ennnjK/5hW1Mtxu3RykQoDmRBmIQwr18M5xHkq1Q3&#10;x8qSwEYQWFJPKKMs09+qvDFE9crCsOI84Lk//Vsfev2vXPWeR77t5Vvuf469YwJBreEfGlpp6tqp&#10;bbXzBM8d5LhE+jPPdh3kunQdmHJD3A8Rp9ZyJJKK77lBkMC11FEIgr0RzcxrkgAJDAMByijr1Iom&#10;qJXlys6w+PZg2MYLedpQpAZFzCsXo7vjK7umVF2phu2rPFGXn/mU9/7dMz/4KvUTF+xVzYrKq7aL&#10;Xd9FleQ+9v/gb57WJdYBCwmQwGYngOzCiEEidgEI6ym5DGD/JgkfQ/h/X/tjREwZRxQ+HGE5tSzX&#10;8A3vUTEpb82gBvNovMyJZXIqIRM7w50cgD9hrPKtIM6qtpdaOqpkZ/3KM1/4lfc++NUv++L59UmM&#10;gCoNTEiXOSc7XEeWMqtm0jEMcSnC2SyXY34c5BvH4weZs9Moho7ix+q6v3v7uftT2FRWIKCFcYDc&#10;TOLFY0skWohsSek9UiWoEDRKWE75ThP+AXAaQIpx/AZhKyVyZRFe2UIHDpCHVdx3U/OZkOQieHV2&#10;UyQDayejFnbP8cqUTuVhnyWOOu6rEEOLjrEcX6bwCEOViulE8WGWuEQI/eCptgNXPg0DWHHzw9vN&#10;MQhpj+bC91hd4nJtlWRIjI7PHMuGE7AsxwzaEJPdzLrrq9f6iDo0pAW93fR8KBgSKTBTcc3x8HlB&#10;b8SHRZQN+KKKn2AKCBWlb7Cb7uMu/ek3//WvX/vBn3zXX9ee+MCkgtiwCvYpxQOn5voVG2488r0E&#10;OpEujh8QtqkzvzanRZ5LF1Iu5tjFb71ANiYxLR9SzLwtEiCBvhPo2TS67zXdfBfIkb/C95ABAfnY&#10;zvvpR7/kNa940C8/d5+n51TiqmRS+WHcxjTOqzXmIKqwkAAJkMAJCEhuyCQ9+MNbOn83y7KNpQVD&#10;PJnKQljGzLfhX/orv/B3n/pA/LxHLgRQd9pOnmMbcSyydNxqwZhmqMsx284l2oWGHaWGLofVSJpF&#10;19/y+Q9/fFYtDIFccqLuhi4bKmQKCXWWycIMRjgZZIq8DjkFPrsKCUQsZAxpqhSP6UVIGNVq6NlG&#10;0cCaULcU8hbBIkyswyB/BFjUWW5guwjTG0gEZidAqLTjvbCkTBESQksiEhPoQUu2ciSZFic+URkh&#10;VJmlqfmLZW1L9JZMj+Z5RQ5U8CmeV+kRJDlBXlil2ogIkaZVN5h063XxLmb6v6EeXwbv5nzXk76q&#10;nGYWw34En56pbMGCUVuWtKE8+jVojlu0B6Hw5gk9+j+e+Ydf/fefe/MrTn/BU/UZ22JHYlVDcnLp&#10;8zR4LcsakcBmI7DBM+nNhrv7+zX52OQpYbue8oMQ64hLz3jE3/6vX/jnl89OBjWn4cEsBdb7lppr&#10;N22m7+meLI8kgc1HwEGiHJXf/NVvYYPOzF+NBdwGFg+b4EWQbbuZJ4s61LDBO33yF978N09+45+r&#10;+5+fqmQ0juw0GgnGGJd0Axvq5JeGGQWEAAlqYzmfe+07kzsP4WGEjeWBrfAaK2ayUMGyw4b2gQ1w&#10;5AuHPQjcB6ZU3BQtw80cO9U53ObwBMeeeN4OVRI7ma7ZXsMJagrWpvi9Dh1oK1bTzmZ1PJOH+Lro&#10;5LEPA1QYmBznJWZlEj0aFqvYvsdnWac6SfHB8ZBvS2xP4D2VIt+fY8N7Ltf6gKcOeda860SuA7Ul&#10;0Pa48rarykwe6UoQ1EYwDrTTcDFdRPCamg3jVxYSWEcCiAaIx5DvwtcG9pH1xki9Mro/PJw4CBwb&#10;ZHEb1ta3NLIzf+WZf/X1jz7jb/7Af8iF4RnbWp5aVFmkEzwRxI6bMso6thgvRQIkcFwCzstf/nKi&#10;GUACmc4LU0N4b1qOmyiN+HxBvTJ28fmPetQjP/nhj1RTJ0Da+zxGBK1KtaZNUEkWEiABErg3Adg7&#10;IzBTPFm/3zOfgA1tsXVGlGtkBxNj/w0o2E60zLXF1wADnIOluGRY8Gxn/NLzznncQ6fuPNi+cT/y&#10;ls1k8yNuHVvxG1DLdbkk2gI2NzBtkC1W5KG29EUvfFrjzF3rcvG1XkQiy+aSZTu+5a6P/O4rdyZ+&#10;7rlZgvjFG6vSrfW+TvR+WN9I5Gb03AxLucIQBIs5PeLVsaeRqjTWibZtv4K8zw7WhxXbAwqIL7HO&#10;2jpDfhGIHYnvBEnia0QLgm4iHrkQVrC17mUqdO0YMO/1cn0fBiRww7EwK3Bs6KBwAXE9HzVBpleY&#10;Arm5rmqnqm3k6ELl7NzC+bHjD00FiV8kV6yRLJEyCRYtSRSi9j5CGFl2W6eLOjFeEENYzn3RU0dP&#10;3wVNC3Mp6ZMmOUvHA3Ewb9eS3uJqa/8Xv7XvS982vWsoS16rjcyHSIVuj/rVsL0Ax7+J+oRGL7f0&#10;bGDtfMojfvkd/3DBLz8rhMlWtSb+7sYf1LjLOS7ibWFbwBIfqKGkw5siARIoCwEmPB7QlkL0E8l1&#10;l2JjKVcB5lcyD0jboa5WfORI/t5tf/Hk550+Z7lJmCpnwVVBOqyP2wFtIFaLBEpEAMlxahghLjnr&#10;Rd96PyK/Ynsc6gW0iY1yC0caBUSGkjAPMXQDTJBho43VXh6mSaNSlVgOrfgLr3zD9//hXVsiCzuT&#10;sHYoEe0VVRXmDPNWjlgAWPBiUd2y8p/97BtPeezlKzrJRh0M8ctdDBGw8UN/8Ioj//KfXh5l1Ube&#10;hpPIcC7L4TCDCCXwR0NYB0QgchFXwbJhNzpvMrAiC5Z0ZtEssHKHlQq0ESgUfoqAFwobHZauSDyg&#10;dhKf+5iH4BzwrIETThAEI+Nj27ZtGx0dnUUc5uMV6+aD8/Pzi4uLeBcuhzdiN973/ep0e3Z2dubw&#10;kajZMvYvUHng3ZM2Aw9CDz7m0Ecg1pjgKbBuzSL5ChUVRjF+ZukmsqLbllMN7Ga0UV2or9d9yude&#10;f+qjrogd5cG5Cf9BYTIixcANJ0Wzo3FsdJUcuWS+9ZdvuOav3owJel/5bNTJIS+28kTj8ZPmMEOE&#10;VLKo0nkZ51X10nOf/Oe/fdqTHy3CCQpSqEftBgKkLBcEIZKUl+jnGt5wG3ULvC4JkAAJyBBVIjfs&#10;TdVgorVHsQePHrOFkkUREiIge+mCnTiW54aRf/2+f3jKi3ZOZ4vJfKq8TtCsTcWIN0sCJNAdgaaK&#10;J2A3MD72/Ds+bo3U4NhTJAzbKHGik9jFhHm4e8MVe8Wwx8h1hCgQno+J87Vv+dDnX/bqscOzCBPV&#10;3Y2W7KgiSmh5ZZQoS4PMaV59w18/8ZcujRrNrJl6gZfC5aRnSaAGqkUR89JDpHiZNiFAswexpJ2K&#10;QeioU4UoKZFSYE4CecSxtm7ftuvUU6OHnLXtlB3bTt05tmPr+K4d7u6dqgKvHbgzHLWPXrCSxSGi&#10;rBz/dvG5QIH5GPKXH30EokoYa5jO50k1W1OHj8zNzNRnosXp2bn9h1r7j+A1e/u+Q7fcMX3g0O7q&#10;WNRECGCJAQw9BQvRTFnGUmWjRoL+Nu9TP/u6nY8usYyC8MVDWRBZ9lA2M1nbmrYkbQLCiN+sp91t&#10;2x78kuc89nd+TY0GYdZ0GzV8zsTeSimIfEWMZOn9ML9ajsk9nN12KNucN0UCw0mAMsoAt6uZHsVx&#10;7AeIr68QcVbi+UGb16Kk1OJcXXv7Pzz7yvrBxVoq4esG+E5YNRIggY0kgEw9Y3J99/E3v3/n2WdI&#10;+IROYpENqpUZrtIsxUTZQ4qGpclxniSZxH7Ajj9cGyRg5vynr37/8/93cGg4o2iXXUaRIAW5/Ynf&#10;/Isfvunftqha4iAmeryUJ2ODulY/L2vkx44jXKLyeRUig3h9fDSenRmZ2Lrj/ufuecglpz704vEH&#10;nO2dhlAkHuxGLOx/IPasRFSWCDLo+JFKxnJsinSWgMWTu9BPYIV63Or7USpRoSUH15KZD5KXa3jj&#10;wLFX3gJ5pbDYQsgJfKwaMGzC5RClHm8xMYjyMGy1Wguf/c4Pvv6tH111zfQNt+r2wilqrB5UFqJ5&#10;eBT1E9uGnZsyyoahP+mFEWI5d11IkHBnGw9G9kbz1sWn/8Jf/K9tz3xkdGSmPgrNX7Uc6b5wEYSD&#10;XLQUZNw4ZxkxpfjYUEYZzAZmrUhg0xCgjDKoTY1EknEEu5Ni90ni74vzvArCBIbBc2lYcytIMHno&#10;vZ9+12/8n60txP+nceOgNiXrRQIbTQD5Wcewa67yS65+y4VXXGpjCYZolBvn1KOjxPI9JAlB4hIT&#10;uED8ewp3g0CipKSxr7XrBVghzrZbe/e/+5Kf22iEfbl+2WUUpNOe2Xfwlfd/8iPnqyYXTDxi+Vjw&#10;D2tUYNwaxAtYTSFCCiSPxLdPOffM+z/wUvXrTzj73HP8iXFsmmdZaiNADOSSHCqHyBNG+RDzLzFB&#10;OXq/A+cyiXXk74WqciIjniXxpDAfvjsldhESDW8tUiEvnWc5kpC8r3iLOWLKSscRXXY2ueuDn/7E&#10;a9568Hs3brGr7nBaDgkMyih9GbbWfFKIfCECLat0sj421Zw5/eEPetYbX6ku2BFlMewQW4gBhHhD&#10;yu3k4pFcU+ZThCmwcZuT2ECSg0EjfvKa68ITkAAJkMDqCXAMWj27/r7TUnCZhq91YcfoiaM1PEhV&#10;WnHxGBnL5Pexr7Y/7eFPeeXv3+in2NHNVNt13UUsjirY3oVTdI5dr/5Wsndn9wI4kGPzIcdsEpoR&#10;XpIJVWaWieU6LTuPkaJAUMRIdlCxnLrtOWLcKS7iru+ltoqsHO7p2OVY0QsZo5FgDxNi25W1XIYw&#10;lyqVFEieAydqZDFAzgX8AYb34GmrBCEM8D329jKVSG0R7c+1cWm4o+P3+KuYC3kaL/zVlwCEw1nQ&#10;QFgfJCqBgXjc8OfVYk1ZdWW5yP0pURVThILDpjQooWdirbiiRpGDAx8AwR99AE2MVsCpMH1CW8D5&#10;H/zR+jisSHuBi+L3pu3QJTJf4pUiVpBZPCBXhaOaTo5kFljToL3kzbIVZrcRvlmSj6KzIXKIRqw7&#10;vHc4WwvQ4mRO5Xd51tmfuy2Nk8ixYZ8itm0bVCzEbrBkZJOPs7gYKAREwfdid4eNRyRBgYYia0Kl&#10;Jqu1i8+69AN/ebiOARDxF3O0FBpO1fD30oxvJ8d896rYHHfMjxvURPe8LD4biFyjNFL5ygcLq5o0&#10;R24amAx98zf+74OikR+rxYXA3qI8ZKheKP+6PHOsqrLHEQpWpQjeA4sODEcYRhDAFcNaS8ULE8G5&#10;L37aL/33m579rXee+o6XXfiwK/xtECikxzoeAmLKtxgJMUDhhe9hkdJx4ykkj+KFOCvFY27JMkU6&#10;/HFfS60h+a2WPRqKDwteZlg8+jzFtKHYuu+8xVyxlmkHDhIVb8eVT37eVW+/5Hd+cT6PRrinPxCf&#10;sSGsBB6+eLxiboDHNJ65MypG0kl8oELfweRhiwoWm4vnveiZT/7kaxYu2oHYNYHx5ZxUzgQ0FBkK&#10;l+xNik+RIw+swhoFnyZqKEPYY3hLJFA2ArRGKVmLScyUdugFiEGmZsPFLV5D3Xz4bb/1R4uf/fYW&#10;txamSLuYYdqEcJKi4LuujRh2ZShGQ8k8hJp0YMopi1uY4WBLs1apNpNoLpsft0bqXgAr0LDiHI6b&#10;W5QPr4R6ozG5bWtjbBSrZQkbB8Gls3/R7T1XEygfiBPowM1hcW7+yMFD83NzOdIj5ZnveViQY7s1&#10;S1I4w3vINOl5abxYVVXEqUGQv7aKjEDgYuaMKQJaBDWvZEhELRkxW5YFMaUSD6ezFZqpmS3At3mh&#10;1QxV68yRU6cWpiBMOApxD4PFuI3IhQlyn1Yrp511BhoIKsaKSuNAc2pqamZmBnEG5I257NlCJUS7&#10;KBNk0SyxzQIBygm+91z0lgAmwHGMFUuswpoKYDe/V0XjVjCuIawkTdFNIPQg4JA9Z2cBlMcsgwU8&#10;ssPA4h7qCvKNJkOaEUaWXra16Oqf+a0rd//dS2JH1m3+UkSFFTXNxhw8E33/De/7+J/+v20Z9GJZ&#10;1qJBteuXZXw7EbQSWaOgs0B6QxBTJIVRYaKq/oyORq+9600/81vubftjhDt31FiqKnZw2E3KPu4h&#10;k/Eh3cQjZbvbQELuVsPL5pu7lD0F8XHPzite8rNXXPmzaud4gvhloujaqr5hiuSKPo+QUAJsDSDI&#10;moqrtu/eNv3Nv3zdV9/2gXonnueKTlaCg2mNsrGNFNu6msOgWseYlwaVdpZAIbfCZFG1t1Un98UL&#10;l77gGY979Z+rKjYzcJxkkGMhARIggRIRoIxSosaSqkqGC6wfsZ/uSJCUmuU5odr/+a+942m/eYqq&#10;pFk7Vx5MJTErgiqRu15ZlhlYHIsMAitO+HsjwKSxmsbXLco+qKJocuyCxz/swkc9ZPKis8YvPNPa&#10;Pi5mBBmSFNmwUBYuS7bSKzUnKFyhlg2iJW+I7JLD0KFjIq3n548cOLQwO4clt2PbrW/8EKH7EK5v&#10;6ubbW3cdduZDP0ZCBEgn9gEFD/PKSL2eN1sICozkAJiqVoY0NGZgu4mtozSqKXtUVQ6o6ciuOqdu&#10;GX3aQ8+96IJzLrpgx0UXqNG62IiI2VAGp5KVftIyKFgpxCwEY5RiuoQ4gahWe+7w4enp6ajVhjoA&#10;tQsl+uL38WM4t3DgltvnDh6ZunNfPN9sN5s7VRX2C+grSAeAqsLY6bClp4J8NERDO1W/ij32KAkr&#10;ll/x/ChuGwuJISyYpOKuWra+5Kce/ZMf+Qe4mss+eJzAkqscd4vcLzr9wIv+98F//yzqXoHVg8qm&#10;fLsBs4gyl7LIKPiYFCFBOv5XEDeN38r1f/bGT7/idVtyhZ7UzOKGhlWRPy0iZrlDAmP5hyEOYnEr&#10;aiEeiTx5kaV4+8SDf/8Flz7pJ9U5O6edyLIC3GRd5KUM0nopuuFiFruOH2rcH6Lc+hVpwn3/+IwX&#10;jt42W4r6r7SSlFFWSqy3xyMkM4IZ5zJds+3ADyOMDLAqSWyvOpUsXvKiZz/+DS+HVTVMTzFTyPPY&#10;RgBmFhIgARIoDwHKKOVpK1NTWFRLur4whutC4sA+NwniHBuAH3vq/7jxv760A5NX24OZru9gpx1+&#10;DaXxHIXnRmGrDJsCrJ+hoaCIpBI4tQee++J/+Wv1gNNnsSkY1ODTgeV0YeMB2wFxVjf5DYzvtxWs&#10;UEeB0SkiMuBUsFzAQg1Xh22CnDrLTYT4Ajqe8CY4vGXPePDrcauoAtbzM634+zd9/yvf/NF1N9z5&#10;kS9tr40mC82Wirz6CPK2ZlFrmzsK+6CS9bDuqovJzmHV3FLdotoLsPs44OuLnv/Ux7zwOf5PXGhS&#10;TojjDTwu4C2F+RMaa3SF7VJkpliOwZgZmxSsaqQt5A/SFvK1E54xn/ZhFiT+VlAFEGtRL7bbs/Mz&#10;h6du+88vHfnuTYevvqF5eLo4thLlgcrHq+NT7WkEiUSu8MK1Bc1tokAOqfWQWNxkoWNtueisX/j2&#10;+1K4SdnGrGDZm6C7dt+oo3QrimpB8p0fvfNpv1m9axqDgOPXDmStUQwVJS+lyNQDGUUjwik+Jmao&#10;RegCZKhGlprXX/LM6JY7tqo6zPW17xrjPomFLh+lMpfMd3Xc8pQbIXyDOwKDlNOe+7iH/dmvuRee&#10;kWbRiBMUT6AoTzUs4CCmlOdm503rVRXyyLaqQS2YT/77/7zqx6/59/LcwQpqyoTHK4DVn0Oh4OPl&#10;4uGM+UAeNsQ3PT+g4l0/cekL3vfPrdPG4FXdaKeBV+k4ofWnGjwrCZAACfSDQOnnoP2AMsjn7CQm&#10;hF2ESAkweXBzP2i52ZN++8UR9tPtAIslbL+L2uJ6clRJCvQL5BeAHQo0FNeGVYpbeHS7l5z54ve8&#10;QV2wp2VnflCbnZ6yEcjC5DOAbb9oLTK5tyUXNHxlMa919IpeeAveW2RNkKW5hOGQ/JOwPMF1ihdS&#10;h2SBC90q8xD+A2YVCIaiwoqOdtb0Ey6938t/9Skf+Pv/ddeX7v9HL7DP2eljl7YZ1nK7UmlM20MS&#10;u+HenQgmUWPB+Hy7WbHr+1Tr3J//qSf+48u8R17UWZYnKZZbfq4auT2Sq1FoSitslyKySVGKJZkk&#10;/Las1Hfl5Tmpq1IHUUhN2BXfhjf1qLYqeFsLngfKqlZrp+w49YLzHv4nL3nqh1515R2ffPanX/eA&#10;Fz4dLmCQXtAqB9oHJoLxU4JJZB+taIgvNvoefLZL8nFZTTUhF9q5XpiawYfHyox2dHSQhdWccv3e&#10;k9WCZtpuXHbuA3/52a4DsVTP2WkdHlos60KgsMjIxfRexVEkomaS/+CD/7Vwyx0YEk0IL/jEuTAp&#10;xP4z7DjWpVJ9vEg9jsdqE1AZYWo3P+4/+33/8NP/+orRC87AWrDh+MZ6UadJgjvForBSouzOqcT5&#10;kkATWo37NZgJqMA++xGX9xElT72JCQQOzAYxuYLBbpbmSd2qWo4bw+74vN2/9P+9XO0ew/RqDPsj&#10;1cpMtECPnk3cU3jrJFBWArRGKVnLya4gnHXgdQJpH2FMJc0hTFTS+oL9moc9a+L6g6mOFyU+q4vn&#10;VZ5iwVgOJcWYAcgkHak6oKEg8ghuCjYpj/3PV13w6Iepho99P0QqwXoaViBNFW/DMlpMEo5KfCAn&#10;wLp6Zc61Fib+Zk68vGbvnHb5NFpMVExCBTkEwTmgk4gzkTG4MLao4m+CmiNApmrmB973X5/+uzdO&#10;3XjjqKpDghFLjGEsFWUdVO0q7HRzfWTMe9n3Prm4ZwwuMybGYuGAAxyyTO/0vxVaeeRmhS8hcszc&#10;Cv+jBdAQhcmSibJ4VEPnOeySYKsiFkwmjL9RYSCKIBeAJZFK4xh/daCzzUV3fugz3/ngp+685vvz&#10;h480EEUSrnBKloWWE7TyVOyMhrGYLoqgyHbWqP7Ovi/mntaBCx8niXBZhiLr9jyLbad2cPE9j3pB&#10;65a7ZnUsWWNLXsri1CPqCWI/RWHVqURZJPHPZ5O3P+1X9Dd+JPKjsmDYBf9KKOEYF+HXIz+WuSA2&#10;Slsv+tXx7AGnPe+df5+ddyqGm6ANYxsEwoIFo8kljAcBdPY4cgPEPi7J3eIWKl6r2awhlCfCb0dh&#10;4FcOXn/TRy/5pZLcwMqqSaeelfHq9dHyIMZWl+vgYwKptRLUjkQLOvCf8+6/2/OMx0oa42YrCGoL&#10;KoIgmbdbI1V437KQAAmQQGkIlGMOXRqc/a8oInRAZSgCmPuW42DbP4wQCSUdsa54yuNaGit3rN0d&#10;xLzDkcbZpRxFVrm2JC0ofHmgoeBGGrXG5FMffWjEn8bc3JEURQ48mFJsX/ipa6Xw8IAFuZ3jlSPD&#10;Jt4HE5YlFaTLbzr5DHBu84IlDHI0SLBYuBZh5WlpkIRBKhL3SOR4hG6pwdzECAUgH+duooJYVWKr&#10;lkoChP31pP7LT3zB59/+mP/5G7DTkFX8kBaE190+sR3WDcjoed5DH6i2jyC+7Ajij+Qw7kDAOAuu&#10;MvAZEct/uEfBIWCF7eIgCRLWZUluJRmSZIiBSWY52kHkWqhrMLZKoQAbJUvkLQdZgRw7ka1yHC/K&#10;Yhhju9XT1shcjBRQtu9HjhXhRBPB7iuf8lOfeM1z3vCX40980H4fSyXLFSsW+JJltQqyBAxnwYer&#10;qpAdR7yi8tk5G1GTLMmBVJa7tdoRUnVJUKgtjQtf8NQFX43mTjwsmXpK0AoYDiGJmuwZPlQDxNn5&#10;7g+bV9+IjzY++IsqlE8hssBYjg/j/JJ4ip0EO8InzSq14wkPfvF/vuHwmRCIMRYhfK6nAweb6nKD&#10;QBEnYsFYCWYRbbwkJat6eRTXqvVWGmG4hIaCp9y2i88tSfVZzZIRgNd5amy1sO8UKLcVhfMqufAn&#10;f2LP0x6NLSY7S4N6LYzbDVEidY0aSsmal9UlARIoiakCG2qZAPKAYj4LmxQUrOUdC8kqkMoVeSit&#10;hz3jycpHwFXxUClsLAJkgy1JKWwNjD2JFOgpI7WRnTt3bm9b2+N8PM1kgSuPYyz+kM8WC+uOYiJr&#10;QfHFMf49EhdWzrGSV8fMAbqJmKybgtPAKAaLbjvBkx72z5Z5iSF0kiL8rcJiHs7zGfKEeJLoOIb7&#10;ilZBjkR9AcLeLuwcvewvf+O5/+9P3dN2lwT/iquJjDyHZw4jexGa7QGXX4aON6ICaxFxjY2JjjEI&#10;QRMhm5K4R2HVsbJG0fDhCm0dew5eopc5KnPlBWUEKZrwFYZJ8BsqXpLr2LPjABcyHlgQEit+obDE&#10;Yz6SlKLhahrO2TYyBUiiXyTgeOYjf+NDb33BX/xBq2o3dTwRTEgKrHZrxSBK8oY0F10SmlYSRjNH&#10;piTzUUlqXlTTsYM4QcBmO0/jy379Fxd0sg2+FHx+rVsj4oMGKRtWkDHs8ZDsOLn6818eidIwi71K&#10;zZLAB6JjozqwIwyRGbnkBXGnr/i9F/7U2/9KbR3ZBT0/TrXnQiuS/QvfCx3ddHWr6rUtPDaycQ+R&#10;RspR0DDyyYeXRa2WQkWFNuTY9KYoR+OVsJYIiYLJahzH2NKDDo7dl+rE+JNf+IstBI7PtJfZ6JBZ&#10;rYrQ/m56tGlxCW+VVSYBEtiUBEqzG7kpW+f4Ny37fkY4kEUEdgfxQPKssSxXl53R2lqDHQdWGog7&#10;C8sUZBEuCze4zWCVCzMbrIFRsF6ai9rRnkkkfsANImeCWUvhe0mlgh9x3/hJQh4uByLFAViur/Ql&#10;ZhJCEzmPQbU4p2y5yj+WGJ44xdy584KMJfyXXjhSWgAbK1ip2xI8DcvxBpYTNXfshY9/7BdeG+zZ&#10;jq1aKAKB640oxG1Rh/1spDQm4CfsPriRcVj26zx0FfI6Gy+aXNWQnsgQASB0TkOuQLTSdoGHFPyG&#10;sDgTN/6lU0onKBqi08rmKsZ9yBwpLkVF05jws3Igfi/+V+YHNHTVwYrHeMRlqhXEZ/7R81/0+bcd&#10;OX18Kmoi+QvkFYgsNsJwKORvLdxdYJkEi5typOE4yYc9dZ0E/nCuX6nXGnvnI9+W3CvliQOqA0ks&#10;IjeIoWDMP+s5j486il1ZRriT1bNwVVsux/w4EHeYW16moTKGyAaPiKqh/aNXvTcy+dTsMKmID56D&#10;hw186vAyo0A5CuKIRQFCWGV1GTESjGYyUqto4mXPfcwf/Zpq1BAyCf6jkSdheComt7r4JigEybLg&#10;foAEbQgMU45bNbVEKFwH+YXMo0o+ThWxbB0rxlGJCwZLG1gPol0lcDtE8RLdGqs6gAQinU0oB+7Y&#10;ixZiuesR5Zz6+Aerp18urjuYXPk2tsfQJ20kjJMg/+XS9geQN6tEAiSw3gQoo6w38X5dD6qK605s&#10;2wprFKw3IApAahDLlNIW2KSUqO6FEQ0qvPxNtVqFNc1T//i37InxhhcspostRA2wnNHEapbf6L1E&#10;TXP8qiZxzfF9rbdceO6ffvYD/iMuikaDmkzjkDQ8qiPmi+ch6RL24F2EcB6C3XU4vWGFq3XYbE0f&#10;OQLNS9bq5XHqMZbhGuneRVF17IsffHlbwUFhSBzpjxnrBnHog6ccLIIgMjTqSme3ffrLSTQMOciw&#10;doMBIVwPQscecxq1NJlPwtHHPeyFL/0tNQ4nxU5ILCjsYl6HvYohLVBPUqS9Q6wkCdTeCRZmNmpY&#10;SGD1BDARRacS02nEpFYwms6ueOwj4Ry3+jPynSRAAiQwSAT4mByk1lhLXWQNn2/buSPG/rnEo0jx&#10;6MLcaC2n5Hu7JyAuRUvRT5dXQVBSJl/05J/8nRcitWRNVZuwa0j1pPYXJFQuy4YSqPoqShDdRlVs&#10;ffbki9/+99YFp2Kbfdyq2RqfnRib0Ni4hTsSskLBJGlD69qDi2M0kODNFqLKZsgDDTuUe8To7cEV&#10;+nsKWIzBLgwBcXAZRCy6+JEPnVUhQuT096o8+xIB7SBeFeJA5dBOnCT/5ts+BL1xCJbZcAdEntWG&#10;32jqtJU1t9qjE/c/+1lvf6WaHIHq2E5CRBE6arAe2t1ymGPCFAUWORKJ22wGoOVLFDuJn9TBJGBs&#10;UtGd8Ay1EDwuHWlc8KSfhH8pCwmQAAkMBwHKKMPRjiZUiGPv2LMbeQQkXbCyPSQUkDw+KwxKsUHH&#10;D0szyH2IdXSWFfl95gP1gP/14t0PuhjSlhcEJoGF+dMGce7VdcveXiEaIvBis6V+REXWmTte9Hd/&#10;On/mlkincB+Bg0+aIrmPi9DC7ST2JCBROT5HJ6on3KCK3EkNu5K0Q89eYUarAWhvCVOM7XGt4jxT&#10;Z52WB0GUxKVvlwEA200VQgQnEr89G46i7ny09zPfkEDOJiVWqV8TwViYhWkcIrIVXPkOjKgrX/c3&#10;rVMnE50gc7NXrYoRlM4Qz7oY2bthVcZjGlvge7Fkh9IxwREvyFI3rgkSX8bWuLvOZeefZqmJNAe/&#10;cztx1NZLzlM7J2BIWO5WYe1JgARIYInA0E4LNmETY5lRmxzDDq1JzitreAl/wLIuBIoQuYXxKmaf&#10;sqdnSkvFrYbzlD/+zUVMHWAf5CGeX1jF3gzLhhLAgny2vQgr/ihqT0igAOVeft6TXv2yeU+1rLxe&#10;qSOpteS6MiVOS++/gA4poVDStOJ60WKrsK5Zjqm8oU3R1cWxGoozk4YMkaDhExfY2848TeJDsawL&#10;AUlbKlKCBduNvV+8xmstYoU9BNZAR6KZ0fFJiUyNWOFbdlz2hy9UDzoHFluWB6VR7FDwFMXnRJx6&#10;RDQa2ufp5M7tiE8BpUyL4xISicv9Yg6xLp2LFxlaApI8D7t5kjwSOY31RY95KELymF+ykAAJkMAw&#10;EOA0dBhaUWY8WRZjBoTMJjncEbDqkyU9ttZXmmh2o44vezMUcWoLMaW4l8LHZ0R5sdL+Ex58wVMf&#10;O5XM4JeZcryVJwDeqHY50XXL3l7QEaq1BvwUGkHVbRvvt5p75tMee/GznnDQivaHUwFWUcrGZ0n0&#10;sCJAbZlfCCliIsomKsnm4NRjcmKVqBEL2wf5RCXinYSgTxO7Tykc70v9KksTYKKAjwOwI1Lx19/x&#10;oVHkNFcZVt2lho/KuyrYO7t3e31bjJjWl5/z4D+8suVZI0isDvVEAuhqhGANTExqM7KX6SOzoq5V&#10;G0cCcWSvLgT+zm0OQfvCwbnUpeyfL1syHBZR4OXjc9Zl92/nSbU8IahL3XlYeRIggXUgQBllHSCv&#10;xyUk8qLl5K4t4WURNk95yCnjYiXIso4EsOe/fLVimYqEDmPKSr30wb/3fOXVK3FecRDTkLsx69gq&#10;x7uUkyBRtQl5gmZCq8HyxEa+5vbjf/tF1bN3wWIoz7MA8RZh+5DlQZlDNRd3jzUglsCSCkFnM1Od&#10;2ChlsubQCuke5HFlSQYlZCPT+FcSn7OsBwEREpAEDmuiH++/4wvXQH8Qo4Xyh8r2fH9C1aeacwca&#10;1s+8/PeQUl3GhDDGZ7/Ic4+NdNEckb7GWUoYtx681/saMCyKk0T8L5CxzqQ5k4/aPRNIrXedeL3y&#10;E8C8FG6AeO54RgP3RxtIfuCXXNsqf7PwDkiABHpGgDJKz1Bu+InwbIrTBCktMN0Vr+AlH5MNr9hm&#10;qEAcd/w+lqeenZQ9CNuH0Gq+N/KQC0+7//k+phSyYufnboM7hWW5Vq6wKgzjSPvIRy2L8y1OVV1y&#10;/jlXXLJ9bBc+RFg8+XDPEiOI0s/70hRpW13JGoykzq12YdhRpruKxVvRxOKQkIWYnScZbInKdAcb&#10;3OPXdnkL/iyZCpW6+TvXefPtlk5kn/wo1Xhtp9+wdzfjdkMFC6r1lJdeWb34HHzYfcSWrsDxAD5L&#10;GeS6IphVoYkPgRPTiUAjzFCUJh131GJwwC2XXybbsI7FCxcEJEa7hJSFLRt6VzuJxDEzSoiHBEiA&#10;BIaDAJdzw9GOCov4CrbVLbuWqMDyW5blZblf5oSF5doK830YN0hZrnYnd0+uEGU2zGLbqZz6m8/A&#10;+rVtK0+WgiwbSgDb6yaLQDWoGJ+dzisd0U/4m9+dTyOsGKGeIDVMQ+mDo6XP1DOS6SNWEgbYG1Sn&#10;6WoMA35LQ0gqTfHFfweuPVFVuxkqLt/7Zr03BOWYsW4Ahz5HW0hp02hb1//bJz3HA3fX82tJaTrQ&#10;MaE6l8dqfLDn7LSydccVL/vlA3VbIWax585ZiSgInqM8k6QLNp4w9sS/w9Lf7v2RQWCUscwZ08jC&#10;lCGjHEJ6eY6bwG2LZV0IYEYAp2z0OpN2ujMtL5O14Ako1SKIkXao9LStR+J84icf6EL7ZsLjdelU&#10;vAgJkMA6EKCMsg6Q1/USxb7Z0V/X9fK9u1i5Yjec8L7NFnrFkRXfhRddZNfrQ3JfvWvogToT1uqN&#10;rZMXPu5hiDCJCBwVxLHBVyyuSl7EdgB5N1IEkMzm5uagELEfDk6THtMWA9g0COsrDqKzCwduuQ1h&#10;uFw4kCJgcWmtgQpVBaFAfMtr5+Ejf+MXleeNQDLxLSvFzvmmc4aVwcGWvDxoVrFJMb5NnfxEg/M5&#10;GeqaIAiXMD/KkQppbsp+x2J7snRTxTOo7HfE+pMACZDA0QQoo7A/kEA/CWiJU2iMpLNd97vQP3Ur&#10;5u6cTPST+JrPXQsufPbjsZwIVWqnedvS1bD0RsjaTGExL4eAMnPoCNZLgolz2jV3lk1yAnwArFQv&#10;XHfTkVvvRJgD17KjLEEiq/Lefsc+RevGrp33/9XnIBNRHUFRcD8ZRuxNV2AEgQigeCG2LowgXBNV&#10;dwisIcrSkJCvTEr6IjG9FIlYX/4YakWI3EJJKWSU4kcWEiABEhgOAptwwjAcDdftXRxjzDywP3Z7&#10;P6U7zkEyCJkZpXmiqv7YRWcWH7mBbYguK1a6duiywgmiC1l616MvtxvVCNEgdBY6umr2rkv9kq1l&#10;WfRqxI+cm57BvvNwlFI3SkfMKkNLiPdOlH//018OwqymApO2JtcuVnrl+FwclzEq31bJ/Z/702rX&#10;uJhfIBZKFsMgxc03nTMLAjYj0o08rMQGRdIeJ1mUZRJkrdSvvFxrdknhV8wO4NiDaUNpPl8n6iTH&#10;WKBwA6kMgz3rSAIksAIClFFWAIuHksCKCYgxPOIzIu+LJIHY/bBLZW5UqlyzK77lMr/Bd124Kvin&#10;79hyybkIZCpt5joVROEoecEy2Njq275y0ij2ij3Pcq0xSt4Epa6+kVH0jV/4+rgdZJK7NK9YXpyW&#10;2OkACzwMxdlY/eIXPB2JnyQMps4aymtZykVO7U1WEJgDUWYzPJiWLIwAx3dLP+6VpRkhmkgHNBOD&#10;wl4Dkeh9p/TOZUfbntCppyy9kfUkARLongBllO5ZlfLIwqhy8F+lhNtNpTX2/82mEsykLX36wy9D&#10;3kzx6ylDo5ykkt3cehmPwS1LO1lqz+MfghSnWDEi5zFSLQ1Be8GAwDO5VRCctbRBLY7tU0PQLqX4&#10;mIiucNfhmRtvR3jspvF9CWxXIwRzecaxozmLhmLZeO147OWVB5yNTwR0oggxPpW1qBEQsxRt0stK&#10;1hr1GCt3WBjZFsSUQnL1bInrXOoXnrzlKEVgFPwvdihSFhcXJUp9yfkX8DtZC5lCuxx9kbUkARJY&#10;AQHKKCuAxUNJYKUETHpWTB9sBBfIbGv8/DMwpaB78EoxrufxkFEgnZz2hIciXgCWFlaSLcLcv+zF&#10;tiCjYM8TIWYhpnRmt2W/KdZ/vQjA2WPvV652F8XRI4csDEuOLKsgd02pSuF6IOtVCyIKjM3cS658&#10;lkiknot9f/wmdVQNn5LNNy067fTTq9UaVFZAgMqPCCmJStoxMsuxrBcBmScs2QdqDddLGKSs17X7&#10;eB0TzLwsalYfOfDUJEACQ0lg880XhrIZeVODSkCcgc0UIobfPf4Zb2CSytB9g9pcnf1A3Y63XXKe&#10;CYfnBJYTBcMwTmI2i9vQKkMMBPCnZ9nAdsJBrFiWff/qb4t/otJBpYYRLFJhzQkGsarHq9NyUIbl&#10;FR1uAeXCpz5GReKbBLUUcVVnVNzQfgoNYZOVar2GRXuURSK2WuLOU7WrARLMsWwIAa1hjSK5sIal&#10;8HEzLC3J+yABErgHgWFYHrBJjyZQzBeP/lpSPsMRjQzzoNjG9q0aT0wOyVZkPfIiH7EFWAaSgERX&#10;RJyESiXx7GDX1qaOatr2EGmx5CW2FQLlzupW5NWsOFWRcm24MpT+vkreLJ3qHzPWbeDQV2x/J1Gs&#10;0EnwA3p+kqksdzLnzqu+DUePKTePwrCSwaIpWFClkRsSS48qD7m3LGWHFQdJaSpJHPzy42CfpWoI&#10;gaSUBwcWtQ1RkFzl+qWPSbHSz8UsLItSXUem5yxraDtN0zmV2Mjew7I+BExUFNipRpZ2EerYt6uz&#10;Iewi1+fi/btKyxEHMU/pEa33eZLvy8r18IhD/QPHM5MACZSEAGWUkjRU19UsVP+jv3b91sE6cDi2&#10;LzAP6rjwwM0ZBWk1RxpcvA5WV7tnbRysqmzl+f6u00+r+TWsJoegKxpTFNtRDnabsSxWzSbCINC5&#10;bED64TEdbAP7W+Huhc6PyMpKuoiWbxw7vOm2cGY+V2nguL7tIsQs/N02sJ4rbTjjoJcGyvMcV4cJ&#10;vm8q9cgnPG6l5+HxJEAC3RMooqKYlEOq3mh0/0YeSQIkQAKlIEAZpRTNxEqWlQA2/LHhKTMJ20S7&#10;c52JrVuYImVgm7MwBEDmDmQjaWydQOLPSKUw3BjYCndZMXRBzGVdy8UdIZ7m1L79krKWhQSOIYBB&#10;Ch0EHwLbQubvHFGWLYXd431Xf1/NtWC14Wt8GCxoizn2zpdDOQw8xtSGW2VedTwny12F8CeOferW&#10;XY952MBXnBUkgRITMJMehC2WsOYy8zF7SaW3sSlxg7DqJEACPSZAGaXHQAftdEVQvcF/DRq3XtWn&#10;+IBJWNliyeHYE5OTuQkxUOpXr/gM2nnMrA9qFwxS7IndO33kV0JmmzQrdWMVzjvoiuh2sCOAdcHs&#10;7OxwTGeHoF0G6yMAoCawJf7Pbce49UjnP3j19UGifbi+IJNILhoKbJtEIC7JOGZ7sKCxUN0E0U/g&#10;ueO5ux71QFUvWYjc9e8qZWnfE9UTKfFKXcrOv4gvi9lPqvTolgkjopS8SUrdn1h5EiCBXhOgjNJr&#10;ojwfCdyTwPJnrNj9r4zUyz63G+IWFsUh07ERU5yxepokjuuZdKilL8tpShA5EvFfbBNoloUE7kEA&#10;liiOAxcY5L7F7zF2IUADIsvuv/p6H8oJdpVTaChQV2xx9ilPJhHsisPADElocF+echbz5NwnPTIv&#10;T2wX9lISKCOBjmSCPHHKqtRrhSEKVx1lbErWmQRI4LgEOKANecdA+INSvIa1GbD/KfMGWz5oJtMm&#10;PCuwxythKUr9Gtr2QgvlOULhpWFoNSqxjnIHyV3L3VjoaeYWUGCKArsorJSNhgL3jZKXUn+IBjE2&#10;DTaPYbQhdhvoMzDE0g48YNrJXTf8CCF1QguBdcRLMZdj0HXg8VOOj4adwodNXgj8Inpixdv5sEv0&#10;5gslu9KPe1na90T1NE4lJS5l5y/egcpONT56Fnx7CmNPmqOUuEey6iRAAvckQBmFPYIE+kjAJDwW&#10;EwcxgzcyCubztEbpI/G1n9p2IKO4QeX0c89G1k+0Vydn9drPvKFnWF60Iw2H6Hroj7Sv3tAWGcSL&#10;Ly1xRG7TOfQSmJ7c9u3r4hZCsjptyCgWMo45mc5hrR+Y5GOlKG6updpKUsjCLOX0i84LTttWpCVi&#10;IQES6BMBLDDwrMFwAUu2ME06Vp0l17b6xIqnJQESKCMByihlbDXWuTwElmYMnawWeQ6D+RJluCgP&#10;6F7WNMHaMctqYyPYzIzTBAuwXp59g86FXcFibzNDKlOJJDoMnkobxHJ4Lyt9BG5t0jdk7xivZnj9&#10;N78dWJ5bCVJkCpa/owvJIFZBftySFF9ZvufDGgU5jxHu+36XXJz6MEthIQES6C8B7CRJhBTLwpO0&#10;cyWTTZKFBEiABIaAAGWUIWjEe9xCEcr06K8lvcMSpYE4OWFZd8A23sLSFZattmdJqouSNsrQV1sa&#10;xlWnwHHBdQ67aa5zX0mykrIXP9eLNkwLrNCWextJ7diVJTHLIBA4Zqzb2KEv0lkld9t5bNl2C4mq&#10;Jirjn70x0HYcRvVYVTMrVNpTbjVRixIkpRylDSOaJPVU5tSqLdzaEy5GqJcAYV5YSIAE+kYAHjxp&#10;hpRfcA9UvoWg1CZPD7RaFhIgARIYCgKUUYaiGY+6icLS4eivJb1DmmyUtOFKXW1uk5W6+Upa+WPG&#10;uo0f+izl2S58EQM/gFSy/869JQV7dLUdx6uqWhYnuuKfec7ZspyjU9sQtCtvgQRIgARIgAQ2iABl&#10;lA0Cz8uSAAmQAAmQwEARELs5B2EhAwSGLNy+Zlv7b79zoOq4isrAryDJEhjPJGnsbBurnrmHgukq&#10;MPItJEACJEACJEACywQoowx5ZyiynA7+a8ib4V63N/gtcvIabqr2EtfuMnyITlLJYW0vtkvPWxba&#10;SZTGVpY7tgOntsPfuSFebJWdM3wqI5UuqtC33C0XnqUqfjuOaI1yn52n7O1e9mjuZed/nx2MB5AA&#10;CZBAqQlQRil187HyJEACJEACJNArAp08xpLXGAmNs2zq+zdXzPelLpBRPMdHiMuaX9n94AcgZjQS&#10;z5f6jlh5EiABEiABEiCBjSVQ+unRxuIb/KsXuTkG/zX4JHtbw8FvkZPXsLc0BvxsCPnJ9hrMNmK7&#10;9LxdEpXaro9w2EmaeK63+ON9FeWUnXOWJ7YD3cTO03THZReIjGK7PUc3fCcse7tLSrIyl7LzLzN7&#10;1p0ESIAE7psAZZT7ZsQjSIAESIAESGCTEJAEPGlu2zI92Hvdjc5Q5MYOkxjpt5Is3nnhOUjmjPV1&#10;lqabpEF5myRAAiRAAiRAAj0nQBml50h5QhIgARIgARIoIQGN8LKOhJYNI8RGgdbw4xtuzMuT2PhE&#10;xGtI0KwTy3NdZVfPPE3byMGqHPzEQgIkQAIkQAIkQAKrIkAZZVXYBvhN4n8gmRzv/jrAlT1Z1Ypb&#10;YCGB9STAPreetHmtgsAxY92GDn15NVcjuWpOehBRkum5sZk4hodPyUuSpZbl6na464oHJIG2Elij&#10;QB0quctH7xrlyIit8liSNCmdKp0FbiVP8/I/gpOaBwcu+YiJ9ZHG8I5/5R8WEiABEiABElgzAcoo&#10;a0Y4YCeQpCKYKBz1dcAq2G11iltgIYH1JMA+t560ea2CwDFj3UYOfXDkMQOvjf+Q7HjvgSSObVV6&#10;qw2kHHIsCzJBbeuEbdkQrvA//mMpCJx22mmBXQGlAkpu3LgKr65SF/TeLEmR76YTIK74uImWwkIC&#10;JEACJEACayVQ+sfkWgHw/SRAAiRAAiRAAoZADhlFFtN2nmWHb7glUbHreWVng5Wzqy3HcUbOOrW4&#10;F7lFyihL7brtlB2AkyK6sJKorIWMspFyXo86nKdsRyxRjG5iyT9o9eLuWEiABEiABEhgjQQoo6wR&#10;4KC/HROIUrwGnWOv61eKRjlJJXvNY6DPh+UE22swW4jt0vN2WXZ5wDeLN9yGKYL4QZTkOXKieqYq&#10;97Q4doxecHpBTKY+5Xda6WHrx0mcqsxyBAyaHlpakosdR6lfVUeEFATEMaDkXvAPsl/3kFtfT1Vq&#10;+LT66Wvf4MlJgAQGgUBpHieDAIt1IAESIAESIIFhJmB3jDTg0xHfdJevvCgfhow2cEyCGULj/D2y&#10;usvhvSKWCSwFgTCOoDQ5UBgsK1MIioIoKYiNU3rnl3B+sXMTaGurE+NH5DQWEiABEiABElgzAcoo&#10;a0Y42CeACWspXoNNsfe1K0WjnKSSvScywGfEooLtNZjtw3bpcbsIUPF2KcJJhD+CjOKmIjqU/iOA&#10;SKOpzmvnnCo+HfBZQsjRHrMr8ekgmfmu71geXLpyqA0SP8a2EUym5O1+eO8+pO6GHUqG2xLjI6Oc&#10;lSfsWtn5l/gjwaqTAAmQQBcEKKN0AYmHkAAJkAAJkMAmIJCZkBhYv0FJWfzxPnHoWbJPKe/d43Zc&#10;3JHW9dN2FKIo1tN5+a0tetUikFHgzoMQsyjS9FrDJmUIQszOHpkWPVBZWZbdbXxU/tC5vWp3nocE&#10;SIAESGAtBCijrIUe30sCJEACJEACQ0gARiitmSmkBS7iZZS9SLJb/O8FHduyst9PT+uf5QgonCUK&#10;iaC1C8VJTHUKPa3cJU9TZSKhFGFlGVq23M3J2pMACZDAgBEYhunRgCHd4OqYbbZis63zdYMrtNrL&#10;F7fAQgLrSYB9bj1p81oFgWPGug0c+rBu9lL7sFKVTHlf+mFmubOWbiSl/1jUlNNS+dgTr6gnCqlb&#10;MkfFuNOs9PfVq08Q0vRARnEls7UJMZzmAb4vf0absVzuKVZ5xQtSpT2IRBJHt1fYenYebVvgjv9T&#10;pGh2pBmqrSwsvxVYzwDxRCRAAiQwkAQoowxks6yhUsUO0tFf13CyjXzrEGyFbSQ+XntVBEq//bqq&#10;u+abNpbAMWPdhg99xbQgXGhmStsi8gzeunOFDQbbikRlru/BsyPLJSiKhH8pv0ywQgwnPHzQemCv&#10;7us45xnsvuwtJRd3XRfaVh858NQkQAIkQAJrJkAZZc0IeQISIAESIAESGA4ClvKMzDB76Ii4eCjL&#10;ZLUpd0FIWVs5o1snJbisbWN5KnF0h8JZqdwNw9ovETAJpKBadlyQRLvM6ITE/kECJEACA02AMspA&#10;N8/aK4dncylea7/Tcp2hFI1ykkqWi/Yaa4vFJNtrjQz79Ha2S+/Bai0yilKzdx2Eo4GNxV1JHiIn&#10;6QwSZNS2xrZvxSoV9jV3J8HtPb6hOiM/X+vTnBAqTbcUjypMynWWW7lO8oT814c/r0ICJEACqyNA&#10;GWV13PguEiABEiABEhg6Apb2cU+wRtl7AD5umCKkyHJS8oKAGLHORrZNYl0qSVtyWa8iMU3Jb4vV&#10;HxICS05VEE/yTGeOK1F+RVhhIQESIAESGGAClFEGuHF6UTVJ7ViGVy/utUznKEWjnKSSZWK95rqa&#10;4BDlfq2ZwYCegO3Sh4aBI4+UuX0HERsFTj34WnbOqH9uWxM7tiG8qOTxNTGQ8Js+0BuqU5a93cvS&#10;GMguLn3SkqxCjkktlKWp53jkX5YWZD1JgAQ2JwHKKJuz3XnXJEACJEACJHAPAiYrsFUkhp07eATu&#10;PJBRTO6Wchdx5fGcxpaJ3OihYmwjpfw3Vu5mYe2XCCxFcS4ke/x2ZmamSNLMQgIkQAIkMLAEKKMM&#10;bNOwYiRAAiRAAiSw7gTM8g2ZevB1aDL1wDXJC3zx58HqNM8x9cE/606WFySB4xMoumXxtzxJpqam&#10;Ih0SFgmQAAmQwCAToIwyyK2zmroVySmP/rqaswzAe4Ygy+YAUGQVVkaA29Mr48Wje0HgmLFuA4c+&#10;mJ/kyF+DTDaROnLbXq3TUGUVu/DyKXVJVZIc2uL5mdaOpVwb4V6KrCgsyxOGZRQb2AP73hwDmdM+&#10;Fa8zS/m2nStHKwuZuWeagQr6ToMXIAESIAESWAMBTiPWAG8g31rEKjv660BW874rtRR07b6P5BEk&#10;0CsCAznH7tXN8TwDSuCYsW4ghr4s92wnsAPXdtM0HVBwXVcrUNWRxuiePXscBxKRxKHQjC97FL1B&#10;7IFdN+7KDqRSvjJePJoESIAESOCEBCijsHOQAAmQAAmQAAkgKoNZZSZZa9++sN2WDKwWQsyW3vml&#10;pdphHHkjI9BJC1XIBKFgIQESIAESIAESIIFVEqCMskpwZXmb7LqV4VUWnr2qZyka5SSV7BWHUpwH&#10;W7Vsr8FsKbZLb9tlKTaDXpiakXw2GtlXEUbELjtnRyEqCpwlJDKKbbLJ4jPNhMf32XnK3u73eYMD&#10;fgD5D3gDsXokQAKbnABllE3eAXj7JEACJEACJCAEsGyz8MVxYZAyURlxlZOpTCFaSsmLxHxBemML&#10;t4WUxyZ8mMRIoT1KyduV1ScBEiABEiCBjSNQ+unRxqErx5UxZSzFqxw0e1fLUjTKSSrZOxIlOFOR&#10;hLLUrxJQXlUVS90oHQ+aVd14395kSZpVreampu0cHjAZ0ocMQf+PVNoYHREtxS1io0gQJCQh6hvG&#10;ITkxP18b25Dkv7H8eXUSIAESODkByijsISRAAiRAAiRAAoXCoFWWHbprfxy38ZMjdhulj7xcDWqn&#10;n3GGsu1Odh4xReHkhx2eBEiABEiABEhg9QQ4k1g9O76TBEiABEiABIaJgOSysewoDB1l11TFVW6S&#10;lT5TTxRFfrWiYWgjBjYZ9BSY2AyBPDRMHY/3QgIkQAIkQALlIkAZpVztdd+1LfIPHP31vt8zkEcw&#10;kcJANsuQV4pW/kPewAN5e8eMdRs49Lkm7GpeUTuns1Dp/V6SqKyhJCZrqUug9HRFW5l2tfK1Ezrw&#10;VVIxP+1LjTo4PbDv3az0llV9J8QLkAAJkAAJdEmAMkqXoEpzWLHDdvTX0lT9nhXlVmFJG67U1eYc&#10;u9TNV9LKHzPWbeDQh0sX4RiyJKl6gWtJXNYhSHhsIRAKCnx6ZJOhk9d5IGPTbEwXHpwe2Pf7p3bW&#10;d8S8AAmQAAlsFgKUUTZLS/M+SYAESIAESOAkBDpmjErNTE07to1ws9AakL6n7NBSladZJpmIzCpa&#10;BBRdKCssJEACJEACJEACJLAaApxIrIZaid6DGXApXiVC2pOqlqJRTlLJnkAoy0mwVcv2GszGYrv0&#10;uF1gfYKi1dSBQ3mEoCgSFQVuPmXnjEw9uYNgKBIbBQF0zT2WXhvqcdMf73Rlb/d1QNTXS5B/X/Hy&#10;5CRAAiSwRgKUUdYIkG8nARIgARIggWEgAGmhcAqNmi1kBoamYhZypS9w6kHCY8tx5F5M+DCVw32J&#10;hQRIgARIgARIgARWSYAyyirBleVthaP74L/KwrNX9Rz8Fjl5DXvFoRTngacD22swW4rt0tt2MdYa&#10;ojT4tuPZbuB4IqoYL5hSvxzX37Zjh7ItuUGniJCCOxoCgai37X/s2Urd6EMQ+4b8+9u/eXYSIAES&#10;WBsByihr48d3kwAJkAAJkMBQEICuIDlstHJtx8rhB2OLNUphvlHmkul8dHzM2NosSSdMeFzmBmXd&#10;SYAESIAESGDDCVBG2fAmYAVIgARIgARIYCAISCCgNNVZHqlIZTlUlQ1MwNwrIu0ssj03UzpBBudC&#10;KoI9Co1ResWX5yEBEiABEiCBzUeAMsqwtXkn1YLZPyz19LfUlR+2XrVp7qf02+6bpqWG6UaPGes2&#10;cOhzlXItJwvc8cyxlOO57qLSXvmjiDSsoJnFbmZZngsPpQoSEDlw8eH8p/MxGpwe2PfPNbWzviO+&#10;+wL4nIE3PmYISoQPXvF4NRGeWUiABEhgGAhwGjEMrXj0PcheooQIvPtrSe+wuAUWElhPAuxz60mb&#10;1yoIHDPWbfjQB8+X+dk5fM0yCA+UFoe/nw5aD+wjcXbnPsI9/qklwguHkXXHzguSAAmsAwHKKOsA&#10;mZcgARIgARIggXIQgHpy+PBhyCh5ntvwfaGiXY52Yy1JYLAIHD10LCspd8cnGqzKsjYkQAIksGIC&#10;lFFWjKxcbzDpKkvwKhfVtde2FI1ykkqunUCJzoC5INtrMNuL7dLjdtFigY/X7OysC68XfI/SSXtc&#10;4k9BjyltmtPx87WxTT00/GmNsrEdiVcnARLoEwHKKH0Cy9OSAAmQAAmQQPkIOI6ThJGDzMCWaCgs&#10;JEACJLAWArRoWws9vpcESGBgCXCONLBN05uKiVdqGV69udvynKUUjXKSSpaHdA9qahy7y/3qAYWB&#10;PAXbpcfNguzGYo0C+QQCiuVaNvx68Bty7jHnkpyO7b6xDVV2/oURSuEeiFKIKbipjaXKq5MACZBA&#10;rwhQRukVSZ6HBEiABEiABMpMYCkSJHL0ZCalRq4ho3DZU+Y2Zd1JYEMJiIyi7pZRNrQuvDgJkAAJ&#10;9JIAZZRe0uS5SIAESIAESKC8BIodY/j1pCo1UYEoo5S3MVlzEthIAsvWKBLkxZSNrA2vTQIkQAK9&#10;JkAZpddEN/p8xXPr6K8bXaNVXp8xyVYJjm9bAwFuu68BHt+6SgLHjHUbOPTB9kTc17Qaa+dzlp0p&#10;XbF8mKSs8sYG5m2pY2UOPty4ERt5iOQeWY4iMDg9sO/NwoV83xHffQE/14ivZFlOatmzX73OsR04&#10;DVp56ceTdUTIS5EACQw0AcooA908q6hcofcf/XUVJxmEt3DjYhBaYbPVgXPszdbig3C/x4x1HPp6&#10;3ig6yxDqRTYYij2GYlece+NLoDdRD6SA1vNPF09IAiRAApuVAGWUzdryvG8SIAESIAES2AQEcp25&#10;tmNUFEnhjDgN+JZy1SZoed4iCZAACZAACfSLAGWUfpEdkPOKS2oZXgOCa92qUYpGOUkl1w3UIFzI&#10;uHSX+zUIGPtRB7ZLP6je+5xl5+xBPJG76jjzUEDpstuUvd27vM2BPYz8B7ZpWDESIAESkI0ZUiAB&#10;EiABEiABEiCBYSXg214Wxoj5UhT49eBby+H8Z1gbnPdFAiRAAiRAAn0nwGlE3xFv7AUQz6sUr42l&#10;tP5XL0WjnKSS609sA6+IRRfbawP5n+TSbJf1aZeyc3a1NT8719k4QthLY5vCQEj32XnK3u73eYMD&#10;fgD5D3gDsXokQAKbnABllE3eAXj7JEACJEACJDDMBHKdTk9NqRx5QkyxLCQhGuYb5r2RAAmQAAmQ&#10;AAn0mQBllD4D5ulJgARIgARIgAQ2jkCqkvn5eZVmnSowvuzGtQWvTAIkQAIkQALDQYAyynC04913&#10;If4HRU7Hpa8lvcPiFlhIYD0JDGufSxzbynVkq0Zua9epJYBqqyxfT7a81okIHDPWbeDQB2sNK1eL&#10;CwtzpzRy3VZIFKzTuPyfiraydzdtXXNTpVPbUpnyLPb/Y6cNyz9vYA/s+ygxkEZIrlKZnUdm0pbi&#10;M9hUsWe5NJjqe2/gBUiABEhgTQQoo6wJ3wC+uchBcPTXAaxkN1ViMoVuKPGY3hIYyDl2D24RnyYs&#10;jUzOV52n6fT0dNll1h5AGZhTHDPWbfjQ1xgZ2XP66ePeuGd5nu0NDKfVV8RzvYIqlqjIflKciCFm&#10;l4EOWg9cfUvf5zsHVRMs4vWgZDpTc3NZlqGv3ufd8AASIAESIIENJEAZZQPh89IkQAIksB4EsEzC&#10;NB0lVzleBw8eVCpfSv+6HhXgNUpBwLZsnaVYvo2OjqLPRDpGJ1le4JXiFo5bSQiISTQEVjXlbQHW&#10;/KQEJGqPsb/VKk+zGYzPWW5TRmGvIQESIIHBJkAZZbDbZ821w85bKV5rvtGSnaAUjXKSSpYM99qq&#10;i/Vk2dvL1jIlL27EVvb83NxwbHWWvV3W1jF7/254eeXQ2ZRK07SVthOVyI+SHrjcHwEbHkqLTaxR&#10;MeMptvhhkTKspmc97BZlb/ceoujrqe62BtLacRyMz8XlyL+v2HlyEiABElgjAcooawTIt5MACZBA&#10;OQjkSYodTt/1sDaWrU7j5sBCAkcTcHxfJAZL+bYfWFUs8OBfUHZEaZosIOExXNvKfies/zASKLql&#10;mY5bnu1gfIb91LL32TDeMe+JBEiABIaBAGWUYWjFk9yDsRQtwWvIm+Fet1eKRjlJJTdVeyGqSNnb&#10;C9N0WBRkSvztUTwHMQ2HYTu+7O0yaJ+jfMlEozBCcV3EZM1TnZeds6Xy1sLi3TGV8TOCUNAe5b76&#10;X9nb/b7ub2D+bhx6JCqKKb7jmoeOhPIp9Wtg+LIiJEACJNAXApRR+oKVJyUBEiCBgSKACBfwu3eU&#10;lSUplsdSNybDGqgWGoDKFK5euc4hnCRZkmSpeIEtBb8cgAqusgqecuIoKpx6Chc9/D8cfm2rJMK3&#10;DR4B0ysRAzzH+Kwz0S4Hr46sEQmQAAmQwN0EKKOwN5AACZDA8BMobGpwn7GK5VvNbMfD3+iruUPZ&#10;BLfr9bpjIa8TdAd7CNLfuspBwu8iLooY2hT57FZDh+8hgf4QQPgq0yOTJMEnDr2UMkp/QPOsJEAC&#10;JNAzApRReoZyQE5UTHmP/jogFVtpNYZg7r7SW+bxG05gWLf/YFCQJbFreSE8eizfb6eOsmMO/xve&#10;4UwFjhnrNnDo01rEBifN3UvPdLSu5BmCNAwGpDXVIlJZbOn0Oze3VR6IRxtSfw/rZ301oAanB66m&#10;9it6z0CKZ6kNXVu5MPtylRUEOkoqlpMMg9Bna8iwWnuOk9jW/FXXwW0Jqb9W1GI8mARIgAQGlgCH&#10;s4FtmlVWrAj5fvTXVZ5oo992d+z6ja4Jr795CAzkHLsH+IdmWOgBi8E7xTFj3cYPfbYdVKuO69kw&#10;4jAb44PHbMU1wo3EYdRJIgu5aCllz4pPNIxvGLge2D/IA6+eDdMzyLjPFU50ndK/huWZSYAESGD9&#10;CVBGWX/mvCIJkAAJkAAJDBwB10IAHQ3DpdyxlhMeD4HhBvwjsM3fml/AVwNd1qqc/Qxc/2OFhovA&#10;0cmGCh1luO6Pd0MCJLDZCXAiMeQ9QPYByvAa8ma41+2VolFOUslN1V6d/bQyfI5O1GTD2l78HPW2&#10;ZaExoLeneV6t12KFRMca8Rrkl2Xu/MVaztXWwuFphHuRH4yWMvB2Cb1t29WcbQjafTW3PTDvKTv/&#10;wg5FZMulr8ziPDCdixUhARLoAQHKKD2AyFOQAAmQAAmQQOkJIJeNBY+eyvZdOyt+3VcBfGGMB0y5&#10;CxQTN1ezBw8XUTyRpIcxZsvdoqx9GQjcwxplycGnDBVnHUmABEigKwKUUbrCVN6DYMxcild5Ca+u&#10;5qVolJNUcnV3XdJ3FTluSv0qKfn7rHapG2UQM3EspbCpjY5kyLxq1AY49QwBZyvLZ/YfKqJ2asdY&#10;otDD4L4+YEPQ7vd1iwP99+HgL3dhUh/QqWegexsrRwIksHIClFFWzozvIAESIAESIIFhJIDlDnx5&#10;XN9rp3GkEsSXRc7jst8obuD/Z+87AOyqyvzP7a9NTQ8JJJBQQu9NLGBnLYu7tlUBlWJBXV31b6+r&#10;q65tsYJYELHQBJQO0qV3CEkgkN6nvnL7/f++c968DMlMMm8y5d2X73gd3kzuu/ec32nf9ztfgU1N&#10;35ZuEeN/4E+YRkl7l3L904GAOoSo1bURueN0AMm1ZAQYgUZEIPXiUSOCynViBBgBRoARYARSh0BE&#10;/jtQdbKFvGlVM/U0gdkGnAvgx+OVyi/pEEruzIURYATGHYFJTOI+7m3jFzACjMBujADTKM3W+Wq7&#10;GvwzpS3kfTelHZfqajdr1MmmWRZSPbqGq/w2a90kLn2RZYTw4inH0RHzwyBwLX1arBW11MdGqWii&#10;gCCz9y1Dqh4IPWik4QXCatbpXvcsWXf7w4lGyYzwTTMR2UTv15OBrEZ1P61xvtDiw7AKXmkUI5nE&#10;IqGFBvV+I5dmGpSA3Yk1V4uNMCyJyIgSX5A5GBdGgBFgBJoDAaZRmqMft7Zim7jo6W0eu9Gmt+/S&#10;W/NmPZ5ummUhvUNrBzXfZq2b/KUviWC7odtWFME6Bfp16jU7hHeJRFwul5PAVR2hGSz8NOVkekmj&#10;0OP4HV5pIFAoa0wcB1EggqCRW95Me1AV9gS2YJoF6zadOqKRwee6MQKMACNQFwIsSdQFF9/MCDAC&#10;jAAjwAg0JwLS+UUIB3Ya2qz5ezqWTal7ZNzZVBddA42SVEqlaH13NXuIARsFLk2OwMoXVwS+Txm7&#10;45gCneq6YVjCtpq82Q3TPE3oKmczmCzDMKIgJFuwhqkeV4QRYAQYgV1EgGmUXQSw0b+u9rDGvxod&#10;x7GuX+P3yI5rONZ4NPTzYB3A/dWYPcT9Mrb9AlVTygTgHJLslPbQ9wMRG1pVF0ov2mSKAIOUOPRf&#10;3BCpbESwt0k/PTS2vb/909Lb46rmbn8JoxdDGlSgsoKgEMPpsYdIO/4ScIq1RExWFJf6+2l5ST0r&#10;O97Tjp/PCDACqUGAaZTUdBVXlBFgBBgBRoARGFcEwDh4WgJ3no45M+EFEeIkOf1qD7RomNVYwigt&#10;XaV8lKJxBZEf3hgImDCBMEzq74FwwvDtShrbqacxkBubWigORTfJACUKgu4tXWAvmUYZG3D5KYwA&#10;I9AACDCN0gCdMJ5VkOcAKbjGE4NGfHYqOmUHlWxETMetTiplY6qvccNmkh+c6k5pwDABcULxHxPD&#10;NA1z9sL5DpgH6EEytEHKLwGnDkszup5YJkmhBPRQE8R8Ge/pl/JO17QQ1iekt1ctjzRhClOzzPHG&#10;bayen3b8sXAguJJCIxJRqa8f3lVMo4zV8ODnMAKMwKQjwDTKpHcBV4ARYAQYAUaAEZh8BIhZwGm9&#10;iJGmx2lrCeIAdAPcIia/ZrtWA4SYDZMYZjVrn1w6wF7RuTiX5kbAogg4MnehTgYRVTIFmjyXiUIA&#10;PBYK3oaMSVhVDKwwPO8mCnx+DyPACIw3AqkXj8YbIH4+I8AIMAKMACOwOyBACo8Gtx7dtKzOGdMy&#10;poOwnMpEJdXFEDoOw3F1rV5HDdHSn8M51f0xYZUnUxTpRUIBUjACInyEGdKEvX83fxFoWUWjgLuE&#10;gRutLGC1mMbazYcFN58RaCIEmEZpos6UTVGGyoN/prSFbHGd0o5LdbWbVb5ummUh1aNruMpvs9ZN&#10;4tJnJwaCQLZWojCJKgfvsSVys5rZBFb4roYgL3FsW+GyNWZ/KJU5xJxtytHEjdqKAMKaCkMLYIak&#10;CyNO4NFDIm9j57puplEZxlGLmaNESQA+igo+rMLi0Ga9gycpI8AINAkCvJw1SUfWmqHMVgf/TGkL&#10;OY1CSjsu1dVuVnPjplkWUj26hqv8NmvdZC59WjUdqaEbhbZWzbGg9ejpd+qBQU3GzMRh5IuwuOwF&#10;bJBEpHBhBBoPgSbbg2CKgmzHWNMo1ixsgtgUqPGGHNeIEWAERo0A0yijho6/yAgwAowAI8AINBEC&#10;ikbRKU1pbmqn3dESi5CUn5QXqKYm0jbHoSb0FY89g3CXlIGVEx6nvFu5+o2PQBRHWEDiKKJI7eBQ&#10;0r+YND7mXENGgBGYMARSLx5NGFIpfZHyDG78K6Xwjrrajd8jO67hqBuexi9C3eL+asyO434Z436h&#10;VCagUaSlRtZpmTNDIixTnaT5wjl4EPhomm05m55ahvAYSIE7xtA14+NS3elNkFk37fgTWSliYjAx&#10;5fApjGR82SYzuGnGmc9tYgQYgZEhwDTKyHDiuxgBRoARYAQYgaZGgPLykOUGqT2wSZm67zwEZ0WO&#10;m7Q3OtER6jLKCwdJiDY9ukSo6ChcGAFGYEIQUJpGqVQiEoWtwCYEc34JI8AITAACTKNMAMiT+Qr4&#10;o6bimkyMJuPdqeiUHVRyMjCbtHdKW+R0X5OG3Ti/mPtlbAGmY2JwJppAbEgwDbP33wcIq7gGqb4Q&#10;JdcWZsawSkGl65nloreIFMiszu108KS60wcyW++0lY17QxPgryYaLSMi6evtlfQsF0aAEWAEmgQB&#10;XtCapCO5GYwAI8AIMAKMwK4gQNlrYLZB+WF1WKbMmL8nWW0oH580FyhyFNwSKY+FFmzq2bh4CZo0&#10;iRmR0owl150RGCkCmHQUX1ZGmQVB29PTg28yfTlS+Pg+RoARaHgEmEZp+C7iCjICjAAjwAgwAuOP&#10;gLRGoR9Qe0A5tEztxOcmoBsiUt2QpsfNZLJ2kqx4frnvek3QrvEfEfwGRmCXEECeL9ihgE/Bz3K5&#10;vEvP4i8zAowAI9BgCDCN0mAdssvVUaLh4J+7/MjJeQDLuJOD++791tQfuw/TfU2zLDTl8NxmrZvU&#10;pS9BShuERzHd0BVJ+6uO6jc0M/WhUYQZJ7ZmJ8IqalFZJO6f77ZNBw1syuHEjUo1As20B/laEujC&#10;E1hMAl835rs2MoFFOmUD48IIMAKMQBMgwDRKE3TiS5qgDCYH/0xpC9nyM6Udl+pqN6te1TTLQqpH&#10;13CV32atm8SlL0qQSiOGET6YeFMGMcjPnBKnPyRkYuiVxPNFYAvd1oznly4TJdfkKLNNOZ1S3qhm&#10;2oPUUpbRbMRGQebjIAiSMEx5/3D1GQFGgBHYigDTKDwaGAFGgBFgBBgBRkBYmiEMnZQf05BHxvG0&#10;/feO038+HusacvSAIsoESVYYa1at6F28nFI7c2EEGIFxQ8DQkCIrMU1Tg18PPqPo6Y+0NG5w8YMZ&#10;AUYgdQgwjZK6LquvwvBHTcVVX6vSf3cqOmUHlUx/D9TRAmiV3F914DWBt3K/jC3YytpeB4VC1Amc&#10;eZI9jj5Is8y044xMISY4IlBEYWRpcCpIlt12n/AQ/oXLjhBIe7+nvXfTjr9hGGESxjHiLSWOZZkI&#10;OIuLCyPACDACzYIAr2jN0pPcDkaAEWAEGAFGYBcQiP0QjANFmdWEBacey5h59IF+nH47/DjBQXis&#10;G7YQcC5oNfKLb7hTIGwDF0aAERg3BGCKEoONJdceOowoFot4FSxTxu2F/GBGgBFgBCYUARYjJhTu&#10;iX8ZXFJTcU08MpP7xlR0yg4qObnoTfDbyRQ5JfNouHpOMGIT9jrul7GFGq48FE82ofgoyjKlsHBu&#10;KXDTjjOi5KJFvg6OCN49EXwNNj34jFi5cWzRa76npb3f094jacc/jENKNA5XHqF7gbd+3TrhB2nv&#10;FK4/I8AIMAI1BJhG4cHACDACjAAjwAgwAjgpRnZS+RM2KYmItSS/18y29o60Q2MjZq4QUOlwMg7T&#10;GngZZNzK09felPZ2cf0ZgQZHAAQKKEwbCcCE6O3tpdWFQzs3eJ9x9RgBRmDECDCNMmKo+EZGgBFg&#10;BBgBRqCJEYjgwEP2KGSAlQg/DPXW3N4L9kl7izURW8KITB2mKIlOMXTbhXP7dTemvV1cf0agkRGw&#10;dLAnGsKjIL6spVsUZMxCiCIujAAjwAg0CQJMozRJR9aaQeKvEoIHfqa0haoJXBiBiUSgWcdc0ywL&#10;EzkYJuxd26x1k7n0mbojdN+gjMdBFGQSS3R72n+cBJ+YwNLLeiyQbYMMOiLNQKBWIlxSUSKhI01P&#10;vhwh3AscfKxEKwnNvnOJu3wdAs1SpFlXVAK/jA/FsDsVTeJKjgCBTl+HCZInIvzPR4oYU9gI+9PY&#10;oX6aaQ8yEGUJ0Yh03Ucm9dh3fFi4CR+dwYURYAQYgaZAgGmUpujGQY0gvl+G86r9TGkLVRO4MAIT&#10;iUCzjrmmWRYmcjBM2Lu2Wesmd+kjbx7ERgELb5A9vsg5c/dfQPMCOW4STZd6EU6YZfqq1Gt8T151&#10;s7ANLYwQUNew7Bz8fcw4P2Edzy8aZwRKpRLeYOJ/soQoQSDChg7P0Ux7kMo0pFOSY82CIYplwaEO&#10;U22cu50fzwgwAozABCHANMoEAc2vYQQYAUaAEWAEGhwBxA1BBFZUMobuA33HEPMPO1A4tkiibIK/&#10;k5ZnyHgHjX2oPyKYn/7934QHewVRFDgoF8KPXUe3m6BhI2p989+0+sUVURTW2D4TBZo8Li4TggDY&#10;ExiyyRjtwtRNQ9P8nt7Uk68TAh2/hBFgBFKBANMoqeim0VdSnQY0/jX6Fqbzm43fIzuuYTpRH2Wt&#10;5cF7uq9Rtrzhv8b9MuZdpJGRCWk6+K8PE3xTZGdMyc+ZjuCsONNXyUoNWKOIBDxL2vGvPP78mlvv&#10;F6YBlx86Ijc1WzPT46s05p2/7QPT3r/lYskkUwiKKkw/MGhhaJUePT7t+CNFj8p1HIowiePA87ds&#10;2Mhax7jPW34BI8AITBQCvKBNFNL8HkaAEWAEGAFGoOERgFigLkoPnMSRJmYduSjWDGWLj8AGJjx+&#10;8CE96uhwkDsiefLXf4V6nTcckERlPTE5bkPDj8+RV9DSEMFHl7ZVVV8ZosRlMBwuE4BAIiksFPBB&#10;YGCTJOrv7RNRamIqTQBE/ApGgBFINQJMo6S6+3ZeecjBqbh23pLmuiMVnbKDSjZXb+ykNdImOd1X&#10;s/YX98vY9izO6nFiD9UHLAm4EqJLcKAsxIJXHRvnbUSJDIUG9gQ36DjYpzvTPS9izVxzwz9Ljyw1&#10;6dw/CUCoRAkRSFwkAqnvX0S9IUsUjFxySENzdJCBZmpic6Qd/1oEJYRZwmUKA8GVNMlrcWEEGAFG&#10;oAkQ4OWsCTqRm8AIMAKMACPACOwqAvDTQWRZKD/k2oMrivVEw4d5Jx0VFRxkPIkNSn2C0+XUaKI7&#10;hAS5h7Ry/0M/+1NS8QJNKyR6YjCNsqujqHG+b8EYJUFUDl1IUyry6KHB20xRXBsH7CFqophWrCfg&#10;UCT3qlGPsDFKQ3caV44RYATqQIBplDrA4lsZAUaAEWAEGIHmRYDIE/yfQqBA2/FD+onPe8+JMxYC&#10;iFA8FGmnn36HHmpFRUdentzjl1y7acNGpG8xQr0CdXvAAaR5e3m3aRmFtJKNpSCn8OaR7jzyM5cJ&#10;QIAI2SqNgoUESwkzKBOAOr+CEWAEJg4BplEmDuuJeZOMiQ45YevPiXnvmL9FNYELIzCRCDTrmGua&#10;ZWEiB8OEvWubtW4Slz7EB6FTe5wcQzTAp6xNP3VRySbHnvxyD7xK4HdqTrco9mtaZ/pDTGQR+gWW&#10;NUH4wH//Ku+TI1Om5KP5lPJZBiVFqeWf9n3cwSVNCIQgUXQBTzQMY+RfgmWVZFMazhqFIvIYlAAL&#10;NXMqQcXWYDjTBAZfLvJ9iSQvzH49CeDQY1vOkg1eEzQsTZOA68oIMALjiADTKOMI7qQ8Wsl8g39O&#10;SjV2/aU14XXXH8VPYARGiEDDydcjrPfObmuaZWFnDU3lv2+z1jXg0gdr/KNe84pIaDndCuIoJ3J6&#10;gjgpqdeHHNvpE267U3j66lvdR571oyDMZ3BkTuGQBnj8WnfYtp3K4bU7VxosmaLDZJCUap824AmN&#10;yoClvI1kPmadctykfjtCgmmwQ4AdpGQYhZ7v9vf2BhHTkbvznOS2MwJNhQDTKE3VndwYRoARYAQY&#10;AUZgbBGARpc76cikNZsRRiXyZLTIuKSn3hzFgC2KMMtef8vm4pVf+5EtLNgsyGREAyq3xLHqDDK2&#10;mPLTxh8BExmlZHBZxVAguKn8z/i/eLRvUNRJFKPSlE18tI9plO9h4oDHwk/QRDJwtVYplU0KWs2F&#10;EWAEGIFmQICXs2boxR20gfIPpOFq8m7Yrnmp6JQdVHK36i+ZbiDdV7P2F/fLxPQsJeeZkptz6P4R&#10;kp4IHaoRvH1ceB6kfV6EIbQ7S1jwO1h720PPXnhFLhKbNTotrxmh6Dri7tJxegNaCY1376e9fx3Q&#10;fVGsPJwlf9KoDIqyQ8Ewk7UE7yA3HcoTnOoLswZrBZoA4xpbMzO6HVY86hQujAAjwAg0BQJMozRF&#10;N3IjGAFGgBFgBBiB8UPAFke96TXdouw4DtRRQ1iw2B+/t03Mk3UR5zQz1DRXiFla9h9fOl8s77KM&#10;LCmxSaK0WdQETIoiUyamVvyWsUIAhhCl3j4ScwfCBiueouGKNij4ahTplhnGKrF4uothkVMPYr4Y&#10;lOWY/JT6uropgjUXRoARYASaAgGmUZqiG4dvBHbiVFxN3g3bNS8VnbKDSu5W/SXDJKT7atb+4n6Z&#10;sJ7FgfLerz6xZJnIggxdtCgCO6A0HKm+YIcSJVGgJZ6WxJ5vb+m67cvfb/PJowe8iWEYtUCzE4Zz&#10;Q70o1Z2LykfC79q0GWSKIk8a3U1GWszEcdTR0YFPlDMr5Zcy5KQcPWTMBVIy7Nm8hTNhNdQc58ow&#10;AozAriDANMquoMffZQQYAUaAEWAEmhwBqEGk4u09e+8Tj4xC8nkpidAZyGWT3sZrptmLNETZrJ8U&#10;cUauicz9V92w+nt/qFQqqlHgU2rhmXdzSiWNvQw7iFJ/MUGADoMsp5D+pkFbQe481eRQ4O+mzJyJ&#10;n41O+owASkyZCC5KlBtJJVFP0B2c9XgEyPEtjAAjkA4EmEZJRz9xLRkBRoARYAQYgUlBADFlEWNC&#10;ZM0jX/1yMs6Hh4tt59Kfqac3LLa0TOkqbd5DdHgi3GxHWWFc98X/XbdunWJSail7BufumZQu4JeO&#10;AoGchrxLcc37TAUcacwCiqcayRhOMPmcZhhNQKMAeVPIZD0yOA1a5FVc4lW4MAKMACPQFAgwjdIU&#10;3TioEcp/e/DPlLaQHdFT2nGprnbqndGHQb9ploVUj67hKr/NWteAS58TiUAXiZXMfe/rXJG4cdhi&#10;2F1Q9FJebGFH/eUWkS9Sdh69w9fzHjyVzFuO/WD2uV40ryyDfgZBQLuq0ELXU54hXhRSkh8U/Aga&#10;1cZh5L2ja7EuAmi5sIkwkIEJlhFhVqPMu6kulSRor4iiHsV2AnMUy4tMX/iyTxuraMJKNEuzUElK&#10;LGQIN/QziH2c8mL6Xp+DKRLmhbHZTBxh9N/3DCjZgNKlqxi6cg5FceD56U9MlPLe4uozAoxA/Qgw&#10;jVI/Zo39jZoFMm1OjXv0snMQU135nTeP72hIBFKvFw6DatMsCw05ana1UtusdY249CGirAyEkp/S&#10;OfOoA23DDCquDlP9Ji1RT/GX7/uotq4fGu36Sh/0W+HH3Zpv2g5ajBiZjmECDmiDPgLRWqmXo6DH&#10;wsjI0k1T15XvElrnJ0QepbrAnWTL6nUZYSLOCJJMGY4jAp9MqxqvbOMyhlBEFYHAx+kujnBgj4Kx&#10;RNxjghVEdyxbFF3kPEYfoEeqYWt03bLtdDeVa88IMAK7JQKNuJ3slh3BjWYEGAFGgBFgBBoRAQ+V&#10;ihCwU4iMfcB7TvWj0NIMK/2ZRIbD2gwjbcm6n735A/lVW6ZmW0uRm9h6VtjUYrgkgGioJqjVI11H&#10;mJhG7LO66oSswAmxC7VYMIZugIOo6xkNeDN0964XVoNEQSGeAh9gd9N4Fa0xp2SggTGmi3yhEKd/&#10;ftEQoojUaJJmJlhAIs/z1j+1TDZRo/Q9CAGD0z5pBRqF6Z9HjTe0uEaMACMwrggwjTKu8E7+w+kI&#10;IA3X5CM1sTVIRafsoJITi9Ykv02lG0j1NckIjtvrU90pKYp9QEFlY7AFyLcR7ff214pCRkY9oEPm&#10;pryywrK9yHhsxZXv/LT57LrYyfQJYZfcUBMRhXqAg1MCvxeD3C80R6Q+8bOJjLTIpBKHkkyRcWAQ&#10;oSP9/asLs7xiPbyVQH05pkWj1bEakB6SeBuoHige5LMBrdA5Y5ppOmmfXKEIo4Dc39AumLMRgRUn&#10;Gx5ZTEF/qZWUigh/C8MQLY0aNgDwuO1f/GBGgBFIOwJMo6S9B7n+jAAjwAgwAozAOCJAjI9Gxhih&#10;LsJZnfucclxPUBzH9032o2Mcm8duPtZ77n3qD6d/2nrkObO/qOcz5cgLBJKPIIAFUvgAjsiOYidO&#10;vXMTfJRgGhCJEOwQDAQQ7hQflIqb9tK9dAVoFNhPUUOCsGHbRBGRJN5EZWmitbMD0UPSDj4SioNs&#10;RUOQ6stOwDmamUymsmQVNTUR8UDIIRW/mf160t7dXH9GYDdEgGmUJu90xfc3/tXk3bBd8xq/R3Zc&#10;w92qv0jES8Mk2kElm7W/uF8mpmcdqD1GokcafD0QYvbYM99WEgm0o7TjP1z9YXBiC3NzXKqYwn/k&#10;+T+9+uzg2geDKGzVnYzQozAIwKXAJoUsCJDDKPV0g1cqW5puwuMF7IlGzhchRa1Iff9Ce9/87Aug&#10;UTBwaaaYph8F6NyJmTUjf0vVqYeoORQN4Gda8uXQS/v8QhgaapJGlk0w2Qoxrnx/9f1PUOwdkEXk&#10;wkQtltmdVexmLowAI8AIpAkBplHS1FtcV0aAEWAEGAFGYIIRsJPER9JSGSsDNgsdJx+5/9GH+/Dz&#10;adLiwW5B17OF1iCJKmGP2d3123M+f++Xfy42lxH309Ys6L3ILALDgSjCf1OPw+qVq+Iwssg7iVwY&#10;ob1T1IqGDMVa74iLu/uL9z4IOwg4YYEMB0vUgMo6ObmgSKceohh0vbWtTdcbju6pF3zyn4pjohl1&#10;kHQyNkrsrXtyadeatUSjwM1KWnKp8Lqh/MmFEWAEGIEUIcA0Soo6i6vKCDACjAAjwAhMNAJaiFS4&#10;UHQS33MRN8RvcY49+eVwb5noekzU+2LN6E8C13XzkWgxOnpN2yx6q7918ffO+tgLt94F3RC5iiLy&#10;VtCEY4v0Z+pZs2YNEgGDN1EWAbDXQGkCNR4NyQrznjvvkhyFbJphImDHRI2jkb6nmuN8IEcSmJTW&#10;9rZcIT/S7zfqfdJPCfwVpeTBJ+T7ylk5O4wXL14sXJmHCIaeta5JP23UqP3A9WIEGIHxQoBplPFC&#10;drKeq/bjwT8nqya7+N6qYLGLT+GvMwL1IJB66/xhGts0y0I9nZmae7dZ6xpw6Qv0uAVKaBasgQMj&#10;FIQ5mPOeN66aYmZxyiyQFzeEhwvChcCMAQfOZMeQ8gKVuyUxc4goK3Q3CuwwcYRRFmLu1Y/9/S2f&#10;vOPD30Aen1xChjnQyHEXflaz2gAlfFKXDMih/qlqAYH/gHqSGWPURaX2Cz1wbC465MeLENyzWhOK&#10;D4wLDlm+79Mf6VdZDy8Me4riniW2sPtECIMUKL2Im2t5ETkupbyU9TgvtMWX35TxRclIes2kIkQ+&#10;McnkRrIqDVKQbhp94duGFoWZiPIzr1/QbvaVGqR6o64GBpApjJyAJZuG6QM3QCNAW/UXz79C+FrJ&#10;EL0wuIlj06OAzcXmpWVHDSB/kRFgBBocgdSLOw2O78RXTwkHg39OfB3G5I0NJeWMSYv4IY2PQANJ&#10;1mMKVtMsC2OKSqM8bJu1rgGXPt2oJqOBxADFh3Kyzpr2itNOLQlP14yM4URRSNYLMGHQjDBuuNP+&#10;serpTSJG3Io7Lvrzj9945pNf+1X++V7HE2YUw8LBiJMgictaDOWwbAjPEIGtm15oBrEBbxKVc1dL&#10;Qj2JkAsnTiiQaI1KGWBStDgekyuAt5EufFOEhvBRGVvzTIELxbbspOJGpug2Exf9GJtPXXztWOHT&#10;aM9Bp/QhHseGHv8fjxZCQOu3oIpBpGKaNk5ta5UxMdHIeCPKFPJNEGJ2OIQ33vyg2NwL0ycjQhYl&#10;xBjSENk43xROZI0zqLgmjAAjMAEIMI0yASDzKxgBRoARYAQYgbQioLh5HJgjWY8ldHLnKVivfN+/&#10;BYZVTFwYL5BNBmIbyPATFNyhSUtkGznTni2swvINd//3Bd857i1XnvW5+L6lfZoHYxwr0XOBlvdj&#10;GKqglJHD1TEjS6f0RtJiBejggnoc6hr9RUv8BNEiQtiHKHoF/xuTy4p0A55H8E2SHYFXI2U13LLw&#10;dvyq2SY+FwXqJcSqrru/c1GTdpdosbIgtqxi8c5vXaB7Rk53hB8KpKxu0CK95MBHmsZe+8w37EyD&#10;VnOXq9XhJ7f+z88LvkzzDNsb/PR8DjG7y7jyAxgBRmCiEWAaZaIRn+D3YWdKxTXBsEz661LRKTuo&#10;5KQDOJEVkPbf6b4mEq6JfBf3y8SgTZ4ooEikAQWEBij/IFQKRy064OTje0EBJLFDyhBFQCCXEBOf&#10;0z1fhqt/3o+yoXAQZFboZhi1bq6svvTmn7z69Ftf/qHVX/+9eHyNcBNh6r6MxgsfHWCFy4wTMxaw&#10;WDF9YfvCKUX0F/J30GzdQLJh/AQVheQlgRaPyaXsUOA+AbMXOxJ5X7S4cWs5Ar2zpdgrbFOPw7nC&#10;MZas+fXp5zlryS6gKa9yUMka1iy97YU7H+i/7i5gXrJh+DAxk6aOt0TSiDgIAjIP8v1K4Oendmzx&#10;+5uyU9CowDCe+s3V4sZHELxmE1m4IZOSXWq8mDV1dCHfyggwArslAo23n+yW3cCNZgQYAUaAEWAE&#10;GhMBCArS7wDMQETJSzXNhYKe0U8++93W7Kml2Lc128IxuqYjxWxjNmFMalXQMsWk3Ce8wDRjTbeE&#10;mBJpM91o5b2PXfm1H53/sn+75Li3P/iJ74c3P5rr8dtDi5x38GJdi3WojoAp9uzEz5sD0UlUKBSg&#10;Sj4+eqJZ4dhcdpzoIZKkJLCRQYehe7yM7uZ0M/CnFNpEkGQqZs9f7rz43Z/0nl5BuWebtFQEaC/4&#10;YcWaZvzp6z8MVm30EOPGk8FNG68YGgnkumPrlp2bv6dZKDReHcemRhuj8nQrd9F5X7RXd4FALOsR&#10;XOJyAvOJCyPACDACaUKAaZQ09dYo6orIXqm4RtG0VH8lFZ2yg0qmGvx6Ky/d6NN91dvktNzP/TIx&#10;PUXUCQWOTaCR4j+wPcF7A/zx1cfMOfaQfhH6iDNLaVAolmQSIitHuufLcPXfmJQsp1DItugU3ISa&#10;GYikJOJ2w7ESDdFbVy9/8aYL/nD+qR/41bzXXLPgX6/51P88+uNLi3c8oa8vWb5uRzq8okjqgjkP&#10;MJVXgriihoZoJrhKlhiTC9FryDlIQ9RfMoeh7pOXU7bjJ1fc9f2LfnrKO3575meCR5YZ/WXYzjRr&#10;f1nkFxMigk8lCfueWn7zdy/M9hfzRgY2Uw0VZVaSbZKpjJM4CCi0r6knGatZ+6XTzm8I+rtXrfvj&#10;6Z9tW7IGNikBYvY0bUiliVmk+S2MACMwCQhoDRjNbhJgSP8r4fmM7AmPfvWCB75+Ac40YGUNYp8C&#10;qaXknCnWUH84jcNFXIepM7IFFHWx9yuOPvW2n6e7cxT+MNnVNVfEmUh/+Ou/fOgbv0JiyVSXwBAO&#10;2fUnRVM/9gsfPOJLZ1eMOEsx+FPdLDqWxZTB/5B0ZN1dj1z3ynM8Deb3qZlHw6EPMd1ISNM1NT1K&#10;4mO+fPbhXz0b6pOdlu5C5hHqhAR1diINDgt/e/W53bc+RBln01zQIujVfVqcEVDMY1voCOXwb7de&#10;MPNVRzZWswbWMTj2IBGPSjiDn/BVWfGXm6/+1P+Ya7eAW6EBZhgJJahJ+UIwDPqxjZiYYZTAaUZz&#10;hINty09CDM08+TRFyOZj6qYfh32igpizdj5nlkoyL7IeOobRlm/dY8as+Xt2Tp/WO6cFpWPKlJaO&#10;NivjIFoKZiXKHq85dkz6vbJ6Y/+mrqi7WFy5vu+FNe6azb2r13s9/Y8/92xpS8+MTMs0M1cpdsE7&#10;KV9oW1fckkvPSlAXPhURIuGx6dj9XqlgZDZGpZd/4swTPvXBYEYWwhGxfoMCzUIYnqy4s5gwWJ/J&#10;ZkZOtJJGfliXn/z+7nuerKu9abnZEEh/ZQPtilfsPOKg9950cdwC2g95otLSAq4nI8AIMAKEANMo&#10;TTIOmEZp0I5kGqVBO2boajGN0qDdxTTK5HYMkuMaiLQhk/MiSIo0TgEHhEil2T7tmtM+tOmOR5H8&#10;tyyCvJWLA0SLbE4aJaeZJeS30S3NsbwgSKLIQmqVCOQSUcj0HwEfGi0jLFiZIB2yb9qUd0VmDoZt&#10;iGTUcQ8dcphEaeqUTwf/jj+TWg8OZoxO5G3L9StZ3UEn6UmSMe0w9JGLGr3YIoysEBXhecLyTL0Y&#10;lvN6hhIkN2OBX1OYs4NycZrdVvR754iW50TPfp884+RvfRxsICWWGpScexJpFMhvehgiqJA69+rR&#10;onbfuOXt//XC1Xc0Y7eIVmH2ijL4x1aRcU1t3QznnMt+kj1uf8yvpmwvN4oRYASaFYHmlHWatbdG&#10;0i51nDL450i+1YD3TNa5UANCwVWaMATSbdswPExNsyxM2EiYyBdts9Y14tJnEodCOwv0PVnoA7gU&#10;z3dbxfGfPL0vhp2QnjUyfuCXMk2rC5UTJNhBStokqfh2mDgwzQkR9oQy7BBRAjtKkCPC8ESMND0I&#10;w0H+TRRNFiaWRDvhAsmCIDIwPoAFSgACJUS4WUqpQ8Z9PnExY3P5EQxM8GoUUDil0AfhRUmZhUBI&#10;4PUi6hWmC+4mjPLw0GpSDgU9YiDSSDksiEzFRwbqzDrQfCK/+geXXXLqh4x7liKFUq+INxImRG8h&#10;2xLRhEBD5Z8GWMAOvFaI/yVgu2AxpJYF9Jrkzugf4dVF8W0oxA3BPbp1I0TeacPUyniYwERqQ8VD&#10;YR2zbwQ3OuHhTf1W0q+FtmaAaIDR7uje0jjfKgrYsyLQsdONzEm6yK3pvep1H97yzu+u6d1ClQSs&#10;FYKC4jQDZxckLhjLiD5LgPF3jOey7CWy5FJ/SSIf8XmFgNlv47SUa8IIMALNjQDTKM3Wv2ojH/wz&#10;pS0ctUSS0vZytRsBgVFKwY1Q9R3WoWmWhYZHejQV3GatS9HSZziwyvCnvfy4vf7lJA8hUqNIM03D&#10;pTgpXBiBhkWg59ZH/vdfz7rxQ19te3TldE+0QWPXEIVXEx7sVxCgBOxFiNC0gUHuWx64sUizE2RT&#10;0olBg3xlGr5B+Zhqyb2VJE1e1ElSLkPBr6/Qk1EoXxNRA0STGKJ9jxngK7PCcXQENCZv0zAJA1Bf&#10;6acJdPJeIo4PDBXyE9mG2dW/5cbrb7h933cv/vKv3DUb/KyFyENGQNSVm0GGKwHbIRC1oFREvwcO&#10;0hEISItwRLHpJ/gV6b2dULOpm0SmAVMx1Tcc+G5GgBFIDQJMo6Smq7iijAAjwAgwAoxA4yCA419D&#10;s4WTvOGbn9hkR3k7C91zCnmNcGEEGheBKSLeoyde8Zu///Ckd950xufFvUvNCvRw0Q3zKlP4yG0E&#10;oyKTTLB06OpxFCByUTVOr6ZFiRHEiIeKC6SHymmNwEaqtWBSstm6xz+eLWkU6fYlrTFg8zTrwIWI&#10;s0MmTnFiRQmyYktjDN2gDFHpLoALBjiWZWU0B8xTJpMpGLlif/+WjRvv/sbP/nbsmU+d94PSU8s9&#10;ywAtm/FhTaRRMGdDuFmz1OKA2EIB0QJQcIV6FKGDLB3RmhEFLCTzFC6MACPACEwEAkyjTATKk/gO&#10;ovzTcE0iRJPy6lR0yg4qOSmgTdZL6dQsDZNoN+wv7pfJmhRVvY+CZyPIgZ85eP7LPvIfL/obEWw1&#10;iIK09wvXv7kRgO0CCI9skrSU3NVX3v7t17z7u4e87v7/93/amm5Eo7WDBKYNCBoMdgOhbRBExcIo&#10;R2jhQEaugUMb0uhoCBGEyDbgWciPGnH9YS1CMW4klVLvrKQv4HlgZcgURsZvNsS0/eYnWRuRdEz6&#10;DRSBDh8fvDKmV6V8SwIZhdzpiCiE8EAiqpTKIKLydqYgLFjyPL9hzV0/ueTyY9539eHvfvyHl0TF&#10;fjcbe0icEEaZWORjxHYmHyvfiJEkC75pkW5ElGpdhm2KYvrEhRFgBBiBCUGAaZQJgZlfwggwAowA&#10;I8AINBcCyE0TwuXBdnyRnPyZs9oPPCAQfiX9sRuaq5e4NdsiENrGpqQfSrgubJiWzPLMluc2Pvmj&#10;S3+y76kXHfOOW8740rqLbxAvdiPMho1MS0J0a6LPMsuW2Zf4xcANoxDhgUGvQGlPAnj/gN+gmEF4&#10;DcIJ0y91FmnPUo3LDPsX/BrAuaiQnbLPnj6RMoklNDj8gKYJYO4Vpt5pDjY78IiqBBUgmUGycEou&#10;iahKXrcR5gxrlsggELLre6ufXnr7Z3/0s1mnXH3i+9d878/6ss0IFAO3Jo8CCBlwdEKCM2Q6g3eP&#10;DWuhWOhwzUJaLLgDcWEEGAFGYEIQYBplQmCevJdgr0rFNXkITc6bU9EpO6jk5KA2SW9VMl+qr0lC&#10;btxfm+pOkaEVUl5cH2ELkOEYyow/vfXNX/n4FiiSJqIYpHu+cP2bGwHHR2zdrJPLl/R4Y9IHzqLV&#10;yiOX9f6h1f7spjV/vvWP537pG4e97ntHnPq3s7+64Vd/N1eubysHLSFSzNgFeKKYJgKj9FGiKkT5&#10;gO/PQPoqDHudBn+9sxr2E5pJgVFQkPkYPiuhH8AyZfYRi4oGwqYiXgtFXSH2AC9I/+QCGWQbjkEh&#10;TSJY2TiWndMyjm61IbYS0olrQDbWorgQiCmBPtXXt9z72K1f/L8LTnj7bw4/7R8f/Mbmy28313Qj&#10;zZXhIXwNIjcjaooGdEJLhA6Si7NeU+8A5PsZAUZglAjwcjNK4PhrjAAjwAgwAozAbo1A1naSGCEw&#10;o5AiX85+7XEL3/kGOpznwgg0MALw/YDhSF+5G640bdmOQEu6g364hyBlzyZRKkWlQpjM6dc6F29c&#10;+9u/X3fWV3671+su3udfbjr1Y09//aKe2x4xNvdTymrDER7MsChcCVmMSIceRP0YRQhYlRcIP8k/&#10;KErgT2ST75CYd+yhZUuARsG/wMjFQEpkFBAp6S/UECQnQsKdsFyBBRvlAY9N3QKlhca1W9l2JBUX&#10;CXL6bIZjk+UgSVapr7/ruZVP/Pavl/37J/9wwGk3LHzb7V//+do/3yqeQ6eBxxVaELkREbtcGAFG&#10;gBGYGASYRpkYnPktjAAjwAgwAoxAUyEAjcVAPtYY4ThNGNh7bdl/+dTZ09o6mqqR3JimQyAyLMPO&#10;ZEQmo5tJxUOI0hZYmWhW0UwC00rMTGyYXhIiBImDoS20dpHx129+8eZ/3v7tCy5441k/2P+Nf3/V&#10;uZs/+YuHHnywb+MmyX9ULVBgLaKyX9dVZKwTcggi5yDJqYBiwOe5ByxEeBTp7aMrdyHEaoETUV0P&#10;b8Cb0UTXI98oR3ccokuQhgfcUFKKA5XuqC8odaNjDBRL8/18kHTE+oxYnxOZs4XTJqzecnHx2hUv&#10;fOu3177rsz867E0/O/rN15z7pSWXXGcuXpurNGCLuUqMACPQnAjUvdw3JwxN1CryP5Dh4ms/U9o4&#10;1QQujMBEIkBnlDFO1kOIsKHnQyamyP/1+7pPZJ1H8q6mWRZG0tjU3bPNWpeipY9icGbIMh9TRPND&#10;JxLGvrMLF3x4uoj7zbjPjBGb09WTko1JFMMzgQsj0BAIYJX3A0SHhfUIfsK7xPd9mJPkQi1DKXgS&#10;mIQgCTENaoQjgc6P+8hvRNh+3OHrLVvcdbc/fOMPL3r8lR+/dK9/ueTgtz3yqR8Htz6hbXExGTAp&#10;uoToE9hFkJwXdhZC+NhOEFJ1WCsthD6BIw+ZmWCOWKgOBa3F5+hVi/ZJ8sIw+/WoRYiKrZXjcHr9&#10;TkMNgfmgSpgw4JEXWCHADvuTkMLDIumXitQL3si0QCWhFyIwWRZ6AQ5UsDjpA9WCbNQIFhOJQqDF&#10;GtmzZMuBvnj1+t9cf+8HvvmnI959ccfL/vAf/3XPNy9AWmuxoQjkwfbC7mi9itkEygqhgn30h0yJ&#10;hMsHEYy/qn+s/hlfIasWym5NYYapSKqrmo5afVEmbUagXBmDXv4bF0aAEdjNEGAapdk6XFmWDv6Z&#10;0haqJnBhBCYSgQixAzUNiRghqSJkYHUQDiSznMiajO27mmZZGFtYGuRp26x1KVr6oI1C21PBNenY&#10;HuEbcrnXv/715utPyIZJSxhHGdPA4bkferae4SW9QQYcV2OMEAD34QRJcemqW35y8ddOfe83j3jD&#10;X/7t409+5cLOxWtau2LTEy121k8QLYiy/oyCHgULOeOoRdiVMhpFUDUDcnjBhzGqfuofU1sqa/Fo&#10;FONRvvS2J770i9++7qwf7f/6i478t7ve9+Xyj66aec2jsR/ApkezzMg2kdYaiZNdU5RsLdS1UEuC&#10;CPYxyJ4cIz6L7Ue2G7hRgAUugSSAi/yqJMmSRBUzLhpBRYsCmM4ggxLyN0epNxFK/WjgBjACk4EA&#10;L8eTgTq/kxFgBBoSAUq/QAITZNUIqSV9EeJXC/kuuTACjMB2CJiSQMFJPv0L7LZ8nBknej73+gu+&#10;kpk/uwBPBLect/OduRYkka2G0GQYGYFmQQBpfGDJACOs6aG1j29NX9lV+us9i7/z+68e+sa/vvs/&#10;n/nln0Wvb2tGb+QhxgdU8XrbDdOM+W9+RSACJ9GxFdkhUgthV6r7OfW+N133q3DIqDMZtsDpKQyn&#10;CWu6MGdE2pQeV3tixfJLb7z2M9/96b9/5MKOV1516Lvve9/XV/zf5b3/eMRfvQEkCTqRrH9AB8OR&#10;yjQDQ/cNzbMNN4NgwhaZF6nLC3XXN8PYQYwaoeOfQHJpOHdJYgOGNaYZsrVdusYN15YRGAsEeDke&#10;CxQb+BnS5zYFVwNDOC5VS0Wn7KCS4wJKAzzU1GTSSohWmsi3tSqDKB0nTmmYRLthf3G/TO6kgd5C&#10;QTENg+I2wB4liwApcEUIk7lTTz3/C1t0rU2YFd/rL/diLlXIYD8FmxFXkhEYIQKuY/SLqEdUXBFA&#10;Bc8KhPmAN2jpgCC34sZ7rv3G+dd95tuix2+xsrBxHI1zaJLMes0xsW7FcQDHIoRchQtSYPA82rqM&#10;DF4A0WsI8Ytro55sEnEPItTqWmDqcCeERxVIXq/irluy/KFLr73uE9/+08kf/PO+p/1tjzfdt/+7&#10;7vzC+csu/Gt877Pm+rJdgVeXAOKgSKQfjwz8C48d29QdG55XQRTYXmhGAsQJ4uiAYYmDEATOKBJd&#10;T+7qzW9nBBiBXUeAaZRdx5CfwAgwAs2CAFydo4hEJ8OYMme2aVg42oJHQrM0j9vBCIwlAtDniD1B&#10;8hD47qjQDxTcwSxVStPfePzxXzp7o/BzQllzmUH6nePGEjt+VhMgEEaOaWWtnGbbyEzcI8IeLekz&#10;DV8O+9Yub+kfrn/iR78zSwiOgtFft58ybCuy+80t7Ds3QKQVcqATiHfL82gHA0fiHMNEJAGfq+uA&#10;y4yFE2uFxOwQTiaJM1Gcj7RcomeQQ7ri9qzdsHbZC8996+J/nPPfP3vFe/534cnnH/SGK970kSc/&#10;/4v+X9347JNPev39clnTIteTJDCWNyt0zErsu7Eno9joyKBkJTre0gQjmpvACDACdSHANEpdcKXv&#10;ZmXu2PhX+pDdtRo3fo/suIa71vrG/bayDUY4TNIIW1uVXERe7Sm/GhfxXasZ98uu4ber30YM5lp6&#10;Y2iJnu9Bz0DAlLZsvuK7R33x7JnveE0owjanbZMVZkizSf1U4iYwAjUE2mIzC0ebwE982Ijopm0n&#10;luFqcZl2EC0bJ23lyoN/+Ttip0Kfp4BbdZZIQzhVsfC1J0YGnoCNCeYPmhbDBIznUdWRZ3tEKVoT&#10;YtOC70DYEoR/xQoVe2HiIUSTb5iuoRf1uKIncN7B5WkJUikbSMmUJG2h1lmMcss3d93wwP3f+fUV&#10;537l7iPe/9tZr/vdon+94cwvLb70+o1PLC2XSp4mKkmgWbawHRdfD7w4hN9VLDxO9F7n+ObbGYH0&#10;I8A0Svr7kFvACDACY4cAPBRw9gRDXXigI+YcsifYgmOjjB2+/KTmQgDmWopJgU2K7TgUSNPQMXsc&#10;yy6b4t9//GXriH17Ii8JAs3EzOLCCDQPAkFCZibI1wuKRAsj3Q91P7KC2NTtgHxwzCmiZf3K1cJ1&#10;yZCErEnqK5EBewpx2NteZ05ppYTiGlmj4C9chkNAEUy6ZSYG+fIgXkkEUkVHVyDhT8ZONCuGww4x&#10;LLiQGMjRDFyuY5VMvaQnoEViOPFSNGCYDoUIixa7lcqSlav/fOutZ3/josPf9sf5b77n+LPXXHBt&#10;fNdTmS4vE2o5y0HMWmHrwub1jQcmI7DbIcA0ym7X5dxgRoARGBYB6ZigU6pLKgj9INMxUn4ELowA&#10;I7A9AqBOYNQO7wNK/IlcovgvZWql4MxJHIhprf/+069YU9tmCL1EmS64MALNg4CLjMgaBX9V2W91&#10;kYDsyCNTLwJ0CIQ0MXtFMdASr9gnrRzrduqhvShMWo8+xO5oQUBTJJeRwVC5DI1AlUMBiwImC6xW&#10;HBtw7qFUxAnYXg9mI9IxylCB5KUDbxCHfoxYJ342jDKxsCm9MWI7QQ7Q0H+wMzERYh6hsj0vH2sz&#10;RE5s7n3uvgcfOPfbv3zl+379lrOW/vl6UfJjTStqYa+B1NhcGAFGYPdCgGmUZutvlVRv8M+UtnAU&#10;2QFT2lKuduMg4JFbu3C8CL7TFSdecPAiePSQP3TKS9MsCynvh2Gkf7lo10qalj5UXF5QS+DUgPiX&#10;NjgVqC04/fWDvGbB+j1z3P5v+tN3yvvtmQ1KdsZBphGcqFeMJLZh54UShDm29mrKcd38jaL0Ltgc&#10;Yor8CvIdrAcYdxmYFJYOYktYCYS9R0lf24WApwhJWrc1SiYRnhb5WXHCZ96P5xfCSldOr+ANXCQC&#10;2zg3KVTAj6ALYtq46aLbEvQNrHgoww6Fc4KnTxSrP+Iv+HsEooT6ju4HzvgjehZBVdTNeII8WQEN&#10;TI+FSVB/3srHunP3U9d/8Kt/OeWDxjNbsOC1stUqD0tGYPdDgGmUZutzbCFqI6n9TGkLVRO4MAIT&#10;iQBkLloTEcNBqod6IQvDYCkfp7s0zbKQ7m4YpvbbrHVNsPTR3EE+UEwiBCMQYtpxh5109jv7pk31&#10;3G470+KKaJqeif1KFwIztraJcm9Tdis3ardFAPGAskbWtokntCxrxowZlBM3rt+qMYHqbyZRuOAV&#10;J1RmtdqiRStX8kZ2twW2URpe8SWDY4VBsHbp8kd+cykla2KRtVG6h+vBCEwcAqlXDyYOKn4TI8AI&#10;NDsCOEgnFx5Jo2BxtGd1QqdFHM1mbze3jxEYawQo8Sid5PYJz3O0/c9952v+++N6vnOz24dAElFQ&#10;doQD74e+vr7pRudYv5ufxwhMPgLwGUHKHgTYyrW3S5OGuq1RkJ8H34uCQMyeMvUNx/YYYSvofWkf&#10;wWUSEbBkDHofkoGuaz299/3lb044bMjbSawnv5oRYATGGwFWD8Yb4Ul+PvwRUnFNMkwT/vpUdMoO&#10;KjnhgE3QC6tu58pPIU4y82fBTRrqIPfXBHVAna/hfqkTsAm8HS4+MaJsalnhFGNX5LSD3vevr/re&#10;J5OOFvg9wHUOIQraKwl+6RYUp5MvRqBpENCFUY5cP0QKGAthg5Ajd5QTT9cDEeXsDCjHY895R2lK&#10;FrPJSygfFl+TiECeYtSKCoKqGOZUkQlWbhLdxVF2MX+NEWAE0owA0yhp7j2uOyPACIwtAtKdGua6&#10;9CNK8vvtKT2iOTTm2KLMT2tyBJD8GC1Ezh4zEQUhConpux5iQ+xzzltP+5/P9LZkfYHEJpVpTgEi&#10;iBdxrIcmHw+7W/MoEbiI4dTjyNxVaD78eRJpwlBfQdKriMJxVCJ/5jEHH3ba63oFQjhzmWQEEDwF&#10;neIjEVCUZIWRE8bGF1ZG0nSICyPACOxWCDCN0uTdvU0Irob9tcm7YbvmNWxHjLBiTdtfynsddtM4&#10;LNe0jkXzTRvpEXHyRCa76b2atb/S2yOq5s3aL9QunJfjHN71NSQ/1kzbpFApnq7t+b7Xv/VnX650&#10;ZB0t+7S3Qs/kWyj2ZoonF1eeEdgGAekISvFMS145SqrsyShCRyOvDNLxYuIYlg0d/bXnvqc4p03T&#10;eL5M8nJREQF6M4OFK4KhHXJc66XIN0Ztc9TM2wC3jRFocgSYRmnyDubmMQKMQB0IIKSfNEWh43TN&#10;6Fy4VyaTaYIQs3UgwLcyAruMAKaQ9GUwRMYGWYSk4ZEhAj12EuFnnHnveu0H/vDDTbNzmczUfreE&#10;eJy7/EJ+ACPQQAhAx8auEQQBYqO0FlpFJE1IKIdVfcVD1mQYtgQBvhnPlhVIAAD/9ElEQVR5rnXg&#10;/KPPPM3KZup7Ct891gh4Mo2DIxP6IMtxxdamzptTv63RWFeLn8cIMAITjgDTKBMOOb+QEWAEUoJA&#10;fnonUrQyjZKS7uJqNgoClEzUMCiokCZwoo7UPIGm+1AtI+Ekca8R595w9Id/94OOqVOQdMTnU9xG&#10;6Teux9ggAA4RkTvwrDanba+954NAGZ1nKBL3UsRzy9KTJG9lKol/wnkfyBTyY1NLfsqoEXBsdDHW&#10;NmKIhVkUYcvc2W4MRoULI8AI7F4IMI3SbP2tDEcH/0xpC0dhAZvSlnK1GweBionsIrEWIpNhXDKE&#10;F/iZ1x6OQydXTzwthikvhGMT4fmluUqYnuWzaZaFxhkqY1iTbda6Zlj6kJQEQZqRxgJn8EJkDQsH&#10;6FD+IlMYUdIZWUGlkjvlsP+48zf2qcdtCcpwf4hgJ2/ovql5IkCeWBix4AO+gfNezDZgAkUUk85y&#10;bPl3LoxA4yJQSUJLxC2xYXn+2k5DmMKk4Ch1V7gVswfzB/p6FCEcR9ayK4X4kNu+j2Acm4zANTGn&#10;dEToKMG3BPsRfH24TAgCpheElu6BK04SS4QGCGJNy+vkt8iFEWAEdisE0qMH7FbdsguNhakhvj34&#10;5y48bDK/qprAhRGYSAQgDRkw1KVCfKRt2YccdUSv8MCkQBXM6ja0Qz9BnpGQVES4LaSkNM2ykBK8&#10;66vmNmtdEy99YCHh6QC1EI4J3UHFmDfjPV//9MmfODMTx34ht1p3zTCeIjJF4bu23maBeAF/AtMW&#10;lYBcx9cx7woOn8bXN8D47glGwDRNio0i2XbTsSHK6NVtpb6KgD0h5zjyBzKISQEjmc3uvffecz96&#10;2vRMixX6fY5uC32qgZjNcY7V+PrQHf3diB+MVcmisDUUaFY3DRBdqqe4MAKMwG6FANMou1V3c2MZ&#10;AUZgRwiQCbXU2CD2hpGHX/Z72XH9WVNHkgXE4Y8j0up0A0koyW1B3cyFEWAERoYAJpaVyWAqQSOM&#10;LasfFiuH7338Zz5w3E8+1zKtc3aQgMfstpKcmdOR2idGzBQdpvMoctoZ0F7KlbLnITQBF0agcREI&#10;UZDVOwk9EcIHx49CCjRb/8kQ2JPBhoQ1JuXl3/2UOHCOMJzE87JCD0MPZIrwKY04lwlAwDEc9LCb&#10;VCAJZI2WvfZdgDhQFFaYCyPACOxmCPC0b/IOx/FdKq4m74btmpeKTtlBJZu1v3SEcyCljdoHpY3K&#10;gj07j9jP0HC6SAl88O+6Y5ESmMQZYaWlH5u1v9KC/3D1bNZ+Ga5dyq7E930jjm1hlpIK/BHErLaF&#10;H37bv1749enHHZkReluo94euZmZypDUmIeWJjYM4hD5pGzZ4FnCdae93rn9zIwAvD/jx6AasFOzp&#10;s2ca+CAtF0Y335V5GigV/FRMisgYp1/789Uz7Bai/IUnolbDcaXPKV8TgEAYwZFHc5BGSejFyDUL&#10;Werb+mmy0Y0H/hYjwAg0DgJMozROX3BNGAFGYJIRsDQdOpsSd+HFQ2ECHe2Yd/yLZ+uJYWaEgwgO&#10;MrYcHT0hjeskV5dfzwikCgEVd9PO5hAjJS+SNs22E43cfIRoOeWIt95ywf5fPKPLCNuEyIWar5u6&#10;ZWqmoZuUdDwIAzIBg4LK8y5Vnb4bVlaZkIABDESc72wn2n1UKIA0AYeiimJS4NQGOwiEbS5PL3zz&#10;tsvWFgzfMFrMnBd5kcMZfEaFcv1fgmEq1iIbfluaVhFRy/QpEchedkOvH0n+BiOQdgSYRkl7D+6k&#10;/gjlkIqrybthu+alolN2UMlm7S8KjAnxl/IjJNJGV4OsdOhpr6u0O11RJYEQK5I4jCyp17mJm5Z+&#10;bOL+SksXDFnPZu2XHbSL7L0wyaJYD5MsYnAmOoy78EcctRfzxiHf+NB7br6w/ciDe0W5mASVwC8H&#10;FaT7MUziNKGrUPafBFpkOvY1rufuiQCGN9w9yrFXEpVMPueSf2hMIZLrL+BNUGpMCggaBF4pirgt&#10;NMW86Z+4/7JNnRaIlY2iKGzEmOV5MREImDA2gouvgHNiAip41t57weVw1NZG9Q8K/gYjwAg0CgJM&#10;ozRKT3A9GAFGYPIRoONyKHlSHA1J6nX1WMzuOPotr61kjErkW8I05KET5FoIypNfYa4BI5AeBHB6&#10;C50wiAI6zDWIk4zDQDiWHsM23jeFbidJxysOe8vdvz7mB5+OprW0tLW6CDcbuBQbRcNZvIGwjjJ5&#10;CRdGoHERgNmIJSzLsC0t0zljmmU4CJCMeFv11hiTZfBXsOmoOKYFPC2MIsdIFs397LW/WTfNzrVO&#10;1UocM6hegEd5fxAH8C60NRsdVPY9zbHcKGCnnlGiyV9jBNKMQN3Lepoby3VnBBgBRmCHCBCJolUP&#10;DSkOpqjEgaclL/vI2e2zZ4QiAo0CBRCnf9DrMoKNqHk4MQJ1IIC5Q1lLLCsxEac5RhDZxLZCLUmM&#10;pJDYmYBiOPuUIss48kPv/Mgz1xxz3LHT22bAGEURl9AhwwTTEqFnuTACjYsAYmdQVinTMG0739JS&#10;9fZQYU3qKRjwGPbKtYeimyNrlfLuKYtiRneFcPCeIxd88soL4PtWQMggLhOCgGPCvTfyEzeMI6eQ&#10;mz57lgXebLSxbyakyvwSRoARGBcEmEYZF1gn/qF2LPwoiAoIeSUKiRGKADu2ikmWiuImAY4pIWCT&#10;lBBHhkgQa9CM0i8WxLEHswZdQ4egRdhnwzhGB6WiU3ZQSSdKXBHjfA2Hya6lxYGfpSQbaW8W5gyc&#10;eOgixS1rwXK3Q3ccoVUO6Tzy/aeJlnyPcOMMvBCCjO30Cc8UMf41IzRLwMY6MpEvGflEGg8H5Ino&#10;F1GYs7QkbjEdH84RGjosNSXCDPIRG0NzYBpvCPRLnxE3wdkrDRiE+7CM2NQDXUMzY1xG4w2gsRop&#10;0msOcwsX4hA5lo0PAIFiSaBTLbKVp9mH7s6Y5pTWhTd853U3nT/tLSe6cVgQcUEkluWUTT2jkdZi&#10;Cayk0B0jOOCFttGvhbBvwaiGzQvVFw/RMcq1BpyPYwUnP6cxEYBdVckUrYGe8dw1+3cEyO0NPzan&#10;7n1fZerBz5osV/1gi0KUGHHomrqnhdaxB3zkoctffMvBmDsY7WVHc03wlZgLCcZ/BVNFxmaBcxyc&#10;UOBCBw8jzBrUqDHRa/xaFUXYKuzIsMHqkrAwu9MHmHV3b+M3lGvICDACO0EgRYI09+VOEMCBBTJB&#10;YoPEBYNSRHZATL60oAbp2ou9QEBRgl5BZttgUJT9ahMU8ovWNIqxD2XBNH2Rmn4ZHnyS7XAgY+mW&#10;4zi6Yze3RavjRyf85wfbX3MkujBbKc9w2nu9Umu21dV1VxeeAQXYjhHkATQZziEhqTZYcQzb1gwc&#10;5GPFxziEKTJmXIqkPuJTZdRGOvGj/C2I/IslouFwrr/bYfpE0XZwaXGMRFF0NQF9XD8QQ35DC4M9&#10;jjz43b/5/rv+/IPCaa9cVTCKgVsI43VWsMWIPASDMCl3DzL5WH4IeroiYtC7UGmgQxpxYsWJjZRA&#10;jTcfxwgefkyDIkDRTGCyGPuJsKZPnZazsjJyxtgdC2EtlP4+RBpCXIKkN3Pal3718xPOfpdfsIVX&#10;scI4ydiiNV+Mi4UA04EWT8wUKfETvYLwqFnJWHIZBQJYpUGfYK+fmm3rKXZP23MO+iHxm0CuGwUY&#10;/BVGYLdGgGmUZun+KIJ+TgqSBmPpCJYd4CNIe09JyViO3OYpmholuRQw3m6K0OcxToDIHB0t0xAL&#10;IIoMyxw7YWrSehdBCtAcT3gI+hhEdCADoXHSajP+L0aukDAT/9t3PmsesBedO3nFgmZvqHT5UNu0&#10;2NUTnP5VktBNfLB/SIQ8/jWq7w0alHOMQj/AaPSSQA3K0YU8rO/FY3Q3FgRYFtCChskDr45IIMNL&#10;Nv3HfzA8wXIHvhickA1nF5g1JXSNEWypf4ytw+UnqnQYnW97+Vt/862z/vx/h33wbRsK5hzfbotN&#10;hILuNqNuHbyJBvRa6MDfjG0jNHRshJibKnqRtF7iwghMHAI6Iv9gicX/2vO5jg4irLGAjZ25Jkx2&#10;yfuUbAoRm1lLKLZsKNoyC3/w0Xdf8r29jjkSoVNMtz/u6+kw2wIQ5pYZyaUGrkEI2wJ3I7jOldg5&#10;brQjAks0TIzh5BtUilNbp4o9Z2OhkRZyXBgBRmD3QoBplGbpb2SFxEkDzMMt5BCByT68aeFzAeEc&#10;2lIKLhNpLIUB0wZSyCm2ZwItHe6+6e8eeQokD4Eg6UCI8SKE1QCTkoJO2UElBwyFiPiCDRS1DiRR&#10;85aSCEzdsOfO+MDvv79l7lScOpmJ35prh4+JHcG1KYFECwbQFCYQgZbfaP0LU264TuCyNAt0l5nL&#10;YH0At5KmHoN9Oh2+4vSVtOLYDxx0QsrnEYgAaXuPaIUGzoctckTh8hIE4B8BWMgDoTXT8fpjX/aT&#10;z3/q8av3OufN/oLpfX7/DFc/QG/rEAZmaK9jObGmBdj9QjBRMJGLbbtsaP2YnykfJ1z/dCEAwiKD&#10;YOTgUmZ3UIoeWIvgSGvs1ls3hJ0LQjPbkPBoxbDMMGO4WrA+b2fefPxbr/rxSZ/7sMi1gZY1wriY&#10;VLBfo0iPnsSPwnIclMBO2hSqiK9RIGAgwDzEa0GL9tR5c4RDmz4v3IwAI7AbItDMms/u1p1kHI4I&#10;fBEcC5BchMo2Yd4bGRDf98GeQK9DyC6o5KYm/SPG0Ah2shov+0CanZOHUqQlru81ga8+jnnhRIYY&#10;q7ZtK10cpsUYf5MF83i/18GpOEx24dy+/x7/ee1FyVH7l22nVO5u0ewsBfHBuZQHYzBLB5kEiaoR&#10;ccggsKdugu2KDb0wrVPTEZQjNTQldOmtSogk7NwwkKpJuosKGGnqMO4CgQIrPOhbUQDthotCgFZP&#10;jRydYO0W+K4IPUdL9p513C8+9+F7Lj3jj+e3vO6o5VqpXwR5WPN45XzgdyT6NC3bBoswLyj7JSiN&#10;us2nxDyeJhQBkNRYXiHKZPadg80/kH6I0pRubIrtVKObY3JQ6GUydoHDsDWTPiSbZ7ft/a1z3nnv&#10;7+Z98N96W8x2swCPYiOJMknSIsw23c4L047BsIxZfcamVel5CpgX4GwZpp7NtS6aB0IFS0yCZD1c&#10;GAFGYDdDgGmU5ulwP/BNy/IiT7nGkPE7DpwpokAKLvggoScosAsCBCDqgaa5AeK8pH+bJ7te1QpS&#10;mIh6yOe8GL4VKeiUHVQS7YFeA76g5JbpM1TapjZIgf+AsK31xZ5sPmftN/d9f/nRjLe/ymnt7E08&#10;Xxc5M9dutuQ1B/oephxlZW2w/gXjgNjGSNNYCl3PEK2zpsHlIUVrn7TRkD/AWIGTFFFuSjtC/DYa&#10;zvXWZ2sXxPBMCUETBCCJWrMp6ppxrSps9zDzfATfNU3DsjM6ZcjIBLSiVqblO995yptu+MkZT1x+&#10;wo8+67z8oF6oNVbeF0kpqSCnMnjDDpFrFWbWTc0+WO/44fsbEwHEOqZMLiLe47hDYBxsIXYYHaKM&#10;8VwJggBSH+UCJ/ECj08Qda0l0g23VMIEOXSfV17wxfPuuHT+e15fyVkBjLMMSjOHlcYUfkFoM8xc&#10;Y6KXglrByxfsbhQuqWw44t1virQoJ4wQrlVcGAFGYDdDgGmUZulwWLxb5owZM1R7VHo8ddSZigLe&#10;xxJ0kk/BL+H5gthsmjZrj9mpqPyOK0kJdHF0gYCscKwwzL0X7JMm/XWYtkFyI+snKOcinDJlioxb&#10;kZrBNppBBVcsIaYW2mHuhRwi4ZyOt17w7ZO++dHy3I71TrQi7O4Ny2ECXx64EyBY6GjeMK7fgWEX&#10;OC+ymRGh1ZqfPm8uhTtOT5eR2YzMOwZnDejVgSEWHHIgImKMK2gT8HCw3diDodvIgFBYtS1nanvH&#10;vD0m4NWpeIUtHbhqQSWSKKbIOPD4BKtJPyl4bMv+ex1y3rveceMvP7b8hgM/d3r2zcevmpV/1iiv&#10;173AljGcUsUYpqJfuJI7RgCBSLAdmrnsgaecCLmGZjlIDhXgdSwKeQnh+WRfCK8d8uF2Et1JtNjC&#10;a5MOM9/qepkkcDXhHTTr5Au/+om7/nzsFz7Yu2jGUrPca+pWtg3BW7b4XWNRl93xGViDAHgiwr2O&#10;Onzm609EdyPwDFiq3RELbjMjsHsjMGbL+u4N4+S3noIUCmPOnDmWiXANiZ/QLpsip54oQjwU+LUj&#10;Ni4ZqeIkp6WlZb8DDph8ZHe5BlD1VCQRGAdBxpm2YIFlpz5CPvoIPeVoTluubf6CfRDeuGnSKg3Z&#10;4a5DeYlMP45NA1FkkfgmMcOF573jv2756zs+/ZGp8+chRQilGEfsEbjUNZ5zE/y4dXSSZltmpm3a&#10;FH3uHmQEnh4ahTx6JE2nIZA2kSnGgoMXwaVsl2fnJD9gMNONkWPls63TpzidbZNcrYZ5PZRRM4rt&#10;MHaCSAtCHPJXHL2EbveRiAc+aVBeKFIm/g5yMzu988CvnfXOK/7va//86/+78lenfOS9rfvv5Tt6&#10;ugyvGgZ7rsjoEQCTDv6u0Noy5ZADKOs2niRdb8aq2Cb4Egp0At9MhHsnelFmM9YR+tTQ+jDkM04h&#10;tjKVEFtVRQv6j9jr6C+d9ak7Lv/8Fb865B1v6C7oG4UrMgjKzGU0CFRiH/nUwI2d+a2vlMlUFen6&#10;Ql5nRgMlf4cRSDkCaTJYSDnU41t9qHYUo2KLd/WZn9n4t7unCbMfWQyMOEtrPfZWBDclNQTGzURS&#10;JLGDg0/yO6AoKuqfUMh/d4yKYkOwt1ORDjugSPDTQWXiWCoPqFgtAx9eDL9SHfk4CppjGcaScMvM&#10;f3n5hy75iWhLuaaEhmrCjUNTN5MgQIBPsann/G99177gttj388hLjSgPyJ0irChr9bnlKRp6Rgld&#10;1C3oI2zV+Fk0SAZT/4RJK+148QM5UsdGNqNYnbKPyIhpYDDgdVl5Tq6MbBHAAf8CMgjGNdNFWBbZ&#10;JU5lwb+/5r3nf0sUYEskv5Z6+4D6JwB6oN9dcuOd9//p2k13PpbbUpwirIo01cEBleweQApcCFtL&#10;9qB0ZVdStUQcWZNlTtbt+7degzKc3uNkEh2E4YF4InLw0BuREjMnsmtFVzJtxgd/+e3s648LsgLW&#10;HPn6mzs53wCNomtegmM/ozqPuvp/9+OfVr5/dcXraxd5hGh1Ey/SjAryTmpJe6Di0cJIqrq+AUks&#10;LzkZlRYfaAFCS6TtG4UjHaMcwwlUJqx7stvVbFJcNg4uh1z3+g2Ri0QLQkQa5tJoc//szo9f/OMZ&#10;rziKc8uMbphBoaFUsHIu0UKWaH0bNy1durT9qkeXPL14+dPP+j39mUAgHawlc772y8CQ+AoYGUwW&#10;/KSJCocIAWZGPobWPWygRIVTb1bXWxpXZIJHjD9tcYjlWXXdpI2NRhRuwP05Mk2jf6JxSG8iIz6U&#10;wKL9UQ0SuUeqfVLLDmPJhmWYrBqrxCctsngLKpAdo/AWZYvIX1RFwU4LlqyYU6dEUMGxPHLBqEZR&#10;Hhm5d2jY1errT5wCqcCfsnekA6yUH4ZbD2mzpH8jkQM3qzWWvjJMyGYLvIN8cu2nehdWBgrUL+ds&#10;AD9IegziXSGgFK0YmKR0DwKdKPwVVsCNBCsaQnLoUUIcxChZaou3/ea/57/9dTDYxO5PdVeuy5NS&#10;CA7FtCQm/lPylt738KN331f42W2bNm3yhesgg7z0qkY9pZEppSxQYwDiIoXBlr/alHmQAtPSMKar&#10;2qCiWbWARownMijGeJUFri5DNhffVeCrD1XBA6nkyBl9iGLDHXpADlEVUB2HrHlqflGPK89PJeti&#10;7GEcYr4BckRWon+hu+DxJye4EqtogZC7pI54sbRBkD1pgi3GkFkv/dhHKBnbcPwogBWnYdpBEiMv&#10;oZPNPqP1nfSWN5xy5jvaTzhM5AyKRyhnze4o/0zKeOaXMgINgwDTKA3TFbtcEZyHI6OBuWrL9047&#10;K7t4fVzqazdbfYroLtXygU1LbT+4U+6CLyn4S2aMcoj6ohr+o7rDDQhDFSl/DhaJ1OcWRDuw7R5k&#10;jMVWKuIFJx/35v/+pHnUvmNUnV0Gd9QPwL6M1JtJBA4iDgMbwMPSZv2mG079xJoXVvilvoLAsRLJ&#10;dBqYFF1DdMkBXZpeSZ0k5ZXsQFISZT8mDQno7/YY5dYtD/SXlNSVqKQkaRIr6TytJmRQMFnDjYJS&#10;i5U5dO9P/O58sedUaH39lXLWcZDOZtRQpfGLUOwhXyIDDh2Lg8t8Yd3aex9Z9uiTL175D7dS8coV&#10;qE0Iw4vpFvi+F7m6TrRgTYOqfc6ShbASDZV8qeYs1LP67IS7EUcCvSW1d0VlBmEAOb5Tz6+Mt+QX&#10;7HPsue844WNnhOq5lLMnJagHsAUyQjkqaR6h3pCae/qXfuSHD9xx95ZNa9tEBm0Cb+UJRCLIxB6t&#10;e1KsrQrrat2DmqS0MjWka2sRJueYAIF0Y+o5UtOAzl21ovEx8Yda97IxWkKJwzeIvun7HXz0B/7t&#10;0I+913cQLpXLaBDA3kEGLNCSoMADe/qAFN9+lLMN/Fr2RVdx89IXnnvw8VXPPlfu7o3/9nCQQC1G&#10;T2mIGEn5pxE6IgrbzAz+jAJGEp2IcKFSExYwupNrY1V7rGmDsSmPDVCkyWFVLxzQmtWv0ATxQEWX&#10;tFWPMV6ixuNFlWH0MLI4wPOlQqt2gBqzMBqYtvuOTpE1KNUfZc+VqiYtIwJJjurLP5JLqJ6kdb90&#10;n/LqJBCiBE6Ucp4OKjX9efsmw72LPIKJwKGvqCTi+DCcuTW19qVVUn3kIMIFIl5IAgUGJSjgCyQd&#10;QAwLFlK8xRI2vh3IvOuGsEEcUJgMyoODoyAaSFh8u/Xw+A+966QvnBPOaMXTMuC0ZaIcPHBM+qvu&#10;h4Bug5+RJjC2sVsZiUH8oR+JrNHz/IoXH3xi+Z0PrrnnsXDFxkIlhj0zCjVc0iWS9MeYUOQUNUG1&#10;IgpCeBORMKkb+ZhS1eDC/iVHkRIvE4RoGbKo8axWYHWncuimnFpDFQBbo3XoKwNfxMYqjyvkgRMc&#10;+BTvQ6bZWzka9Tzi2fAq26aYbmQ5CuoaB3YGha6OglYSiR14SFWQwhi5jGjokDugFvgZK1sK/XLi&#10;2/l828xpe+4zf/7CBQvOeJOYPV10UGBrDAIiX9DvTKPUPS75C4xA6hFgGiX1XVhtQChKZlgRpgNK&#10;whXLL7766RvuXLl4qb1sYyjDOlCKDooVH0GwQFrWXpMkfBQkiVBZNumXOHbHKElEOx3WEO8/oE7I&#10;bVLA2BSVIdlG5t6DzIGdB8IPKX6o0qxD9uucP+eQk47b691vER36CuHtBfuVVBcvFBbcQGI604Io&#10;5roZ5MiDvBrFz9x619Jb7u17dFnlmRXxxq4WYRSEvVFHJFB5+CNPQVVQAPQMAgEorYz+LgVc+rNI&#10;eiQttesFz6fzJuVRpdQBKVYinyJ8QfBCSBteFFiG1draClvl6MR9j37tK+e97Y0ig7M20VXua8+1&#10;Ik8UYkDuemVS9ASIbJCsQX5Beka/oPFQgBHFNcw4pS1btjyzvLR4hb90TWXJqp6lK/rXbOx3y2SA&#10;LftRZspR0h6JfUrllqeahlQh6Gywr87jy3yCLOGksbsREguFBpLAmHT6GO8/e8HLjjr57Hebh87v&#10;1USv17uH02bgzDctOUwC8A06aBSJswgqlayFXBWEzuJb73rmujvW3fs4cM73+Vl4rQt9kwW2hVRW&#10;kpQJWSk3a2ZfUsHqh8VQadqSJaQSjZF6A3oRGgK5T73UysAOhl73NmieYVsLDzlwn2MOO+bfTxWH&#10;7SvyGvLOtEjahUu9CCiln06GMa2kNQRNskT4UnsdUKpJMYZlAd3mRuGWnr5V60svriuvWF98cR19&#10;7urZ/OwLXgWbIelkQeiCHctqOBGPXEzaAaMV/JPKIwRFGsGbafqTGYMy58NaTSfboEXAkuOP0loP&#10;oxc6l5HVnTIUThAr8GWlDRGKKMzUkiDB2cMwara0fSATM/k6VAxfJcWVosSMQaHMMvAOQfWRLA/x&#10;nWTl8VxMlrqeLq0DBuxHBniQbQiLkTwQcCgaBdVQ+ePxLUmDDk2MuGRxKwkUuXnRzZiHhtHuD70/&#10;Qr2vneWo5w+8Dp1Fr4BkQguFZaGPvJjC9uecHL7iBnDsjAPJ8uRz+bAM+xuSrPAQGCxg8XYKeaeQ&#10;O/QrHzz0bW/wpxXKIkYqNzLGUTp2nev5SLAa0T2QQ8D0GcSKUWPDiAhf/BdmVKg06kYZxYXY1PXi&#10;M0uWLn52ykOr16xYuXLJc6WNW3JCaxWIkYsbox7b9H03EqEjLHDZ4CYw/sgqhKQ6Ehgk+IQ5no8p&#10;hvVwyOph2EvqwYBEQfklYSCI9Vm3bElwbF/6QI5DUMXeKhkuWPVWPdYVGSMNn2WvVbu1gFSP0myW&#10;/kL9I5k13BO5GZHF+oyM0dgfUWus1pjD/RmttbOjbWqn01awW/L5Ke3tU6dkWwqlabkpM6d3zJhW&#10;mD5Fn9pBqfowJC2TTr5goqTBADJEqylEDd7uB5wUbESjkW9iBJoIAaZRmqUzcfhqaUhcEUew1rfo&#10;nAGKgRKxsOKTeATVyutft6G7qyv0fAe7KkwXaQ/RQpjFd3Vv2bS5v6e3dYz0KsT2I6tIpDGOkWPB&#10;LLS0dHZ2QgMXU1twVhDgwAeHfxmntaO9dfo0UcijbiIP9UfuhBRDMsDeTkeIae8fSAVQs2Pkm8Ax&#10;DrnwhL4Hx+YQ5y5IyoFOw7EM9noTdqE44IqyJV309fVu3NTT0wP7BezQQA+is7251NfX19XVVezv&#10;B6OBjkOmYYiJ1jBiYr2wddtxW1vblGlT29vbTceGXCIPbeKuVgMdNx2hi3Mye4gyYILAivEGIcrE&#10;cVNokHyTwEcpZ6ec86oXNdzf74ksjjBJIqtAC0J/ES5V8k85AtS0CBKkPSGKJTga9HX3BK4HhgMD&#10;AOpLwU16e3s3b97c29ODWUOqmiwwI66rUua+s1taW+1sBvML+nnntKn5GdPhJ08nhXQWR8IzqhpU&#10;DY5IxK/r+ZN2s5xHMkou9CViJDF9SEO1QPKRKgnTA8/z0HCI7YgMVbrjSUwrmiZIW9Ff2rJhY9fm&#10;LVj3piM5BRRFP6j0F/u7e4o9fW6pjGwwyAA6Jk3LH7qPZSH2Ec1NdWSqzILmvuLIodc9Uh/ooFgE&#10;rshltvbGZKlbY4LC5D0EwwMMRpWAxkfwDFDIdR0BI2gyRjEZjmGOKrUWtiFZg5zg5FdqlgL0K8hR&#10;dJ8XiP7ilnUbKn1F6Ej9/f1i8RrQczA0K/X0YfyUe/uxSmOH7XlgMQgIvItyM0u+RqqXYksGdh4x&#10;5ngGwSxw6u27FMXFcLzIN1ENUvvJTw0DBttlJayY0lpt+wIFGMQJDBooti4UVEkTgZQpjlHU0rzU&#10;ZulkRa4MdLQuWYkyWdnVURB3UwWJJ+sM2M5I0xuUiuQxR16wM6qJQ6SIPFeQrIgBlIZ8iEk0FlRZ&#10;fI+OZyQzQiwMQlkNeT94BPXAqg2RGjM4RQi9jJ7Bh1JYIWcckAWGjfp3zczNnDkzW8hTi2TC9UKh&#10;MHP2rJ49YVckrSoMPdfaMn3PPebuM1/MmiEKJr7cI3xLWHmQX8pnUB1/TErxIQVi9GDtxAGa8kAh&#10;uy1FRpABThgaliVz/mDUeznThvUUssqLzX3lFes2Lntx/XMv9m7aYi/dsHnTpp5NW4IKsorFCFeE&#10;rQryTBmBQWQhmURamuCJZJwyzLEKhBq8Ud2v3Gewb2azWS+oPmcbkKLQy5pZ3IzNkUL1y8eCu8zQ&#10;bksnEOBE8JecU5g2bRpkmOfbiObAQpxra2npaM+3t2ayWXAdGzpNCDPYFlFp3FBoa22ZNpXkT2RV&#10;AjliUqo9eO4QUNLhPU/WNmRIhL/EGrzOFd1Exx5q31FX1fQFK4wcG1wYAUZg90GAaZRm6WvK9BBg&#10;99JN2+/rsztai1pc2uqkQ/4+pHskITQ3CBAutRtbO52nkSsQ7RUkgA5vBlsfUMgJQlJp1RC0+l28&#10;D0E6ZUIe+XpKukHutfg7jmtgt1lMQL84EGCxN2PHqohoatq9eqQzAtCtyHTU0sqcSux6tuNUpXkZ&#10;94GsTkEeORZZbqMfpTWK6iUS9E1oWtVS3ailiXjNiaC+7tnu7sTcatai3J7VSJD2L/RBafMQINSv&#10;GRWrIgrBxfWX+tvzLQmOYmAHkXreq04glS+IOv5WhWYVpplylZd9Te4dpF5AHAeLIo8kcdQ5EIQG&#10;cw4mLTbsgGS/UwQa+iKd/UF4q1rHj7hWkF0hDoI1xSFqFGgWrM0QDYT8jbQkAHlqUfBDqJGRb6My&#10;empiDOIMEusGEk/g/J6ArIqrmDKKcpJ2PAPnvXFckrZ3mCIW/hGfMDhx5m/bZC0CQV/5epAiPWCH&#10;PTYsCkR7yV/XClZUNYvl6eX2614ldGVQcPIRABsH/tJCj+OkFn4DXOpHQC1TtHzJGVd7ALHYA9NK&#10;BsZRY0X0yz5Bh4EJpjN5FX0kFmUbSiKi00LZonlYDXvhekHOAqldNdnEmKThQ2MpFAFZ7dE2Sj5E&#10;pS1doO1K/cUZiSNnMamqpd6+Tes3lPr6Mc1zbuw4jjJIUUxBsVgEUR4v3zBko4kV1XQHBx/YKHEc&#10;0tXTtWlzX2/vbJgTjEWpaDBCxBglYxkbTirg9CMM5cCs371MWk1KJwvYMg6ECoKtZV3VhGvegNEl&#10;fQ9dCaYJBKVz+D5DPifKUDALaOYI3QVg29rboU7jYKDHHtoapXDYgiHpzg1TLKQ7xHEC6q+i3iin&#10;Hjhd4kCDFvMogjaueo02dNr1YKEkt0gcLsgzIGjahTiGe4hpwXpBGLCKwjoDlzHYvg0ak3UBsqs3&#10;b42NUo3/Qqiiqp4HuNScwTgnAhHj2TDKcupUZRUZP0jaSMIDWYYcwjiPksqWrs1r1xf7+jEmWxZv&#10;AMlY7i8CMUyEwPNhi4lTn9zm8pA1xz0gRAhDabgHWEBL4ZgtWVDNNbnNt+K9p5MZbKGg2C4yMYTz&#10;HaLLHbs/yBcTljHV5ZxISbTVpg1PMo34SWZnUtpMYgvkGAxrMGXJpAhdaUnjmSSjto/amYX6gIGs&#10;DEOlXYuKmCMlIx3OuhCbiUCRbn/EOZK4u6u9xN9nBBiB1CHANErqumzoCpOcBq9XwyyXSvksyHWc&#10;LwRGxiF3A9jrwhJYURrbn20rdUL9HedsmfrEneHgy2DnVZsKBBFoPrQn0+6nzBmwb0kPZOgYOK7A&#10;Lkf7UyXyHIPinGmIfQCFXJ0njU11Jq2XybC86poj7Y2lhw5arWLTqGpJCeclnbONRo17ILtAgFMR&#10;S6UJUXXXh5H5mJSMN0j9G+i4mt6hOlJ2YlVSgNRRcSu5TLbaQGXxBDtZRKjYnQqCB5MaryL+KiVK&#10;0ZGW7JgBuUr2vAxiZ5KLCRknxeRPB3OJajJX1aHV0AnSAU5CXm//Er1VrUiVoCSWRkTk2EOyHjnx&#10;66AyyVFLwDTdSkmORpgA0KG2JE/olHvAgB/uOfiLD46SrFIg01YPKqG6AGY59QYYE4ln0VLW+1VC&#10;A3+SC6NmDuOTX+9YdgeFtBzw0qLnIwbKkOsexQWH9hVT7CTc4JZLBazeVQ6z3pfz/dU4l2qQyOWq&#10;uszqiOKtaCysUhRAhxQswNwug2SoeQoDPLiBKaWuAj9TyebLaUykp1r/yvJOxZpinkN+IhcbSfqr&#10;ua7+qUqrgvKQSqcchfR3GsZ4BWWbkvrqSwuGsS0Vwu2LIgNUlar7xlYuaCz63RNxdzdYHlA5ZMZl&#10;wlaV9MIccKun9BnwCEIKJQN2plNhZ9rWWv12nduCN+BcrHyPZdBXgmu4x5DRTG3bUsG7VXztYXxe&#10;ceYEfrW6zA5qIFRzEDayd8k7iCQWibvCXI0QsCf4DHELCGnkMC1JUpSqIEMRrOXxhlyK8UXPVz4x&#10;1aiq9eA5VvfC/s4AAQgroYGDKzwZ2NpEL1PLJF9AfIm6waZPSC4eUlhchPaSBYggBCw5tcCxTH5J&#10;IO6WNAzBeQ7kTLBLcKKkICbyfvxaBXBnzcC6jbM9QnoYoyXqLwn7S4oUpV7yl4HflO+S2ilgV6II&#10;UpTcwKyh9YEWB/o7rFoo4ZF8ljzDo6QMssGiD45Qcr+oGZ5Q0CVCSspLNckZ35GM26TRZDtDmP+d&#10;EWAExgkBplHGCdiJfqzaNqS7hWQelIOqH5IZP8l7A9IE7SkkjiBqgtwmXhIMH38ZI628mt5FbbWq&#10;Oup18C+X2txLNz/UAqcH2MUQEB0uEroo+q5tg4pJj9PBDju8yjXU7kHrq3L3IDkAGzP2delhrMCq&#10;FoATx55ZNQhWondVYhw4Yt310aY4HbLFlSbK0FeV2Eq5/OQ/0CtVxZTcCFt0lbin4poObIlIn8BN&#10;YzV+dr1FE/MEGrYSoCpNWR3tBCblFiDMCDhVGaBEh1/bDX4A7hpV5/yBI61qNErHrE//UNoHMW5E&#10;tw30BmoSaSGizdqkSiLbArIzktGKFJ1TVLafR1GxYpC7WXX0EuDkwBjD06y2uKkGVsfzcL4F26q0&#10;o0QFivXQmMrMEUOsexWoWMoVTk4xmeQFPo/wRRplDXbvr5XLZZxOK3VRWvvTpJOWBVRwpiCtwAbo&#10;TowaTC9Jo8gNtPoTd9rSEkHNJnwAV1LtOxgKDZ6/tSjt5Mk3qNT+LtU8Fa2DBuFLjRGUHQrRg1un&#10;6jD9V9sOBr9HEgxj0uFEFEizGMUiSQKCsq34dn0Tw1axhqC+0n5VTS3kJ2FWejCNvAxmP2giD+CJ&#10;44ehHzJozxwQNuhGmLgOeX/VMGzg32qhoBEiV3W5Uomr0gsOovAYwFLzaZWJgYCV2sar9NZAgBF8&#10;CzsiXJrJawY9Kx2LatZyIwdhDO+UPpFyHwexMHCu48N+2bQkcggeRVMD5BD1vWUhtDAsS5UwSe6T&#10;EZH+cAiqVgnHABQKbMA6A/dInh7/iv9THGU8TfLawzUBhFTVgkPdQT5gJHr4ztDjRPUXBQOCr5iy&#10;2cThBQwMYQyiHMeI96TxBjYHNknk2K7KS2crIrkPGJVsjfdMY37wBJRhgiVFAuNA6nQ8kAJXk0wk&#10;qRMUyZtUX0GM68CvYzQfx7Dr+VGMACMwrggwjTKu8E7cwykECXRYdeYZBYltKbmwmmhQZTse0M1h&#10;raqCsSsJcvA/4ZhsbIpSvFUZtLWozHD0Zvx/QEjBhlSGn0EcZXQ6xMfJCR34ULVkAI40FxiTQ5pA&#10;THs4v8gWkW0/+Q1DSoNhwsAeL49BBhL3VXXvQUzKNgjUTs6rvNlYADRYOh2AnE6bBvM5UidRtjPI&#10;XFA9jCJpieIK4k7IrC3DibljUcdGfIaymVIDWjqpgQwDblWrkFqNa/I3zi2Jyqx+pUYyktn/1psH&#10;Pg3+48gaH+gxBU9V80vZxSgNEMGSHGS6kY7ccmkI9cjXDerHNBQ1j3CYT4enaJG068JUosw7yIFV&#10;PWIlwzcYsg2eSrX1Tbmq2QNZMQeve/i7DDYxBgVk1ZDKA5wlhlz3XOnlj1gCoLzpuBVeS3EIdYUz&#10;9exKZyhfDOVAqfgUWBuRuqVSF1PWdtBa5KcgbQZkTJOtRinSuEA6AgxsVGovUgmPB7FkW7fOxFDH&#10;A9LdR+2zaql0sCwOTPbqEJO5k19ig6ZepJaIYdQwlcC19ny1+uL5yBy0K0Bt/S4lhq2qwbIy1X9R&#10;yv/ICzm5yJDkcu+gFCpwEcFnu8566moebcM8AqLh5IHB1mQSQ9UF1F9DFvXn2rJcu0ft0SiDglyQ&#10;1wZ2bamu11Zs3EJ5aiTnJGkSeSlOpTqoaKnCv5CZBlnokIhDfNxkFATD2lpPqlPV2RB9pPYLlCok&#10;aqRRCN2thlXY35U8aVbtO7aKbzJ0a4wMj8TEqZOD2lq6vbXIdm2vfqVGdgw3nOXTh2Awt2FJlM0l&#10;nVJJt7LBcqbso5AOqqiGWxtQHer08KoBC9Fn1NE4xsspa6PBQW1U7nNE7Rkg6fBADHE6B8GDJ6d7&#10;J2NI8TsZAUZArZw1mp8BYQQYAUaAEWAEGAFGgBFgBBgBRoARYAQYAUaAEdgBAsyd8vBgBBgBRoAR&#10;YAQYAUaAEWAEGAFGgBFgBBgBRmBECDCNMiKY+CZGgBFgBBgBRoARYAQYAUaAEWAEGAFGgBFgBJhG&#10;4THACDACjAAjwAgwAowAI8AIMAKMACPACDACjMCIEGAaZUQw8U2MACPACDACjAAjwAgwAowAI8AI&#10;MAKMACPACDCNwmOAEWAEGAFGgBFgBBgBRoARYAQYAUaAEWAEGIERIcA0yohg4psYAUaAEWAEGAFG&#10;gBFgBBgBRoARYAQYAUaAEWAahccAI8AIMAKMACPACDACjAAjwAgwAowAI8AIMAIjQoBplBHBxDcx&#10;AowAI8AIMAKMACPACDACjAAjwAgwAowAI8A0Co8BRoARYAQYAUaAEWAEGAFGgBFgBBgBRoARYARG&#10;hADTKCOCiW9iBBgBRoARYAQYAUaAEWAEGAFGgBFgBBgBRoBpFB4DjAAjwAgwAowAI8AIMAKMACPA&#10;CDACjAAjwAiMCAGmUUYEE9/ECDACjAAjwAgwAowAI8AIMAKMACPACDACjADTKDwGGAFGgBFgBBgB&#10;RoARYAQYAUaAEWAEGAFGgBEYEQJMo4wIJr6JEWAEGAFGgBFgBBgBRoARYAQYAUaAEWAEGAGmUXgM&#10;MAKMACPACDACjAAjwAgwAowAI8AIMAKMACMwIgSYRhkRTHwTI8AIMAKMACPACDACjAAjwAgwAowA&#10;I8AIMAJMo/AYYAQYAUaAEWAEGAFGgBFgBBgBRoARYAQYAUZgRAgwjTIimPgmRoARYAQYAUaAEWAE&#10;GAFGgBFgBBgBRoARYASYRuExwAgwAowAI8AIMAKMACPACDACjAAjwAgwAozAiBBgGmVEMPFNjAAj&#10;wAgwAowAI8AIMAKMACPACDACjAAjwAgwjcJjgBFgBBgBRoARYAQYAUaAEWAEGAFGgBFgBBiBESHA&#10;NMqIYOKbGAFGgBFgBBgBRoARYAQYAUaAEWAEGAFGgBFgGoXHACPACDACjAAjwAgwAowAI8AIMAKM&#10;ACPACDACI0KAaZQRwcQ3MQKMACPACDACjAAjwAgwAowAI8AIMAKMACPANAqPAUaAEWAEGAFGgBFg&#10;BBgBRoARYAQYAUaAEWAERoQA0ygjgolvYgQYAUaAEWAEGAFGgBFgBBgBRoARYAQYAUaAaRQeA4wA&#10;I8AIMAKMACPACDACjAAjwAgwAowAI8AIjAgBplFGBBPfxAgwAowAI8AIMAKMACPACDACjAAjwAgw&#10;AowA0yg8BhgBRoARYAQYAUaAEWAEGAFGgBFgBBgBRoARGBECTKOMCCa+iRFgBBgBRoARYAQYAUaA&#10;EWAEGAFGgBFgBBgBplF4DDACjAAjwAgwAowAI8AIMAKMACPACDACjAAjMCIEmEYZEUx8EyPACDAC&#10;jAAjwAgwAowAI8AIMAKMACPACDACTKPwGGAEGAFGgBFgBBgBRoARYAQYAUaAEWAEGAFGYEQIMI0y&#10;Ipj4JkaAEWAEGAFGgBFgBBgBRoARYAQYAUaAEWAEmEbhMcAIMAKMACPACDACjAAjwAgwAowAI8AI&#10;MAKMwIgQYBplRDDxTYwAI8AIMAKMACPACDACjAAjwAgwAowAI8AIMI3CY4ARYAQYAUaAEWAEGAFG&#10;gBFgBBgBRoARYAQYgREhwDTKiGDimxgBRoARYAQYAUaAEWAEGAFGgBFgBBgBRoARYBqFxwAjwAgw&#10;AowAI8AIMAKMACPACDACjAAjwAgwAiNCgGmUEcHENzECjAAjwAgwAowAI8AIMAKMACPACDACjAAj&#10;wDQKjwFGgBFgBBgBRoARYAQYAUaAEWAEGAFGgBFgBEaEANMoI4KJb2IEGAFGgBFgBBgBRoARYAQY&#10;AUaAEWAEGAFGgGkUHgOMACPACDACjAAjwAgwAowAI8AIMAKMACPACIwIAaZRRgQT38QIMAKMACPA&#10;CDACjAAjwAgwAowAI8AIMAKMANMoPAYYAUaAEWAEGAFGgBFgBBgBRoARYAQYAUaAERgRAkyjjAgm&#10;vokRYAQYAUaAEWAEGAFGgBFgBBgBRoARYAQYAaZReAwwAowAI8AIMAKMACPACDACjAAjwAgwAowA&#10;IzAiBLQkSUZ0I9+0myCQhEM2NNESTWj4p0RgyFDRNE3XQMOZ6rP61uDPuwlg3MxUIhAJoQuM6UhE&#10;WAFNYSSR0DGKNZHEQjPiJA40XQ/8wLJyuAl3cGEEGAFGYGgEYlo6qGABSSINghWtLlokTNcLM44Z&#10;xq5N64sq+GQxkozAxCEAsc4QQVC2bCuJY023kkiKb4mIE+x3IhQRRqchDA3bIQazMXFV4zcxAowA&#10;I5BeBNgaJb19t0s134Y+w69xHEdRJLC1DnUlMQRD7LOQ/wxdMw3dwk/SRF9a1HN2qWb8ZUZgAhCQ&#10;Gg3IEmg7GPGk2UiZEjNADWpQg1CJLDuDfwyZap6AHuFXMAKpRSCG6ilJWGx/2CiTxABRgg9YSyzd&#10;kD/Bm4Cd1YIwjniLTG1Hp7TitIVhRGI7EzgQk5ufLje7RG589Bv4E2yHUnir0X0pbS1XmxFgBBiB&#10;iUKArVEmCuk0vIe4lQG7km3qqzbW7U2XcDsER1ijKIOUmqFKzT4lDe3mOu5+CEixMoLcSCMVp3Ex&#10;BEqiVTRDipWQJkmgTKQVCrQe0oS4MAKMACMwFAKRiCMyQtH0RMcpP1YMLCPYEaOIfscSg60TVIs0&#10;AGBFlcfQRCMQyQGJgkMB+W78IkepMsIkq0yd7KeI/4OVJjMpE91B/D5GgBFIKQKsHKS043a52tg+&#10;E2iRIS58UHojTJGHfS7+BRwLdlr4QODgTX6GmKisWmq2LSRHKrGRCyPQwAgk0nkNWg1EyCSm8Z8E&#10;rogr+D0KfVwY1Dg2xnj3B+xTGrg1XDVGgBGYTASwKfpBQIsJbaY41leLB3wkQhw00NYphFeuOsyC&#10;W5nMuvK7d0MEdIGNDCMS4xLDU+1x5GQWV2jjowMEOPUoN22Ic0N7du+GsHGTGQFGgBHYMQJMo+yu&#10;I4TO4InzwEUQSG8cXDumUSAM6ga+JQ8rJFWieBOU3RVHbncqEZBHbnEYYtALU4cjeKLFHozuRRIY&#10;emyY0HNCEQcwfLZ4aKeyh7nSjMDEIeD6vmkYBviTCGRKYOqRoUMX9YTuidir9PViubFNW51TaPD4&#10;4cIITCwC2MiwnWFTw9aGDQ7bHDY7bHm08YkEmyC2QmyI2BYHTKYmtn78NkaAEWAEUogAO/WksNPG&#10;pMqRT/4725iNkPfCMLE0w0hASqwViqAnL3NrqLzB3j1jUkd+CCMwTghEsavrtrJ09j3vxWVPX/nn&#10;35f6tthWCwiVEMdxmuHkC2/7t3fts++BNrmUc2EEGAFGYGgEJD0SF/t6vvSF//fw/ff6XtnCRhpH&#10;XugV8h1HHfXyr//3D7KFPCmyuBVE7XZhxRhZRmBcEfB99/mlT19x+R+9UhH2KKZmaonuB/351imn&#10;veO98xYeaDsOjtF08tL2DZ23vHHtDX44I8AINAkCfNLaJB1ZdzPIdVt5bONQYsDGGH+Uzj5DXMg5&#10;gPN59TOGy0OI3CYIHOF5OMoYzK5U8/jUXR/+AiMwgQjADEtFP0FxbKcln/cq/ZYRJX7RCCtWEmhh&#10;2S/1FLKmbdMZ8wRWjV/FCDACKUOAeNdYa2lp8Yt9lb7NRlI0ol4z6bEN3y13e25/tpBV9ptx4uPU&#10;P2XN4+qmHYEkxkaG7QybGrY2bHDY5rDZYcvDxoftD5vgQBNjuTlyYQQYAUaAEdg5AmyNsnOMmvKO&#10;/u7NlUqlp6ent7e3VCqFoQwVgTKMWyyC4ykclMlJNptta2srFAqtHTNzuZzj0B7M2Y6bcqg0ZaPC&#10;pBgLSxOOFsOpR6x54Znzf/jfbTnDjnQvDDDaY5jmJ/rZH/rE3AUHULpjjROUNuVA4EYxAmOBAIhW&#10;2JkY4SfOPf3RB+6wzSAM+mGQEhm5IDIPPfzl51/wRxGbWEjIc0IElsiOxVv5GYzAyBCA/44IVz23&#10;+IKf/8jSYoST1ePEMS3fiHvL0Xn/+YU95i8KcaBGvq6eDq80rTCy5/JdjAAjwAjs1ggwjdIs3Z/A&#10;QgSp7KwAGyRFXidjEVlgPyIP3iO/d9P6lS+8sOTpp15csdxzN6l/rlqPIDejjHJC2Y7rKYFnmpYx&#10;d+7cBQv333v/A6fNmW84hZIXFZxBHkD1PJDvHRIBmAAhLg3l5A0RnkYE6FWTQhc6EMqDUNMzSEON&#10;hNRIYQjXK6SEYKPxnQ0k8IYmrEyUW9vq55666Gc/MDRMIsklIlJQAq9x88xzz9tz4YExZdvY2fN2&#10;7d9xXv3Q/fd0tOSj0EUucVA5hmXTVE5ySEMO7tK2bd/3UTGwlvggAxQNUZC1HH9VTcAHTGpFbs7o&#10;bJk+a5ZwsrQemA6mOZzg6RmJqLhhNgsPhIAyiWDZSEzy9tu15vC3GYHdCgGsJlh3tcT92NlnPPnw&#10;P2X+OqzUmgbLTT276PATf3rRH5D1eAAT6TzRSCUBaSxM8vJVYkPoLXvi/mmdLaWKsDM2TlmQgihC&#10;+NwY6xJ5K4VxfWo2JTEayOUHaNTShLLntDaz0CJXIpOWLHK0pIIoVViDyoFn2xZSINmaFfmRafK2&#10;NspB45NIEK15cckF5//ITuKMhd0koK0hrpjZ1jM++JGZ++xP4A+kauT1f5RA89cYAUZgN0OAaZRm&#10;6XCiUYxEI/GD9CjSt5G+LtLMxO8vLlv67CMP37982bLIL1sGqViwOhkcHbZGpkBUqguRTCbjuxTp&#10;PUq0TEvHHvMWnPSaN87dax/ehuuCcac3ByICxQUpEnE7EOUXYWlkXiWcbxJNFiFUnElBbcCk0E+6&#10;mWmsHYO6LY1y4c9/YGo+3MUnhUa5544bvvWNr/d0bUBfmghQGUWa5UANC/ySqo9KgKU4EWk7NrQa&#10;Rm558mYUPCRA9hBNsyyr3OVOmzGjc+q0Peftc8JJLz/qmBNmzpptOLbnJY5j9fZ2246ZzeCEXA+C&#10;CPfvdEDyDYwAI1BDYDgaBZm+Ej170GGNTqOAOFHJ3bGp+F6wevmzf/79hX6lR9cljavFpmniKAZr&#10;i2HqWH9I4a6nUOhSRVEPJPIDmYKiO3mYsk6dPnPBfgcs3O+AGbNm65ZNwWM8yC+xlbHA7bq+m7Nz&#10;xO9QWJl63sr3DiBQiQJLj1Y/v+S3v/iphRCzSNxT8WVfoNud9531kbkLFiVEo1DKAUqCzOIDDx5G&#10;gBFgBEaAAG9KIwApHbdA/4HdJhVILMi5oxuRpkcbXlz218v+8KffX/TcM09YIrANnCqFDoUXy+iJ&#10;nYRGiEwClJAEBz2OpWfxL3VdbqnXSPwMPTAq9WxevuTp1c8thvNtOjBLTy0pkVIEWR3muAhGgySa&#10;kQHBN3RD9J882as2pT7hNj3tb/aawg4FHIpfLto6Tgh9dC4SKCQ4jNVcR/dwiaBPC/uNuJT4vfg1&#10;awRDXnpUtEQFt+GDmZSzZpCzQvxl6pRC6PWtXfXcP+++5dtf//zb3vLqj3/kzOuu/IPnbSmVtrS1&#10;tWSdFqhIyNRgWZCgOXZDsw84bh8j8FIEkKgvgEmKELZjZXPw0o1BmlgGrGoqMGSA2JD4Lmxak8A3&#10;QHAkfl1Xe0YvmLGTeFZUGXxpISSIruVLF99y/bW/+vn5v/nlT5948J9gTnRLs20dSXkhzGTsHOpG&#10;leXDmdEO2gyMiDTbgPgQh0A1CQNND5wMLFiNIISgiAMapGAkDgUYM4cyWpj5e4wAI7DbIcA0SvN0&#10;udKlqUfDQEc2u8h98pF//upnP3r2yUcQWqytkCEZKPJM+CckQRj7MfRwLdIR9gH+PzrMSXAO7QkN&#10;sfLquLK2pfI8WhpcbWEC48WBK+B6y2VMEbA0I/I9maEQx4XFrrUvLnnikbtuu/nJxx6HJZA+kESJ&#10;8vfCBImO7bikCQH48sAOpSWLOIAx2BPIvPBgB6WiR1YEY6/AMGI78XVc+IslMkmgD3nhNkfP4Z7Y&#10;g9WKic+48ATP64+iioAJt+blM2Dhivffc8t3v/Wl88593y03XoMx41dKsQcylSz2YeWUJuy4roxA&#10;4yGgDAPTUuIkglwALZocbpIEboPlcplsVMOybURZrDim5tg4YsFSEcKgNbLydV3FUK8klitsdfl6&#10;JjRzsV2ANaVj6q1ZK2dpQX/38888dsvf/3rZby4oda2jhQi2l0EIkUbFboMvUVrwbLR6wl6VAp/E&#10;iaVbMEIx4LipCR+Wj3DzNB3KHhXHrutCCgSTzuJDo3Uf14cRYAQaFgGmURq2a+qrWBjCc9iJYYAb&#10;hhYojaD8yH13X3XZpbFXgu4VeeVSf28Y+hnHwg6K/dLKauSGbEI8cf24jCvSvFj3Q62+y481ecFM&#10;wrTsDEx/VVAGLmOLAGTye+6684L/++G3vvjpL/+///zBd/77sksvvvu2WxcvXhySFRLpvTLSBzl9&#10;pEqAH1uc0vo0xEOBLw+8saQsC44EQm3F9cqGYUURLJEEki5nMjlcjpPFr5qGw8OhL0ml6qZp67rp&#10;+yElMTcgOuMJJixNcOQMshPGJ605W4/9Jx677wff+canPnoO1gwDtE0YVsplDo2S1mHE9WYERoWA&#10;2jQMGKvCFg0ri4E1APGYsJuHWDp8D/HoS5pyzIH/qG6FQVTfFYYQDCAewGFQeSmqggdGgeeWi4jG&#10;0lZwWvPZcu+WxU88cuVll/asX4mbbctGzRx4+mhYySjwE5dRICBdfiElaLppR7EewYHLyCDIeqni&#10;Ya/QDAu9ig0G/Q6abBTP568wAowAI7B7IsA0SrP0O44aZBodKGOQTB64987bbr2+v2dDNuvIIyZw&#10;KwbS60SxgCFKptDS57plBCdFCDz4PMsrwoE3fsLqoa7LbknsQqhnyoEo+XGIhCYGJB65aXMZOwRi&#10;P1q14sX161bHQdnRQ0vzE6+SVEqlYh9EUykiIVgKgmnQMIBFyti9mZ80EQggpiwoULKizzjZXE4Y&#10;FESAAg9pnpk38LMclTzhukkl0P1i0B/CFnuoC/fgTtxvFczEjnsq3X1eb2SGumFXEGPAC2B7BpUJ&#10;p8044DUNY0ohH/ul++657fTT3+EVuzBxszkEj2TP+InodH5HEyNQjdWakhaSlUkM9w6sCpRzSNUa&#10;CwUoXN1EwLVEt0zDcnTN1gyzWHJtPajrgjuPHbtGUNK8fixg+IBfMwIB3QRio0AywQcwyIjdBu/g&#10;jKUtfvLRm274e1wu4e/FftjjkY2MjpAeXEaFAGyjQMZj/dftTJiYXmxGes5PMgie52SyFQ/By6sD&#10;FlSXOpXhwggwAowAI7BTBDjE7E4hSskNUnGOYpAhyfKlT1/5599tWbdiamdbqbeM1B5w16n4XsbJ&#10;wUMWGhSdb1t5ZCyePn16R0cHhBhyzFGSk15fdMkygikYOtLywBAGnrXIEbvwgAP33Gs+x4Ib43ET&#10;i1/99Acrlz9pQ6/GsWCs21YBof86F+z/wXM+TGl8cL5EmXzQhThNwmiorx/HuLYpeFxjhZh96uFb&#10;P/yhs7XIhy8P7FAo+J9lmbbjFDoOOuggzFnP83A2C6pFpewZLlMPklnguzDIhzRcLBbXrl2LkEk4&#10;StZ8F6QMESgVF6SqYyOOI1lxw72nrb2zv1JJhL1gv0N+8ONfTJmxJ+UY4eGTgjHMVWwUBNIfYtYD&#10;f4KdXFoyxhtWLv3pD79j6QH2ddAcQRRbZrZUqmDHmdI5rbe3V6/Gsh8p/rZlVmPKDoSYlYazIaxe&#10;aMui5Uym71E/cbqDbGWB/opXv+XkU/81CGIQOL5XQhhssC4jfSXfNwgBEGPkG+X2r3phOUyOyCDI&#10;sJDVzRAV2LLO2WuB7eRxxkY8FdkcwcubGSseQIwAI8AI7BwBplF2jlE67qCwspTKpVTsueaqPz36&#10;4F1T8pZf6TP1PA5xIMEYJhQnJDf1Z86cecTRRx9xzOugj8HQv9o6GMxWN876ts/EUKJPRJq7JgI/&#10;MO0cZErWwsZ42MTigvP/d82Kp7O6r8cBugs9C4+szv0POvtDH5VpFjJ4I2ywkZVSntpxD+y4BxqL&#10;Rnny4X985MNnU0xZPYEvDygPYVrdvf0f++T//Md//IeFX2UuawSB1KtpdIaep6FXMR2nmvhaAhC4&#10;7sqVK1cte+j2O/5xzz339Pf2wDUIzl8INQg7+axlbO7e3DF1SiWI3MB401vf/aUvfVd6BY3x+OXH&#10;MQJNjEAT0Cjw/wNXAloDIUjXvLD4gp98P2tjQ4ngGwgrBsfOe2F44KJD3/GOdwkYrJlkP1JPAfVf&#10;pUhAoICIWb9+fVdX1xN3XlcCPVNCHJbIRtg2WFQiTww5JWplT2uduucnP/cNrEWUIFoHxlD5631v&#10;PXVs3nuBXRT7ZJlMtqoAGSHx5GmLVqJ44pYDAYLyTeOPIFfQBbAp5sIIMAKMACOwMwRYWN4ZQun5&#10;dzrXiYJlj/zzxScfaTGNctnVrALUbUqNK4wwQOpF64RTTn3feZ878uR/tdtaRTZDpw/qsuArqz5L&#10;i/4RX/IwSSrtcOcRcGXO4S+j0uBhzhJAlkpEEISVmPI3I22ATzv6kNdk9QvIqsEXyRzyLyTp0QX1&#10;VAqC9BlBLiS1sdXFZvSBY3RovJoThQggG5ntFa0VGXoMw7OUvmtaEI2Qvwfip244FExu8krN6X1E&#10;VYBQJy9V5HclesP2exVnSjdAEQflr1LyrpXRgYzAJJNphx+Zse8jbBHyYjhGNvLNyA0LWQQrqVgO&#10;BNw4oS6GTb0j01WAMZV5K7a7TCQtxsku/LzwU17IurHPfvu/4l/e/ZXvXnDNLQ+cdd7n3cQKEgzc&#10;imZUsCzkc+1u2acUDaF3283X3HLTn4ReUr0Au5WBftlJZyrM8RPfqeEPQxjk9ajNF3ymX+F7HwZ0&#10;4QMmjvxZu62+wTOiEfaSm1TW1BDxtGUKVlwIqkghdbfO4NpUrtq2o0X4FASUISumPFmB/DmWRR3U&#10;16YAITkcbqRJYmHET3QNjX/ZR8Ma4aObtynV+4dvr+pH9B3U3cFVqqvBClt1IYyG/BCHiMsz3Ht3&#10;WJ9dnNp11bzaZFnz2lq/tTlynAMc1V87XWqwpKQk3rphgxmh+LLYVmzIAZZuws8HEWDjQMvB0SN2&#10;kcKrEoSiZYow8ioAUz2XiWBsuCAnIApH55QZiw489GUnverDn/veG95+VsusPbHiIJYsMitjsNhW&#10;LvZtEykAy2uefvhGTAYKiy/MaBSSRYT1BytMiPj6dKnPdE2SXFETGNTSh0v9Re5iW3e0rfNkV/c1&#10;9X0y4wH49F9sDTBclXsH/cwLC72J2MGSQ0FBdJxRcChKChrcuuqvQ+NMywLCdkn3Y4yy2vwaxVTd&#10;wVcGh+Cp3qY2nVptB+MvMR9Srhi8K9GCqwIec2EEGAFGgM8cm2YMkHSHTdGvLFmyBNHgYLQJW1zS&#10;aRB7NkI6HqjbxpvfetqrX/v6QktLzYWnkZqPkygZMhNcDBKMUHQVivVBBjZDXXDhlqEkqi3AB/wq&#10;/brHsij15iWyMlyIFW1CmRhk9SAnx0LF8qTPSHqk/okClWwbI0bpmaOrIjnuNExBI2qX6gX8VC2j&#10;GLcyYGENtx00WaYIGNyPA2rfMP1ew1lHVDwJvsIcr8NblOKn3q6MxkcOGOBttOQa2ytpow7fTFkt&#10;JVwf+MBZl/z+jx0d04JIlEpwwtOAEtntB0FHZ1u5VPzjHy4FzaAwrEUr3ul7VVVlykx5pCwLvJA0&#10;MoKT6hZiHxvyV0wK9J3MEDbQdzr9qqbMwOAZecfVdadaIhBJUcaQolFT/TpSmw150TE4Vcyy4E2A&#10;VsgInDIC0ZgU+FsBuu2jQg+Lm2TOwIzL1c8A1yFbNGx9VKZYOTfVh6i6oA3T3toMkiESFK05miVL&#10;LQ6qqPRPO8FZ1UeDhZS8atWTX0OtVOSgCQufDfdYBR1CrQ6OuKzGuYqTSqNHrjk7WGewpDTUuj3y&#10;QTtB66Em9t9//7e97d9nzZoVQIeFRYxjw1ZFrQOYHStWrFAjCf0/8srX7iS+WRHKMqev+kzq+zD7&#10;y1BL7mjG/7BVVXsW2YNAugGdUV0GqXUQfgaWQYx0/AWzuzbGaCiOal8bBWij+YqUi2jWY5pKQagq&#10;HQ2DM+4wDKz29Kqa/9BoJaPhwVbDCLaXssiX4VgR5BWGGsQO2QWyR4aTK9QXB+9KmPhqbeTCCDAC&#10;jIBa7Lg0AwK0RyTRunVrli1bQv0qF34IeZkMEnZAnzeOPPa4w094mZnNUWu3P6OcdAyo/tXRSNHO&#10;6DIgVA0+1Rz8GVoQdKFaThqyt9mqGo1NY7ZRy9VDoXYqsx18ULKQFJR1y8ZRG5074icJairK6wCb&#10;UBPOtuEXxqaik/EUtLJ2qV5QP8kAQeVfGMRyKZVjyKI6rvbvNSV82H5H4gaJs9RuyHxkG5xrUIMr&#10;ZHGnhrllWrCdz2bJGn/vAw790fkXzJq9d0v7DA8RCBBp1jACz4OKjY545OEHH77/PlokKGixNH2p&#10;auA7Gme1Lgb+SrHET5pBMnkyfsIgAfoxJgs+eziIRPRK+WuC3pQzCHPdh5/ROJfBQ5Fyg0NbVq2T&#10;Jh7bX1iCaBWSLO3A2Tvyuo+ZGI24VNsI+kroHxY3qqwJSR7Zl3An9HlE0NlBROkBtqgKK76CSUGv&#10;GKa9NcYT92BUqLrtYP7uYF6jFWTRMmivMXRkax8a5+rftTBR18Bt6vk0QAeWe4wrLDLjPEyIOxuS&#10;slGvVrSOKgrS8a5Psz4fOi2cEPdcsO9RRx6HyCyYaRiBuRxFcUIXYBlZvnw5up88UXZK5Q6FEahb&#10;aQ+kR4mBK06wNYOiM4fbX2gpGKAOB1PDY4W/WgDJ/o2S6pHwoNZDSGiDq4StDfKNIYPHq/o0+L6m&#10;5CLNhBAGYxYgXF32d4BzTXjDAlylOMZOHRlutNBJCdUTyabI/lp1AUL/IM3kkHLFNouA2tTGajDw&#10;cxgBRqAJEBi7dasJwEhzE6DUY+da/MxTSE2YsR2s9YEHJw8wETiQ151s/uTXvB7GnL7nu64/CrF4&#10;3LFRQc2kITWd35Ejkoa9DnrV0JcUYWva2uhkrJ02CpKMwkoph0qYwTYKUHHV9lPKhaTkBrL4Fz7O&#10;kZARSaZnVBUbTKMMJ6DvtDIjv2Gc0BhcAWXaqvCv/R2SIRkgVHNnVqHbSbVfIjxKeUqaWw/X76Ry&#10;S6hJ05IgS/28qmspFRG/DHZJGDluDX7nLopv+VwW88srwV3Omr/foV/+6neKFWKj0GVlt4JoLP39&#10;vci73FrIXvbHSwCFykuqRu9IAg6qOaLUb3SE0nuJVMSZH4jHAbJMpV6mGAgDRkzyXXQDsomNdxco&#10;KynlC4VDYZCxiJCNMaV0re0vROzFRbI31VhmwsKxsXSsGsOiRPOayL4D3MhMb2DKYKKQQ0+VStxR&#10;dWQXYB2jt8RJiJwsw7UXg0E9SK2u21Rs5E0GZFCpQDjL/lcGGdEOcJYGZVtdSZVNH13bGANKSqVW&#10;yZHXp947cbaOnpZmA3I3kt6acNKE3RYepWgdVZPhNtNGM22rF4GXrPZjPN63Prs6FRPtqGOONQ0H&#10;adqLlTICoyjiAOHburu76W5i2zE9R2OQol4mWffqhaVmuP2lar0wQB2Ox06q1roaiaDWQ+lYSJcf&#10;CQ+euwNykBpsjb+v4fRESUTqqpmmDouz2lcwu+lu5Rk9yLl3VwbrMN9ViEOwwDXYVg6f0dvDyRXb&#10;2yNvvyKNQ2X5kYwAI5AaBJhGSU1X7aSiFNpBPPvsYqWKwHqVlB9hQPiDHnDw4UdlYMZPEe/zFL1y&#10;eF/6SYNjkKCmjHCV7DNskBYpxSptbasJw6gOrIZr8uBjWKlJVs8nIffg9BEXPtReSF7G6AGcc2nC&#10;MTXbEBZUCPxFCmSNyFvtWk8r01aFf+1JA5JK1QIfoCmqZUfC6FbhCbKUDE8ipd3h+l1a0pMXOW4A&#10;wrgAuKrB4JOimkvCrrWyqb4N7RlsgZOzSYnWrMOOOfHUN/87NEF4iCBlT0tLAdhGnouYBA/cfy+i&#10;PypBV85C5eCzdbRvj4siGV9i6/FSZ5Ca212NfFQDRw4Sqd7vIks0sr6StI5aa9T7pL9ADA3fGvKi&#10;KY0DY1U5pcSNgLYYWV2qdykiUs0jZQE3mJrcHjf1Nal3EL1FS+XwWu6gc+yt7cUfh23vQNXV6qqo&#10;tMH1qatpcnFW3yDPvR3gjPrIwA3VC78iDhAuNUJqysxOnWjqqt4Obq6ZDaruwHsBBZqzDRqDzbXG&#10;6tW71XOqwyMR2bYp+UK7aVHyY8TYVnsHaBQixCsV4i5HReWo7YU2Fsmh1Mpw+4vKBK9U5ZqZ2HgY&#10;IMjDmKqlG2pF0oK0doPhjQ3+UX6mtScl+xq5b0qJqHZhPSPCaJg4e2hXTTSqiXBD2n/t+nQYLH6g&#10;VuqqCW+S1VJewUPIFWpHU7ubWqVrlNauV4yfwAgwAk2AANMoTdCJqgkR0tlt3rgex4ChT/YmGYtS&#10;t+C4DEv/iS87yYNxiuXQMf5YBxAZGwRrSpR0I6ArRkC4QENI1aEudY909YfQQ+lpyIhlTGOE1iRp&#10;5d2gftXlmWrt0iHp4EQ4huEPTi8jWLPiL9XTyyiIw5eEopywc4xxEkcGdzS5HchrMP5KKa1Z4Ctz&#10;952IHSTeKhskwKuOGynp1HD9DmxxlGgOwlnhr95bU3KUTcQE4DA2g39kT9mVxRqR86AU9/b1UiRZ&#10;hHQF3ob1gXM+RMf+InHsLBIqO4gQbRlusR9kyrPPPks9IWXHkZCANVEYEqdy7Kp2gZq8mB1ajJiR&#10;lgFuN8Rf0GVJFODv6o/4EAUV/F3NkfE4BK5iLJ0f8TKo5sBEMkPkTIh5POQlYg//AC89+c+SQyEb&#10;s5F12MjuGmzytnX6DIdb5NHCSF5QsY5AUlSlJHSHdXKRU0AtlbBC8TG1QAaD+xyuvUp93SaE6mCq&#10;dGRtIowpwDZFzYxDis5LfqbgVIZ7r/p7zfKQfpWcao2DViuw4jJGUZ8RVrt2mwr2iQ0FUA0YUkk7&#10;yQE/zZrL53ATZEz3onqrP8b3j1+UXAo8DDMGhKhIjClTphaLpVwuh9WfhICBsmXLFmXyOAorMAw4&#10;dVW3bIzL0I8Cb7j9BcSNYg9fahq2K0vvS/oi9F0lLUBUgFsJrq11k3IF1kP1F7mvYaanY18jeAeW&#10;rBrUtMIPJ79JgY3SxdEiPBCGduyO99B9ah8ZfBJAPSHBVxfhLHcitUPtQK7AkBjfXWmM5ys/jhFg&#10;BCYOgTHbHiauyvymoRGIN21Yh3QSUuen7YkE0ESP/CCXzWc7piKYJMRA0gJkBLCGK5TOkOSGJKq8&#10;JMpgNSGFSkux9aq5kyg5e/wU5hqHgg+IeEd1SJBkxKMLH0D0aHBkgBxAn6sXpJ/Q1fUY5zPQTgdD&#10;PXhrb7guqLNCNcUGH5TyrIp6zOBD9R1pxbUkOyRLDSTLIV1l2x6v/gUgq3/Ch9AV0L2hlmvVKI9K&#10;xaodno+jNl4nVpN+u24gZKbf0dFWrri2gzABWAT0mbP2WLBgAeyKoDyUiyV4R9m2BaEWZMqjjz5K&#10;eosURlXl1YnuTgu+UnPsgpEL9VToRm6ROkv2HU0W+RN8Cv0l9kP8axJY8u/b2GIMvHrMeIsw9PAK&#10;iquEQ0jMTxXWh4w6QJcMddGq6cdhmRYlVJjszXaKQR03KFMLfEH9VIyVXDSGxo3ejigKqjKxhBes&#10;ojXskl7LtUShGDSEE0aaIcSDQVyaodurqM+ar0qNPq6jSfJWnKcDZBWNVw4h6sHA94fFWdZH01x1&#10;0W2CLkXobGNvOH6rfa2ZW8M1DfxJOSCoogidCahGvbCn8P6BvCcJ3OcysAXpLxaVDRR+YqpiNBaL&#10;RQQpHqW1GrYV0HnQ1RXbHocDMdSG3l8w3mq+bOMBpvR5RZW2yg9qDaQLK6Q8OqIL+5oW4VxARS9O&#10;wb6m9mW0S63z8lda4Ye7lIUjWFFahMlSiBbAMbUmVt1XW8EwlmBqVBXVUEmFttqPFOxDyRU1+Q2j&#10;sUbxj9o6bzxGFD+TEWAEJheBrVLy5NaD377LCFSeePCBK/50iRGHGeRNLVfsTBbSsql5+x56zFvf&#10;e3ZoZHEWCQ8I8n0PKxqyGzZWCQLXXbt29Zo1a+BQ0NPTBeEJWyASewxZzfzUWa2trTNl6ejoUC7r&#10;8gx8jMMrqHN1PBwcCir24pLHkUcADtv4VZ23q2NJBFlQe7YiSqCHoFbt7e0HHnUijtcGVW8EmujQ&#10;/RL/7uc/XPPsY3DjFVbODWJbi+zEm7rw6DM/9GEYwyeaAdWK8ogQEFCTxhiH7SpFmhuETnQTYAEg&#10;+IBfC4VWtBrtBSxo+LRp0wAFxBco6kM3C5YRYQhIN2xYt3Hjxq7uLfhcKpUywxC8qi8UzoAd+LfJ&#10;0j5r3pw5c6ZPn45/VeKO0kiHV3Ug4VHQfkUNrH7uqQt//gNT8zX6HgnxMeIRauaZ556358IDEZWw&#10;mgxy3KbMkw/c9aFz3mPpFXiYaCKDtyMqYqS57z/7y2eefS5FjpBZnyBn0oE+1btebR4MIEI2aoZp&#10;wx4NB64wTICbzsU/+e9LLv6t6xYR65CGMKwcYDSQ6Iec8vbvf//7EmcSRPEVOdqHHb0Q92tHdgAQ&#10;I+GFF15YtmzZ+hVL0K0ooFTUfFE9gnswKpQuirGx7777dnZ2zps375CjT1IWB9v4B42dylplHLq7&#10;Nj/zzDOLFz+zcuXKzZs3G0nvkH3r45wSuUKd7P77HXjQQYcdcvCh7R1TZH6HMR4KiizAQ1EZmAIt&#10;eeKBIXHzkGGCAodnpk6dPn/+/MMPP/yAAw5EkM7hssxLMz2aBT29XUuXLoXXJ1KfbNiwQQvIaWv7&#10;0j5t/7322uuwww5D/pRCoYAblEF7/VFUiXSAmrRh/dqnnnpqw4b1aM5zzz2nRTLUxVClpqUoZlwZ&#10;BSxcdNLee++9aNGi2bNnq4lZm9pj3AEvfdzqVS9s2rQJYwNYAQEMzj322GPKlCmlsp/P5wERFje1&#10;NaifWE0MOpB3P3b2GU8+/E8cbhOBRXl6/UTPHnTYiT+96A+D+ohIzHGtf/0PH2Y9jLFux7D+o/AV&#10;mjl37wPP+NAnyPdqjMY/wq1SDi8CL77w/B90bVrtljbD7Tgq28KO/ch3ch1vf/e5+yw6GHFYEUzZ&#10;qJfF9Pp7enow9tCbmFnYXKQuLUMcDVWm7bkQcgX2Eexc2FbUsFcbTf2QDvGNng00+zAHUSWo6DUy&#10;Djwu0buyKCeylpYWiBCde+xd5742JtWs+yFPPXwPcAbIQBh7Qe1wC+d5Qz4rNLNTp06dMWMG5jWS&#10;NDnkaa7KeM0L9DvKiqVPQFxBF/T19QFktR/R2isH9PZyxV77H4p6YiQMbkVtra4bJv4CI8AINB0C&#10;TKM0TZfGt197+QO3X0/hA80sopRlYB0alCqx/dq3vvOYV76BsunBfBGGKtAPIaROSLtrHATepj6D&#10;/4c8EoSBgwiEZLkalfv77rn3rhVPP449uFIqQ3im6OlxYsI7nswMhhZ3DOFCsDPMTBnmNq3tiw4+&#10;/OBDD5u37/5Ch/AVa4YT4dgYlsIIwy7KUBEt0TJki3s2vHDp73/fVrABjrT2h4pk2U7mtDM+KeOz&#10;hMghvXrF80889sCTTzwKi9wINqFDFT0uk6ank+iPyIjIOYIdGtqOZBYKxx17wjHHH6+1dFbQH7lW&#10;SBbDkAp0IJIg6aMZx15Ft02KZEspYwFV/2UXXfTMM09RbloPh7qxY1qQV2YdePTpp5+OdKywMpKn&#10;vhSFnqKo6TW55KXVTUoy4yOUZfLwgkcU7Iql+7jRs2Hlny/5VWseofYBBTKnQLQw5x542EmvfA3c&#10;laD4xgHyvqIuYVf3xhWP3g9ZEKoyxBF1VkZ6QxjmMjGaTIp0rMeGM3fhovd+4EOakTHpwAeGs8ib&#10;QMb7gNZ3+1e++OLSB29ftWoVxBrUUpEvSkZRh/PbFwspPAYCdtQOmvAXFy5rJqBtO+V1bzzgoEOs&#10;AuQeEnwBBIlHFBg4oRGH/8owqLJzX0KjXPSzHxg0PBuIRol178yzvjSYRqG2kA/3KGiUoSf8ow/c&#10;+6Fz/iNrB2G5YhlZTCgvKCJH1gEHH3fBby/zPdN0LMxGmPwgEmIC0wcdg8BAQmR8xEAhEKkrPRsc&#10;DAxZvL6HHrr35puuv+v2f4R+UC4WyUZ9kPZbGyckL0sOpcY8qvqVg/jwo448+ZTXnPb2d1pOIUps&#10;TXNUtE4I5GCBMfzIkoQWFOnPHnuIEgvSDBFRUZ/vffPzIG4sI/QqSLNrRZoZacYb3vy2177xX2Bz&#10;g7Nux9184/V/u+KKK55/fikIPOUYSCOK7DuGKBQHybIorzAFI8GsMV/2ipefccYZ+x36chmjFor9&#10;QCAnzNUkNLWh590F3//SkiXPhpFL6xuWQT8M/OTd7/6Pk97wbt8LbFv3yr3X/vWyq/96+bo1K4t9&#10;vY499PgPXKNzagfcHOwsUrBh0odWxjnzzDPf866zhJVPrDaMYLW8mDKoi9u/6vY7brv5hhsff+zh&#10;SqnfwWxPaGny44rCH21X0YuqzjKxjqqBqumYNvMNb3zze04/u3P6XDTeMGw4g4KbDWKf3IJgOyBV&#10;j0jzDFoUdGVVlkSebutJ6D98x99vv/32u+66C1VVKmhV9yAzkyEKemHwdKZxriw+EvL4QsKf6bPn&#10;nn7GB195yhtbO2dhanuV0MkCI+oVhE3PWjnldCVDStAiCrIZKzrc/Naveebr3/ivbNTh5Iyy1687&#10;RsUNDz3ihHM/8lkiOtTqR+aE3sa1qx64HyP3lmeffqq/Z9OQ9cwkhXIQHXb08ef/5hIK2R4GyIEl&#10;15mhaRQN656eXXT4yGmUCjIVCS2D+EWoGpZL7Ae3/PXKv/3tEuwm0ANpxtl2xS0pYvqL//PrMaLp&#10;t6VRquthMr40ClyRKbyVbObvf/m95cuesnRLD5FJh3bR2MCwyrz/rP+au/AA5O5Dz+IYCOzDNpF9&#10;MXphFIr1wUHYC+o2WHO4G9etvv22W1c8/RRAo4lrIFkPqfcYia7vZYaZp1jfQPYCfDxt9p57HXrk&#10;MQsW7jt1jzkioUHuIhR3Nl+peDaIS8nEDCdHlQPhWCL0IOfI0eWXnn/6CQytDeu7yGATHGMSFrJZ&#10;NKRUpA0Uy6ka87Wf6gMEITcI9pq/8ISXv3LhokP1LIkx6KqNSx68647bAr9s2ViNkzCxp82c/8Z/&#10;ffvW7MEvHb5BCAeiuGvdiqv/8occ6iTdhWj6a3GxEr/tHWd0zJpP81fGUtZhYKuApJVRBomWsW8p&#10;lL76B5DmAhu699zjj912801dmzYn+HVAxlMf6CgCRKraJLYrDt6D12CHi+KWjimHHnHMEUcd3Tlt&#10;hjCRSlJxGrS8F5FdLp9VPTt0ieO/X3VJ18YXENrKjB2sZJoJIa7yyrd8bPYeOFNBnP+g2LPxkQfv&#10;X/z04+vWrlHuaUqEGFwgP1GzyCAGWacpMbaSpjD6K7575DFHH3bscXPn7aM5rUR2yfOE7YXbYarI&#10;f2YEGIFmRoBplKbp3fjaP//u6ftup9ScuhMmOqwVzKjiicyb33nGIce9goIhqCBaAqpF3WfZo4Bp&#10;sJl6bYslE1Wo7DLT39qVy++5/fannnwM7siwYlUH2tAyyJBVRrvAExC6f8hXZ8ykv1yynSxZAkc4&#10;toqcTG7WHnNPOuW1C/ddJLc/vVz2s3mI2iRVk5I3VHnu6Qd/e9FFGYirIdQDuflDWjCsz3/nZ7Ct&#10;f3bxk7fdetOK55c6FvZW0sMh3A35HBMiAVml6uSaAssQE0RIjBP4XKFFWSZ3TJn+hn85bd6iQyHf&#10;u6HIDstjxbfcfKOVBKSXxGGx7ObyBShdGc19+OGH+3q76Rjf9SA8ZSwbT85On3PkkUdCMrMspDmA&#10;BEE2GlQT0m2GKFHgHnn0Ma1TZya6RXpRnBCNAoC8YPWK53574fmQyhBrAQ0h7wXN3OOAg05//zly&#10;7Ohef/8zi5/85723b9i4NhN5EE9lB1FR/UsHxRo8z+kYFjWA1cxe+x54+lkfjWCVTJo/ZUJRdfLd&#10;4nXXXnnfPXd3ZshVCs+BViDVy+ozhzv9S6CVyFJ7o3qgYWoyRo4WJVpLx9TXn/qmQ448FtUIQnSF&#10;0rpVtNSa/IQJsVtZoww9gzetXfmWN73K1Mo6ItBGyDySheod64GVnXrrbfcnRqtcNao0ioxgE7qV&#10;wMlliYOjPob6E5iQYePk8kt/d+WVl658cRn0Sq/imhBHTRvyuupKpasrPUENG1WhmvKsjBGcfOuG&#10;jRvbp0zFUHnbO/7jfe87u71zNl4EXtKRojQlTIF0Tj1u+m5gZ1Q0RpJ6tTg479z3PfXYPyMffEGn&#10;i8Ne0IsaQsCc+76zzl23as1fr7n6jxf8H1kaYaDKKIPS/EaJ/MPI6UmAKLxUeWmT4kdoPhnRHP/q&#10;U7/+tW/lW9p13YHQj/RnSC1PaUyHOU39+PtPe/zxx8AsqSTC4LEtM/v2t7/jrP/8Uqm3++qrrvj1&#10;hT/3Kv22pW/asGbeXnN7+8pDdlgu68DsC3M8Xyhg4mTyuVKpH3OnvTD901/6+pEnvMrKtdJ0gAbS&#10;tfHKP1165RW/7+ntBvEK/39wKJYJVbBM6xwcgQbSA9WOZOkvUdjS1lIsl0CW6Xa+tW3qO995xrtO&#10;/wA0eh9zySb9lsCnIFHS8k0PkTMbyECnhKEMnC9gHv+ZT3/qkTuvweqn5jV0RWXSAtyGi8xF/P4A&#10;harqo9y7wKWDmkZ9DMuOdWf2HvM++cnPv+xVrxGaXS6VsoVsAFZIQ4BOGWFJRlaiFF6wpxIO/SVM&#10;nnzsjvM+drrp58qVvkzBcv2KMK1DDjnuZz+/WLdyGM+V/r677rj1z3/6w5NPPORkzKxjgMbKyshi&#10;2xck5QYsBx5xzI8v+C2GllrQqOrYNMbGGgUcFnyZMNozcrkMn7z/3s995lOe21WplFpbC5u6tuRy&#10;BdvKVdzg61//5omve5sydVTTSk2o2s+h5/zQf50ca5RR0Ci16qsVQ7GBXiQQ1p2U27Cy9Jknb73p&#10;hvVrV7YUcpoHFoKY91gjlh88IFYeGlfDHGRkM2Zff79u2baTx1YENT7f0rbooIPfctq7zAwZ8Pp+&#10;AKkDnYQXIxHVcNo9Jke56LYUkIw8WvrEw3f+46bnnn2mrbWAJQsVkGchFTI/kWMHBJk3IPBU2Yda&#10;ZPogspxMEGtwyt5jr/nHvuxViw48CDW54S+/eeyRB8MAHtDw0cNGnZ+/4MD3ngkudehxS6nIRLRi&#10;2dOXXPQL0Jz4oqI1DUv3I/P0s86DnRH4YiXdyPBZMoI1Ld2Udppcb9QYo6WWbnj0/juvv+ZKMOVt&#10;uUIJXldYaAfWdkVSqPDzXjh02CYT8WlwlpbJIelBd19/sVKZu+e8/RcddPLr3uLkC1hTJNpEemzu&#10;7uvsaB2WRXHdSy7++aoXnkoC30oytDMYCEpXOuUt55748peVujf/49abFj/1eE/3pqwDOWAre7IN&#10;k4Jw1pA9yArSAtuOTiaumRYieVyAqmZwGPbyk098+Sl2ttWtxJksRUtRTa5NvcEWlPVMPb6XEWAE&#10;UoyA8dWvfjXF1eeqDyAAOeGhf97Vs2ENhApkgSXZM4ksmCtq1lHHn9Q+bZY0ASBJE4ctyvtjXIva&#10;pQYfMKpdh2oAPduHC9K9N/zt6rUvLNWjSljuhfyNkxcIQSHcmKPQgsQP/Z6OiPENUtm2uWA+QQH1&#10;pZODhXNn04Djfbm/94mnH4/CoLOjI5PLQwJHFEYoNkGEzKZDG4uW+7seefhBYpeCQLnl4KEII3HS&#10;ccejejddd3XPpvVtODYCKUXB4SJQLYNDzNY+Q2iAwIYG2qYFJgPPQJ5U1ApnGyTdxsnGDRtXrlpt&#10;mebMPeYa+Lfh0I/cP/z6gueeeWrV8mdffG4JjqbXr1n5wvPL1qxeBbsPG0+UDg8m8jFBMhKir7dr&#10;w9pVS59+euXy555fsviF55YsX/bsyheWL3/+mReff3b7a9WaDQvhQDF9pkzhCv8NSsBC7daNYk/X&#10;Qw/cm0SIBOFDioJwBnkp29p25JGHub09D9x7x7VX/eWRB+6qFDdrUVlPYMaiO2gtBpoMFIef1Cqc&#10;ZUnB1pB6anv71EOPOgaiIjgVCnxCPAsGAURJ8eg9t3etW6XHLsipDKKbgj+Tkd4QmAO/Ij7lkDhb&#10;dFpFfaQcq5WlA/CGgoYQmgAWE6FcLq9dvWrLxvX77bfQsDJkwTAwFPHFAcmHzppqCSD6ujY+8tA/&#10;5SkcjVkAQhlhNf3wo45tmzJdJlwa1+kiNq5Z+fe/XUlSG2VRgbKKEzl8Cg8/8hWHH3kUtaCavEox&#10;QVtNIHaxWvlc5qILfxpHFdswYXSAkYVjUg0uLv3eOed8VDMzZHEgwyrj0FiGBQwh1uOPXT39UOlF&#10;DA5FbNmw7r8++v4bb7imr3djHLnQZ0A7Ik4puQ6RNwCpBrjQ9VCpoVbjp2wmfpBxEP5PtiWwozKM&#10;SsVtayn09nRhiix5dvGtN9981OGHYzpTeFKYu5O5ODmuYbiSJwCODSU9p7oXiP396suhPoG7gZ7T&#10;0pLH/aBYjz/miJ6N677z7a/efst1oDsRLhBpaqGnq7jUkl+DKp6h5WL7S95A+Wa0xPddYJ/N2Bnb&#10;XPz8c88++8wJx5+QzbWAWMlkHNcNMSuHGyY3XvMXeCySPRa5L4DHJust2OxPbct/4rxz/n7NFYbw&#10;4qCUz1otOau3e4tlFYasT7nUhcoX8vkg8D3Pha8XVj/4Y2H1u/WWW/fbb9+5e80B6i8sffJjHzrj&#10;vntuLZV7k8B1bCwaKtAslqYY1UQyWVhvWaaDc3rlsEFmbAaapnf39LS3tSBWjudVSsXS0sWLO1oK&#10;++5/EDQuRECShoxVcyCVJ5rShYI+DsichFZZXVx+2V/Wr3iGXgB7OowYGN5QF1NQX0PHG4fAGf2P&#10;2BioAH5SgGkwdJqBB8C8BTtBLuNAWbRtY/3adY8+9FDXpo3Hvuwki9Jmk6EUVvgwIIeIJMBZNFWH&#10;UgLhE80abf2a5Zdf/gdE4Glty1W8YhgH2WwOX3nHe96zac3a3134f//3o+9cftmllVJ3S95xy32B&#10;Wy7kMxHO2pWty0svkIymY3TOmPnGN79FJWkGc60SpsrsyOH11/4VdhCU1arqMQj/Smv6zD1Pfcvb&#10;Bu26tHwNOXOJFNIMWudpTAeLH3/wy1/+7Lo1L8JgAxPTD6DV5xEtHoZZ733vOf/+nrPQh7XnqB22&#10;tufWuTJUBQS10G1dDyklGhZtGd5G09s6ph929HED9gJ1vmGo2xXzKN8ZP/Hwvd1dGxHSFzFh5RIX&#10;UcZpYR5+5AltU6bJRRyDd2B9HhAwlO6Kcxhg3r9l/S03/P22m67v6dqQMY3+3u4MQi5BrRYB2TWZ&#10;OoAlDgDM70Do5W3kChULA8tLBIwTBHw1AreyZfOGRx55HINw5h5zMNbJ6xFEMCVgHtYFBWH+aXlM&#10;ohuuufLmG2/o69mMr2C3zVgQIjAdwOxAUYc/I7oPGxdeSqIFtsJqmnDUFnMbLqZEL5JJJVZg+L0u&#10;XbI4jrx95s25/m/XwC1RxyoS4lHAxWifIrtmYJvYFmyZqKhn84ZHH7xfMtFVv5sQgWM064ijj++Y&#10;MlMuoZS2DJhIyQm/kkxE+7kcr1ir8XvvlvU3XHPFP26+ToMloIh7u7rbCgUX0tGABRn1pTRNBYG1&#10;fYwhVTFs91hJwFfAMggrWMYhVnT1iheeeGrxnnP2aJ86DaeBMti4yOfA7ENYGXqw4flPPPrA5o1r&#10;EJsNCRIxE2n6J/6C+fuuW/H8DX/765OP3J+EHkz3KLpOgPMhmSVemh4PvgAbgg9jhNBRGWQPXe4R&#10;2PpgQCvNvvr6+1atXgVs9txzHrkgyRmumjy4ZuMuKIzBnONHMAKMwFgiMF6OiGNZR37WyBCQAVBp&#10;z1PiFJ3ZyiUeGQTlxiafIpf+cYjktd2u/dIgfGrLIdEyhO+AdvdtN19zxWVb1q60Er89Y7RmdEjs&#10;EIccHJia8AcJyp5bCX3kotiaFOelWjVOn6xszs7m0ExYOPtehWJV+uViz+Z77rrlnjtvDsvddDQq&#10;C0TzYSGUR9Nyz6Z0P/IAkFC78Kc/fOT+u2CS3d4CR22vUi7idD3r4EQDW+0Ql4fTIsvGpSFnIwpc&#10;kkjFIHkCghAEpo72Vvjb3/mPWzetXU0H/MMVaPIhTvJDEZTNOHAQI7jUi78oTxkVyZUEhSgCWYDP&#10;OBTBnXkbEgQ8BopmEoDwcfQ4o8FueYhLPYdEM5KWyIIXgiO0TVUdDBjwQThAVmfIuHPL5vWPP3jf&#10;Hy6+8KrLL+nvXtuR0zNaiOcHoecHLi58AHzEmZDgT3oVnXApaxFK4yOzipDjRNVKX9rZkgST+G57&#10;HpwJzog06AeI5gMrG9Ly4Jbm+cPhDNla5igheor86im+ppbJWpGPRDPIM53AZKHgGJvWrHrsgXse&#10;++ddSkoOIORJnRkF5+Lj54A9spk6yrvGJTT0QHwfyOzKzEcZDtCiIcVHtVbIdJy0hmgIrSKjCE9p&#10;b4G9NEiBng2rv/LFTy9d/Fh/7zo9caFrw9ScyFBKkKEoOslN0dEngqMKWDGVymXEksVnHHLiwj+p&#10;nFu48D5Qcp2tBcjo/d0bVz6/+FMfO3v1c0/DaQyGIHDnIdFeRk6pun1VzRakxC0LBjDcHKDAd3Vt&#10;JmuEuHLxb3757W9+4alH7rWSClYU1E1qEbQ6KguIbCYfxbAuH+ICLAoQx7JzOKrGIMfX4UXiRP+8&#10;+9af/+SHMNzPQF+iOEHVSTRk76JxZAIiPXokJAnm7xNPPP6Rc96DadXeYtpmBAIFBikhjWRzuPqY&#10;Nikm0D7QC+2tbaAx4aIJ1RDWXnAL+toXP4PgTXfeevU7/+31G9c/73mbkX4ChlqStZVH8jLhM6aN&#10;AbIi8T2/BAMZ8pMi1wNyw/I8H4RasbfPsfWO1nzOEt2b1/3ou9+8686boOlZeBC+JxPwyIWVFhB1&#10;akuHzyaZpiCQI1YPZSJBapK0SVE2azS6hsG5Vh9UCRXT4IFBiFZAefRs6ZJGgAhg6U/vKGzesPra&#10;K/74h4t+jvpgXiP1PNYMydzCBrGq0kAbkqYKVEfUBIM5X7CKpR6sGJ3tbb3dm5c//+zD99z2mf/6&#10;yF/+9OtVLy7JGpFfQcirjWCnsQf19fdgfA15wQDFRQthr0cpZqC6S2eloXS8YcwWdzL3JRlIF9b9&#10;cvfGb3zjCytfXIITASyzmawNrbqClOTZ3CmnvOGcj31ahC85DVF2GaNcXHb4NTJAaoyiZr0ybVPt&#10;VeYbGGv9G1dfd/Vld956Y+KX23NZLfTa8plSpR8WitjLIBJhNJZhSofzEsMaTq6A1Vm20IIBg7RW&#10;GF1gFdtaQH2E61atuPmGv997283EzsFsb2ehUkDxwSzrthuuveP2W3u6NmJHhACA3Rsdqy5sl9jo&#10;iqBgsTIY8A4DEwgqkkIfVXPgEQ+H3RQNRFIzz7a09kImcnsfuufW31/0s+4tmzAXM7ZDcy1j4WlY&#10;QHfaRSp6tCpqPqoPKDW+Q56CSDYU522UIUnaHaJqIYw1tKhv859+e+ED9/4DmyzoiYxlzpw5nRx7&#10;LbheInI5bELxBaJAccFljlzIh7q6+8uGkym0tQNJoIHzGFiB4Xxl8/q1f/rDxVvWrCSDN7klyX1n&#10;+KZhNZc5qmttVzZKd9523R03/33Ni0tbs1ZrzgkqZZgRAiaZIJ4ubCW1iwKMY1ODJ3IUFSsldAIW&#10;Oohtgedi9YAvJEbZ1M52v1K+6/bb7r7jNvRsTaBV71X72zjNvp12K9/ACDACk4gA0yiTCP5YvlrJ&#10;E0oRUsu6WuixEcrPFBuC3jcBDMpQzVIVQ01wGvTwvXfcfcetMWSdtnzglXu6t4D/zyDNYSzKLoK6&#10;6LmW9mxrh2bm/MQkc9ahLs3Olfy4r4icDgaEHkgBECTgWzCzs7Pc3f3kYw/efddt5CMtbVl2YHpD&#10;ug2iPsgijcnJ2h9Jort7NkGUB+ODTdrzcc6cNZxcf9EHfTPkFcBjPdOCeCLdPcWiC04FZhEaQipA&#10;0peGKmXIZDOmdPR1bbr9lutlWPhhSggyyLdNiqtCuTaltzJOv5XEo0JLoM74gA0e6iKEQtBnEMhU&#10;zysSjaIbkgnMEJd6DimuKjOIpuM5ymRXqZTKll7xNWh71/r1f738L6tefH7G1NZyqXtL10YAFflR&#10;ptACGku3HYiAxGrIn1DP4IKdaDImRQIpBQocHZbKkKFKpaajTeVNgefDFQLhC3BzYtialTEzeStb&#10;0O1srFvD4dzv9vhJRYOrFpiTpFIO+t2oFGoeaqUqDA0E4lhbax5G3H+94i+b162BgAlZsdpeCZOa&#10;ClwIgShCIEPldqHOsdXoIqcbuVZIz53qNgFeEsI+JHEKcwOLdC3p797whc/919133JJEbmtLDh0r&#10;I/8mtg13k1YXebegdxqOMDP4AF82XLFuG04efwwSA78i9g/+Vbdz+At4U6Relu54sAjItuQzhZy9&#10;Ye2Kc89637LFj9PsJC1e+W7IoSTpSCnCVs+o8W7QglDdPb9SQH1kUJxisR+zr7OzHdwK9BgfTJ2G&#10;xGAwr7HxXry0vxKQz99Ql4f4DHYWrAPUV8/1iRulcClgLsIpbbnL/nLp0mefgpUAatXSklFpWYcs&#10;kOBpDpPvILJyUGAjGGB1b94C6tXzaXHAP/phXPGQSQcTxx6uPlA9EKQA0RCgC5TLrluClxCtCagV&#10;FC3Qr1/+3Kdw6YhsGnm5XIZO77H+weQEBiPk0pDRrCygLgfF2ECcR93IaPgQwhdPR1At9KldKLRg&#10;+QKSbrkEQxKQO75X+vUFP+tat1IaJmCB1JDwRxr3g0GgcMKyF6jdcFcwbBshoj2Y90FzBaWcbzEz&#10;OaDtk3cljNKGxrnk96MOqAyqhGrgM37iV8+Npk2bTqAgA1cAzdab1gnzn/7f//6ilcuegdGGIjIw&#10;NiRhR+uXwl+uhDRE1LIAOw4HKqdhIhj2zOkz8o752f/6+JJnHtUizwD1bOnZbEbOAuJYC/n2QCCJ&#10;9BCXjbbEiZPL4zYYy9CLxiraqqw25VBCk1CryPvkeee8+NyzOXDEMWUrl2soeCjzsMOP+dq3/5ds&#10;OOAyIkmEHemZzbXM1ZwBlZxDfjpSgwVif/3LpU889MC09laAWOrvBkOPTNvZljY5/GDXinncmsl3&#10;CCPvhTiqGVqugE9cb7/b3VtCDBQUt1Qs95E9F/i7Uveme+74x5rnn5NGTuAS1fIzXAkfuvsf991z&#10;FyIFTZvageUIUfPpJIis4KC0I5C4Zdg5zXRiIwMvbNOhz+Rpi4h2MdVWXZhHBjzmdBNLIoiMfMYK&#10;vfKLy56RnKwJDgGqPqx7KbsQIj3Jo5Ehi5L7MKnpVtjoDezv6jM5AsuJQ0S5HM+Kk1Egw+wNBsI0&#10;xXz3d7/6We+WtTlLw5oAwQmyx5burlwLFiWsNIhMA37KwGcvJBMa3XIQHGXIq6VzenfR3bi5BwQp&#10;pnYFtm/lUt6xOwoOvBEv/PlP3Z5uzF63UkJtIN0NC7M89YGwpOQ3JfSi2qDyERc5LwluQAc/rJa2&#10;KTCYg2SGC1KHEjxqHxBP0HQKGCMIxQXAAQOAoTUnhGW0hWqUi/0zpnaU+jbfdetNvevXqFGn8OHC&#10;CDACuzMC7NTTNL2fPP7QfeWezVWnHrL0Rg5RhFvVDz/mhHz7NKiOFCOCrKWxsY27U4+Clc6IB3mQ&#10;0pa2ccUfL/5dqbdrSmdbqdgPKRybIIw4KiH0cGyXdgEhBPfcZ/7CA+Yv2H/+vgcsWHjA3kNdhbYp&#10;+dYO6AYQIYjnCH3Y68IE16sEcCcpl4ubN22aN2+v1s5OaIWQEIY7Pepav+KRhx8ycdyJXNF0GhTj&#10;/wAJ8k4AV5VYc7IFnHKWwYxoUPFaAuj8Ok4Ft72kFgJXacvJ5qAikXASJ0iWRBYuWlLI5irw5Hfw&#10;93DtunVHH3GEU+gYeuRp8S033ETxC6Dp4Rl0sGOTXCIdd3M5PBBOUVADyakaTyu0dUAOAQC4jQxC&#10;dAvKGKJpkrKJI+rtrpKfHHvc8a0dUyDjSAMhkp2kh4WGGA2PPKgcWygCLVQvqH5ZHHaZBsQImB5D&#10;rERIgooLb+3WIsxvoADrFgyvccnMMhSHAtbmFG1CgP+Cm3a+tX3KfnAHMGHeLINxSuNgEv1d9+mn&#10;nimWypUQZvkW8MRPBLJEVAP5BPrLkBcia1KyVtgiQ/7CUbyNUH8mTsBABaGj0WqMBxJVEfMFbBER&#10;aeZ+C/aB2QN8wMgNiHRA8gkijTZtTj3qSHhsnXqAwT9uuQ7n8PCDwapAziaIWurgdFT7wAc+RDGG&#10;qMvIQghm5uRZZEBCJeNn6eYSXPDTH99y099wTA4beDnmKUQRstvg6+BbwNEdfPgxBx58+HEnvOL4&#10;E19x9LEnHn7ksYcefvQhhx191DH0+fAjj8PP/Q44uL1zetmNunqKCFWLJxVa8kitUSjkEIsafB70&#10;x9Ub1r/6VSeDMkXCYrydYijLuKV0eE/UhhJn4+v/dhVii8Au27Yct0LhlpB3A47umEiWncU0gcaC&#10;mQJWtFTBRDGyudYEGUESxGMlm4btL3CjWDkReglNV4mccSyLGKwgEWBNbxlOX1/5Fa88GZbf5CxA&#10;GT2GFqxvvOaP0qmHTN0x6ySvl4AVIBPzSGtp7yy5GMVY/aaWQSA4LZSRZ6j6lNzEcQrwUoRdEJyj&#10;MDtBCsFlBjldW9taYfZfqRTRGfg7gsL2F91Ey4DK1A2nBAsKsMrQHNBYDRmSEUfIwHOAAhYZrFuY&#10;R3SYjIylscgX8uhNrD0ZHMa6LpbWlatXH3zIofMX7heAV5KEFlFUlBFM4S/DOeObCHnglu+5526k&#10;XMM6JMNUI2QMwjBRrCVwNlCvhmwXPMXUaTaqhJ+oEi48T0QmVKAyDpMRByoPXkwrlkothfzmLaC5&#10;zRNecQpYU7hXYLXB6ASHRvFuq/GPpIGKEJvWr7j66r8gHi9UPti25DL57q7ubCYTenAnRJ/SUMb+&#10;ATMF3XSgPENvxdggZxlwZdtdXoCxZ+05b79XnvxaHUsuXk8GUsRWbePUI93NiBGpy6lHrZAIVfXd&#10;b3z5tluuQy2k84iGvWP9hg1tbdMPPPCob337h06+Tcafwo9qqiB1Eq42XLlK1GtAsiOnHnICazCn&#10;npodijIMuePqP694cXm5DFOCAIcOEAUoX4xh9lSwTyFuWL5tyox5ex+w3wGHLth30YJ9D8JIHlKu&#10;QHh6CytYCCNNN/A80MnkUBZHxf4iUucgxOzmzVsOPBAObtC3lRPwMAKk33fdNVfBDgUHIb5fwUMw&#10;WWDohFAn2A2hvUOWaJs6q33qrM7pszumzmzvmAqHqZb2qbmWDlpzNMsLRdkDZ23DQQ0zDHYkWJ/p&#10;nAAkLN5uwGACAofMEgheW5jTps2W4cCGPjMiLzItIaeeh+6nINPEBatw+NiubTj1AB+5uxA3Ta5y&#10;WBywgks3XVh6mg5FGr7j1lueefg+sDnSQ4bCRUHcAUuCOWu3Ttlr74VHH/+yk1716uNPeuVRx514&#10;xNHHwSUWMXrxc/tr3j4LC22dmD0QbLCcQsiAXw8s7FyIF8T1BD3dPXPnzoW5Cvwz0ZvDjuY4fuzh&#10;+7q3rAN7D99TMglE5bGJQTJE5F3EZgKJFgmsrmCposTaXn4D1BA5It2GiOeC64XIBJIF1i0IjJ9t&#10;Ids6uD7apufTUQ1GFuykIRHtvejQWscrErP+Gdc0qgc3hBHYrRHgELNN0/3x73/5YyTExTbqInKZ&#10;YesRfDoQScx+37mf2HP/QyFoIhsNOYXqNgT5oQOQjh0Yg40ea5w9Doqv+tX3nn9hOd6j0p3CkAQW&#10;oTCIcEPrqGOPgYY/e+48Ad1YRoYg00ukhxmyyOys3Zs3PL/4aeyjLyxbAoNTmJjqIdK15HtLfeXQ&#10;P/Dwo95zxjnCyCF0xnDBSNYse/SiX/4Cngg4cVIhZsl+3DC7Kv7MmbNbCm1tHZ2zZs6ZPnNWa0s7&#10;zjT3XrTfMCCBsoJJiIb4rCuWP79syTPLljyLXDbtLTY4CByzSG8aU7eQRCl+zetOPf51pw35HL/S&#10;97/f/Y7b3w2TWdjC0AZtWpDo2goWEgpCnKBT1igmO16pk/V4IbLxySSOdBSDV+BFOJwZLtGglSu8&#10;/Z3vmrfvIhx8kU5MgpMMD5Foq55b/Kuf/9BCqgKEBdWhaFGIWc2Dphc5WRPBNWEpZNmFKAZTI6bP&#10;7KA0w+3t4FaUkbCSayGGQumG1INzbATHzRQ6EBuF+pHsF2CdTJa60NAythH75MYF7XYrDjI4Lo2W&#10;HZhMI2gBilKb43jj2rVLlixBXtLnHvsnvojKIABnzaGADGfs1o+e9/HW6TMiLzAylAUAwh+qYVE6&#10;Dw4xCyE5+M+PnP7Yw3eCqEMoAB3sFdIVmQiQk733wWeEliNrKBLWXS2GlxfijEbQ0DFocNzXs2Xt&#10;O077l74tq6dPgVKXx3ErdEoUZEJZuN9Br3/9W9/+7+92WvMwT1BdDCaLZM3BnUsqfJV3cBErtb//&#10;1z/93xtvus7zSojlAboE1hYwjgDbEFvZH/7w50cefzKyr4LXwLTAwacXuRnDllFWKIID1opzP/Cu&#10;px+/D75FYSXonDqtrwinlcTO5QOKh2ocfOgh++6/CPk199tvf7C3hXzr7NlzyNGd3P+GPsh9cfnT&#10;D93/wF133v70k0/0bN6Yy8C1xwFxWyz1dk6ZWazACDx+ZPEyEt9ljl6VUH778l8f+NeHH34QbJ40&#10;25cBSek42S7CEC+TRdLiGTNnz5+3YNGigzK5QkfHlD32mjvM+lBcvmzpVVde8dijDyIcEmKPACho&#10;ZjiJRiJP5OXF502be9o7p/pBfOAhh86bvxBZRefN3xvP7Jw6febsPXB0KwMovGRd9cvlJ5988umn&#10;n/7rpZdu2rSup3fTzBntWAtxCotEY8ViSbPs177hrV/++vcDxEQinYpYoyB0LUTPkSF+Q0SqhEsM&#10;egYGHuUi2GQ62sbCMri7q0zqkC0DU0dVAq2On6HrIuvz888/f8f11z/yyANhVCnkzVKpmHUyGCRQ&#10;KdHnuZZpl111Y+uUOYAAMxpUOEghU6B10JvABcMOgJTCZ5+454NnvR3xwrFelYoVVAl8Cog0HGBj&#10;/YRfYi6fJ6URtjqmhZi6CHW5YMG+7Z1D09xYgHHj7LnzX/u6N5K1HTUF2CMHDEWrGoOEx1iJg/IP&#10;/+erV/zp4va2LFTKolsGLY4USZlM68xZC//vZ79tmTYTXRMkpOTDdHLwQUXN5q7+nTwdIWZhp6Ri&#10;xA4YYdHqsXbt2qt+9X38VN58MIbC9MIN6N/89HnI3n344UdOmTlHDnvKbkUWkTBHGLJIGmvTulWP&#10;3n/fow/d29+9BZ5BYCmzdhaWYrAzNTKFd773zIWLDoHV5A5U52fuvf7yyy+DZxBGLA5FEO0LEYKx&#10;H7lR4ZWvfOVBhx46Y/ZcHNHQy6q18l6SZCeKKmRs5q5cvmzVyheXL1u2edMGhGfLZhxQJzATo+8i&#10;+jUFeEIe6Czs5PbZ9+D3fOAcYcNOaohCNIqIVy57+qKf/RgMMB2WSL9vYiyN3PvP/cTcfQ6iJVoO&#10;aCKEKRIWrf2UlEb6w657YfmFF/yioHlYp3EmQgFisJnGBsJsY5F58zvfI7MXSe9BaeFCdkM093dg&#10;CoxYJaVH7rsX8Xe7N21AZCI8DgcgoHT7Kz7Mgk7/4Llz5i+EhRttOrS2DFXi+HcX/ujF5x6HV6Mt&#10;MF8gs8CYNSyB6qEMbtrcvebPnTsP9CjEubZWCHPTq+ZLNUOSqtsqBa2Rhjhx77p1QPypJx9Hmd6S&#10;QXshbklOJs7m28hSzos+892fjlFo5/pnKn+DEWAEGgkBplEaqTd2oS44HPjjRT9d8dRDECBwnAkl&#10;GWEyHJAVWvZdH/jIvEWHk+JBChHRKCQx7cK76vpqTcgDhwLryl98/Tza0SFxm7YL21bk5nSykGvf&#10;e8Y5ey9YaOWRzw9HCWQ3oKLLSpOJIQoyH0rlCU0JNr74wi03Xrvi+WUw4tUrcHzWoWoZWWdLsfiV&#10;b3w334YQoWSYMGQBjXLhL36CwxXEOKAop5RhEMcZ+mtPe+eBBx6cbWuHtiOj4EmBQApgwxWcpcDt&#10;hvQxHDjrSdfaNdf89coVzz1FyTV6ultxwBsn5QpCvrftMWev933sC8OJO3ATyCEjBo6wHKdYKYPs&#10;wFFtXNpy2223rV61At+CES/ZnVBEl2jWvge97GUva2+H0Q1i1cPylqzxoZ5RupyhShD58/fbXxgO&#10;9A46Q4EQBf8ectAw1ixfctEvfoRMPTCQVgmPcW6co3MpEHMefJ8WHXrkvH0WtbTOXHjgwQLK9jYn&#10;cagB9GRoQUocQXQME+QRTpNzOBBEyhZKL0tMHh13qxwHFJsCR+4U9nVrKDqyK5bx8IYsdAI7VFn2&#10;8C1/uvSPMoQnSc+EUhRBbO11k//8z/+cvfdCBHIBhYSHwyECJ3ly5DCNggHgf/zD73v4gX/AmgIu&#10;/+TQY8VuWBJm270PLUZgJUxRmK9B+SCCAOCT9kzyM7JCfeMr/+/6ay/Lw3zEL3oRci44CAqKtAsn&#10;nPjyb3zjOx0z9qS5U+W76JxcpomkglGBmaLE11pHE5VHkYmKf7viT9/7329FSEKBYLeISmsQjehr&#10;xmlvfdenP/s1I9MCtxgbAYtkZBzkU5ZxEOVrkvBj57z3iUfuQcyBgpUrVSoIkQvL7X0POOSzn//i&#10;vgcfRsFByAnFtyyoRuBW4Z2kQ/mWIRSHWWfiHijtePRVf7rkgl/+bNPatZ3trfDBQWaHChzPkKbH&#10;zv/4Jz87/Ljjca4L7lcXoOqGKJ/+4GkPPHAfhSCBUiKN6HPZ1ilTpn3+298/+JBDiMcBxrCkgKkI&#10;Rc3e6ri0zbPg3yENXiKEpPnsZz4BBhkxBSjGMoIrI3VoPt+1paejY9r3f/CTA489gRYuPI4Oqyma&#10;EdlF2BnUgEKMk3kNPTvCybiciupz0L/mox/9yNNPPZRxDJBZGRvJnsHnYgRoHdPmXPW3f4AvI+2K&#10;AvsGyCODZURGXKEVVJpRwCAJCZKw1WBAVVGlcETSU4z+Mpw/Xa0HpMK3tSSlv19x+ff/95uVcl8m&#10;Y8LWBd0BsxY8aXNv5YJf/+XoE19NuwjWQ1oaYCuCoAwUvQVbB1mlROLxh28759x35WCo6FI6M5ix&#10;5ZAERIMuigfCpcI5+OBDDzviqCOOPOagw4+meECURw59QAHFhijwx4RFkh8rLkna8SHSEywfkDJq&#10;TGiUABZV3/36l/ziZuQWQUUQsAdRJLS41N4++39/cNGCg4+l98LYVHqX2qJ1MI2yje3ncKN6qL+n&#10;g0ZRNKWiUVRjITzcfffdD934F9kbiBSP9OGwT6Qht+eee/7r6R9t6+yU9ACt9mr0VSOmDokCTWFM&#10;RQSlLT949+2333JTsa8rC6MgSt4SI48YXIln7bXPued9EpYY4IsRcHpIkH/9/S9s2LABMg9FWZZB&#10;wpT93uHHnvqqU16daQNJR1l1idKRmx1MICisu/SspAkupwAtTZioZEeZFDetf/Cf9zz04P1ILIVx&#10;C589BNKGmw2FoTXssq/ve8Bh7/nguciO9//ZOw8Au47q7t/+yjZVS7Zsy0XuBXcDBkwPHUPopphm&#10;bHov+WhfAnyEUEI1vSQhhEAgCb2a5t5x70W21aVtr936/c7M7rNs7ZP0tmmlPZeLvFrdMvOfuTNn&#10;/nPO/0xYHuFF/Hz1bTd868ufR5UFGkXcWoGRHSSnRKaeFQccgfOOcavI2b4h1lJkoKxJU2SNoS24&#10;sfzkJz/pcSRlOzSluOySUT7zjz72pOe/7OX2e4FosJGhtgxC6nXICcnI1GjU+yqgl1xy/u//+Ptf&#10;onDPhx2JSxvDdg8hPwcfccyrkDmXIavzAJ3n3/zyp6BRsPAqfm+SYHyw8dPYa+URz3/eC5es2M84&#10;LAI1Bi86c5JLbDwI9KE44dEnwc1wRnGLtE/J8NAfz//d5X/6dZLAVxZg3kDbOckrlT78g173gU9M&#10;U6Lxbr5RvVYRUATmHgIa2jf32mRSJRL/TLNyZnbENcDuStnA6XY4sYS/WtffSb2iq5uYk8TcwW8d&#10;25z3JU4pcC7+zQ9cl92SIG3WnKRGIjkyemzaMvT8l5x12HGnhr2LsPNN5IXMmsxoYjFZJ+dtTsll&#10;kuOYIPmbl+5z+DPOeHXu9cpWRE/YKtAKaRRxrdf3rrroItkf3U4MM7oeNjGKLHGIoymIFuGHxctX&#10;VQb2dgr2NiW+10THCIfSoTjye2AXZweWjmST8Xoqi/d70nNeVo4qtdEWIdmtPExywn0qOICTUqIT&#10;mDyHKJj9Djp8/8OPX3LgkQccedLKw4/f58Aj9j36kdRNaLG0hZt7nOMtQtILVjelw449edn+hy07&#10;4Ki9D33Y3gcfvR9/HnjovocdM+F54JEnEhwu4cZmn8g46YgorMlwTP8AOoKbsDjZy/XwTNmUN/d/&#10;2KlPO/Nt7/jIN854xRuPe9Tphxx7jBilEu4hUTwPnAg8RthwrJxJAVtywj7+RJeTa0X5kTZl6Wle&#10;yoaaZPswBi2/srkJ2sCaDAUdcTY73xOcBx33+Cec8ZJRQq/8vBTlpHFEhYen9vcmN17/V9oxiPpN&#10;0DThHuK2u+0hrvOz8GF08xVt6yfctav+jl8nCXpYUYuuJ5KV7G+S1gqWzZIcfBusAmzolxlSJPIH&#10;GWU/aWy6748/+29pXcdPinKEnnFY1GutQw877mOf+GLPwr2lJ4yvh42D0QOLY8M2PpQsE4lQxFO9&#10;3qc//6wzX3EuiVnwR2GdgYcM/uylIv7Vz3/cbG5hG5ltYBPOQKCWzSUxPovhB8U6BDbIdep5ig4T&#10;bKNEyPdWDj36GOiEzMXWR5MErlbiXKyuhbgUdOhUMir4C0gWUW/6z3nR2U/4m+eUexfgoMECnSUV&#10;KWX8qFZ4w3fccZtT4LRfcXGF6HCwgpP9W9bcJglNWIrwZd9n3xXHHP9oxx9wnB6zDhHEZJdUvpeJ&#10;T7MYQxOhtGD5wf/vk1/1ooVpgqBMRDwM8VD10QbZcEcb6VEPf7TjVTNGjKhXPkZSAkcVOBQ7oMrX&#10;Z6kTWlMGrQd+Li9a8ZkvfW3Jsn2hvIkLglTGcUM0nvJ4w5r10GqSQUU+JDgU1ldUGfVMw8mPFRs/&#10;NgYB9qUf+IbZF4ZfG/tNJ6jb3/94YWzx0qLn6c9/2RnPe3lv75JWnXgNqYKJq2rttWjhpZf8hbWe&#10;+OOAG0wNkT1jm8zjX7K0oBzchSsgWjgiGezVN45uevTTXnTue7/40z/f9I9f/sFLz/27ox/+ZKe0&#10;0GF68sqFJ5k4Jj4laIhhXIY0OYXxpWod213iMSYaVURllG9KPi2oKPz8RLOWL+z3P/r2P33obY2R&#10;NQsW9zZxqvKyqBwike0vehjlXHX8yS04boO3pMMqGNMe5BIxjZEF0z4eWg2Xh8i4xELoUQd2d2Df&#10;IokUyXFTrRdOAz6hFA1A2pJDDA8McXYkK7kZjDIjb2XyytAjG1df+F/4ChDsSn4wp6jhjzAax717&#10;7X/Gy98wsIhYFWkyudrooMuGyIP72NYNDT0FL4HGKDzyCY965uOe9rzEreDv4ZYXuaVegoVJIkcg&#10;8Jb19zEGEfEqro3irMHehrGrRLopqQ1Dt97PvIbfHl4SshHhVetpuX/ZoU993kvKC/cSwlQ+ZJl/&#10;GX7MaCjFw+sIXqNdPIYm9hhaGCQIsC4/8LHPfelr3vWBZ5x51qa4KOUNBsDE7XPDBby/bBxpO2U7&#10;NhOtGc7N0W4F2TQilRm7MqI5LcmLuIpPSK4vSB5ksiRL6KuP8+uF5/+yzx8V3WXCO/kHkXonBdXK&#10;v33xWTiL2NGKocDEOo195OJ+a/IwbXsGeasPtziMpaKCj+HhR59MPA3yPw2vTBxOXEA/pevX3Hn3&#10;HTdKlNF2xLtFbckTshzii15i1Geqjl+OBpasOIjxqvB7oDgJZpSAVCh5k4tnQgND2HIZ2nwHr1Wv&#10;FC7Y64nPefHKI45rEIcV9RN+zFhCDaGQ4iJG0Y8QLeOnY1C1jb/j2VavUAQUgT0NAaVR9pwWnTty&#10;+mLkWdMaQQEcsO300mrddddduINaAUvxXTA5MvG5PeaYY7puBhHaGDM/WCOwsXvUUUfhf85uBD4I&#10;JrxFxFaxZrp+srlhbBnZ/c3iKGsqjM8nPvZLly6lPPaX1puUHaoNGzZ0/2DZVpmdo1133oj+6Akn&#10;nHDsscdWKixVZNFAGbYjnD87Jdz2LQSArFy50mru2n022wFEKbNJmp7OQezjz6Kyk0uuMXNV3rYT&#10;zqhC9M5Uf6wPZhkxF81WnWgyuwMJCPAv8CtnvfpV/QsW4uAt6Z+6L66dkJ785CejaWL2Nb12qhec&#10;jG657Vb7TEsnTZgvY3rb0daggv+C45x44ol2Td5eCtoOZjVWJz1idNt/zOAmNxFSd/zxxyOxGJsC&#10;2GPrYkzOrO/r7z/66KOJj7OjKJUlSLDbQk7X9TYk6NnPfjbDJiOq2as3tIiHKG5KQGj7RdIJx/vb&#10;thU3wWRGWsKkdgK6pz/96Wf87XOEst9q/3y6iv1Ac5gEcxMcZslqDg9HB7S4cWm5846bvvjFL/Ir&#10;0oIjAROFEDo+Lpuk5nnve9976KGHmn+SzYUWv4WQm0mt7On+jsb07x+iyomfABRdrV4Dh9pwjaxK&#10;0A5IGMFU0b54mrDqpbGEBjC9cQyydgNnzto19xPFY4cghgjwkT+D6GEPe9iCxYsn0aDt7sCcgjwH&#10;MXGiUJy2+L2N46ArEkZqNqnk8ePSGA90OsJv7bzDyGA1XLmW+GVMlG7LA7NgW9weCxctwlhiOt72&#10;OZMzD8SzbKL+aYcRCRozB541dpSjsuJaI9pUYuEdfcwxNMrWJdzZCsrsPLa7FZQEGYwlfIgkc5/5&#10;JI1XaXzvvffyzu0LuU6u4jtZzsMPPxyrsh0rR8HsmD9ro/1OllMvUwQUgV2FgNIouwr5Pf+944sN&#10;k3gSZ/2RkfXr19tUhaKMZxwh8LI88uhjPBGt6P6wlhPeLhyue+gRh5O1joe3F1f8jDpJgc78LB52&#10;9W5XIFhOLOztvGuLYNQZXXZ6Z7FEU3oVSgRI6/kl3Hcluak1pHaU7XFKb5z0zSv23x/5A+sXzUPa&#10;NApGtsR6G2PRVkGPqSBgMbz88sulYxvpImE7wqDZarHgecpTnmJiNyRx8o65q23KYRNEiDqFLBpF&#10;bYS32BxVPPCKK65o269Ej0zj3nsnQLZamzunnHJKm5+137j9tFllzRqzaFkA1hWiKhOGLKhkS3n6&#10;eE0zVnuHHHKIDK2k/8hRLBnL7jmVPjPpeyXbWJatPOQQS0bbdanNz8LPyMHwq/bqejtrG0vGAR0r&#10;YW5nTIAgtgPytmTcLPQrJj9yQ1MA4oNKpKlK05tvuubs17wYkWC7LqXihHSgcFoq97/l7e954hOf&#10;aKtsK8tOuORx66y8OWnAZ+hGC6kwD+PJ4MZcU9Ii8r2eah8jxrq1G/DTIgedeJ2YpmG5ToBqtbff&#10;6IKPD93jNKJ4phQZUzyhXkL6yLqc68UVl2n3JDS5doYYnqjC7XX7sn32gUmxxaYKZjiSJTQbQuK7&#10;aeYU2+vEr9ISKVnGNokduOx0zw82zvSII46YBLwPIZ7CisjMT+I5Xd1iXzHm/Jjnd955pxWza38a&#10;/ECInIA82UNeYcIDOQ4+7Iile6H4Y4Sa+b2J8wW02267jSu2k6hnsi/f2fuWL1/e/u7ETRrPXZvG&#10;Tg9FQBFQBAwCSqPMu44wC3OwxdSaNTYigPlyy5ZNKT67aLCKUSFkCnL37Ket3P+gDvKO220aa8FI&#10;Asgx62rFPvs1GrJlZNb5Y3YY6S3RHJ2dNh63PIwKrDnEpipy9ljgjNhV4wf+il+ppZBm7pjOJhYn&#10;eIL/zWBhzJk2JTRz5Z/Mk8XJ2xXGx1iubOEBgt1nZvPwgW3q8XaZzCt29T0zygB1t+II3Ouu/6tk&#10;LmC1QOAHXvaEuBTF4YcfiWO6rFZxCiM5RfeHZNIVwZYUZaKx1YuR7uBnPitcYNp2/A47eXc16lDU&#10;dhQVK9iegQE7cNmlkXwRZl0hvmaiGjsr3mJmLWeWHxKEJ3mITA6v7pGe+A7JaVSQDKgE72Brx5/C&#10;E+2iQ5K4m9oddNBBtjD8bHUxQAA+2vaHHfJI9FVbnbFh2WZ+Je/OjHmjbL/7JSkJmIUFkRiKwhna&#10;tP5Tn/iHkcE1PdWqJHMSbQ/JYrd5sPbGt7z7WS94mV3LPYTfMemZZ+OYrg1/24KWurKL0jIxLUzh&#10;reaG1ffSok0kf+OMwDRAsMOLeEKJT4RoltnaQmS0tbNgktauXWs4izzJpTX5OIlQQUt0YKmJK+zy&#10;aCfMNryHdDUSpVsaFycMXkGvQ3B048YNRLM9aHn/gC+UMzQ0ZAcHm4XXdlqmIVxTuyyO1NbeYkcX&#10;IOK5OOl0/Zwub3gQd+O6ePWOzaeEvpAaS9Rbi56+vp5FiyCTJtULibGREC0O8VsM/MWLFxsPFHwY&#10;xcMP9hTU1q25X7iqSb1g2xrvcMrY9haam4YTi8Lw+Nb4eQix1SW0erkioAjsUQjM7HJuj4JKK9Ml&#10;AqxnjcyFcUHPHcwds4MhKV3Y5Uxx3hUbMli67/4SKtz9geYJN7ElIrfmxcBeSwlZt57b2FWWTOFd&#10;4owwK4e17O2rxhZXZu1n52B+sBtx7cjkWSnUVF9iN4F5SnulNo1rtqkWbqv7xdo0W83WFANtu2Vt&#10;Ka12EoRZ2GeexkrNzUdZg579SfnAzQQCqsSVkC720MMPE997kfCd5MI+QhrAQQU2gSCAmiEbJs/n&#10;i7bu+njLtz1cZs2WZV0GTbJ1jdq9qL1GMnzdrDYXIwqDiXUYmUYo0I8EYcsWsYKlVvbPWa3bNi9L&#10;63WcRyyVZuP1uMR+2rBK/GyXN9spp20pG/HBmEbIEhcHqBvsooNYV4SKhUYJvMbg5ne9/c2X/uXP&#10;PZEH6U9RKWel2tto5a98zbnPes4LRJLGhPOMBcOaJb4Z1XZxu0wFPDsbJqKhjqSrc/mllxQpqkZC&#10;sojrkGt1ynKyS9n4EUOBmdFGzvGFNUrD69eS+1eCougegSSqY9zYa+k+XBW3OmqQdSp5+1Oiy4va&#10;qXGFM/OIEHA2OJdWkIFo/Hhor0M3yBz2YusdSZeTObTavdftVp8e3LR95yx4Q1iKyMp+Az1GlB0A&#10;rWEj4lhZThZDq2S3QxJzW7SFDzIZzfmUGcMwEskjxu4Hydrl0zabcPyT+O2Oe/JOpbNN+l5r/Nio&#10;JTsqtqM4J/1MvVERUAT2JASURtmTWnOn6jI7NvH4JoqhFYzhMzwyyO4b/IlIqWGtu8Y7Q/bTrCBZ&#10;14fxdmEnxJqSY1qRY9O82XXkZ9bV4owwW4dlSay1MeYWgZyZaKRlnCheEvrLX4mFmNESTWMTJyQ8&#10;HvdeTshANFe3YkQk1Ris1vOffmbtV3u0aRSsw0lsSc1oY+38wyfzkez007vbUiyyTZs2wG4ImMYR&#10;Q3LFEIFQQdBUdu34quu1Sbow0M1K1b56TbwhxIQldzsCgoYssL+xYwtNuf1glu5q1AGo9rvk1Wlq&#10;17Htay1PZ0ozo43z0MJJLizR+pW12UOKtNMNvr0LLdrUdGvtm2l58iQekkCLV6ssrY0nmSxjth5j&#10;7QN3OOIxC1gmzhIu/Clb+jM5DO+o+9kOkzrxyOc/+4mbrr96+ZKFcQ0XFdnnxymDkJ9nPuu5b3nn&#10;3+VuGVrYRoWYzi/L+PFaTwLOydwyoUruJB609RaCdUsJSXBUJKvvuuXKyy9Js6aISZehumQjRDSt&#10;EFw/7DDTwKKCKg4+ksXPRPPIEl/ckDZt2jS2ZWKYW+SHadXFS/D7QJq6e5ps3F8J0gCGSzoWhooh&#10;K00KG4wKSQYkyd3HpLcf8E0YYzzMjGNrx102Bm3qRCd1be/TzJpDqITdjAcu2QEBywWfHNkCQzke&#10;f0PEhvBD7H7wgyMzn6FkuhKOyXWWLFlihx38k4zYrRH0z9P6yOh0MSk7HCW27dKMGLbidlfGOrVN&#10;oufrLYqAIrCnIqAjwp7asru4XhD3D1rkyNQozAIJd+2molnxYhrQA92cFKpdHrJHMka+eDbhJXOt&#10;5KPL861tZev+3eWzJ3m5tZyspdt+hAXBmv52HfjA0muS75nV2wDT6upxTNrFYHZKjAu1LOBNRLpF&#10;21rtYjxttWs7a/1hdmo9y28xPRu9CtloZY1ge7t82mFAJILJM8qfcpUkZ5nCYdfMorJp1o20pvUj&#10;4K3iHmIWwLPQlA8aPIx3W9v7w5bQ7jnbio4FME6h1jt5a3uL2g4p26eTdvKZY1UwyzW73rAENH/O&#10;As7bKaTdCqZIdAMOhqM2odZeF4kTjbmo03PsldYt366KJVpkF5o/ueQvQl/1Ax98929+/d+kza2P&#10;DPdXyaFGOnAmtOKoY459/4f/L+GuqDVbvXZaoR3XI4nb0XvarY6tvxQZRPJcgsXSxp9/8/P//I9/&#10;HRxc11MNyRcWx/W+/h5CeNh0WLxo6ZFHj8myisisNLFpZ1neQ+DKJ9es1+xYJMM+SWUk+EKi0qZC&#10;+D/EvcLSd7YT0vfwoZGSj3/1DyzObe8z5g3FsPym/TzHiJju28um1bH1DoimMQxae0bu/nk7e4cV&#10;wGp/T3Y3wpZEVGmx23zyhZFfST6hSfhEiWEmFoX4FdnYqN7efqYPBnqZUKR9wVpwZ/ttEhpbO1vP&#10;HV1HKaTtx+0KS6lMRlJ3Ry/Sf1cEFIHdFIFdaEfspohpsXcKATxhbZ5hlhZIlvCDDS61XD7zJSc/&#10;hGxoYGlwcZeH7IKPyaNINLQcvtguvAIjw3oiWPJCrJxZIlJkY8oSJVsvPKz1356P2/uKXdZ411xO&#10;RVhHoVXB662j79wsP1mfbNnA2YYh2MCusY07WRzOxqp71zTSLL7V6EWLfW1Xs+1UDliWrPFskqwo&#10;jDCw2bcb30HvrnzEO7RqNVH9aMkuLt2PRhQGlrihILANOgk38u4KMX61+PabjVPhFMaHFPuNy+C2&#10;VfZQ+9fJvaWru8zgZkplSAHL5nT1hB1cPO7vwGMRyebPXcifShciyKhep+ltbFebTWi7NjzAInXG&#10;wY7M0jmjyK6CpK9C+E07ejvXEmYFGv74B9/7y59/X69tqdeGEQJpNcRlhuGL7HX/9E//5ARhzAxG&#10;O0vecZlB2jOLWctNMm5u5wo4/VdZcoEqEKmxevVq5KL/8Ic/fO7Tn/j9b3+5ccPaRQv6Wq2Gyfad&#10;j4wM0tYEXi3fZ+8FBPWIuSATkNl32YqrlJgoM/O7bKXIyE9PiKKy4WskF/Ik5n3D0o5bIyZQ1E4l&#10;tvNYc4KfpQsZdt7SDQ/0O+OdxzW0o/02ra7KpL/Q8QTeCMiYb5znW5H+GT7GuBuLhKmRrX7bwqFe&#10;rWaCEtbkXGMMnpLjmYYl25t85OQtl4YbYznbXV3ienbdMkU4nXHfIsrMHDSb3s0z3Mj6eEVAEZgG&#10;BHbd+DQNhddHPAiB6fK8nRZYJXLbZeeE7YawYsQmjaBYKy8qcaPo8UokcuzBOIFM8fJUNprwSOnm&#10;9LCrcqxOzBZWWGRLJHEkbwm8NG7hfNvLxgZqaGk24rFH1f3xgC3V/b3c0b5dYrwxgDzkYGQpmBdp&#10;KJIxkynSrLVvu/C8kdJj37jlAFk/NmXYJsKmTLpmvcQW40wTIdSwAfHpxcolVUUiSXTEQsSXISYl&#10;iNlgNNv63XQGJ8kjtnYlzYNwJ82m7wZZ4SdeWKYT8Hij/yeWGWSQGLUTNCqV3ZEf/qS6whRu2rYT&#10;zqhIxc5UXxZzWLVukDQTXPJRAMDIFC+UtBb4yDw6WRLQeDZRphfSntjIXZyBaYVST3+9lfgInWYJ&#10;XtWRKEjGpdAlJUdgnFz4Q9ZQEymwTG87moAw48FuImiss5v1F5B96SQty8AmUYuizTorKSWkA9tS&#10;GZTtjne7l23dZybzmXKPJ8IH+AKQSrnZivkB14BOvXjrRZT19eBK4a8LRmMZoiU5KrLBfNf8S8p/&#10;u+gMXAxXUGReUO0j0Y4bRrIj77HeopvFZHiR9aTbrr7EfdhybltcPv00T1D4pio4LRKwUWu2XFRC&#10;zTGFb3QHt9qHS0flxYYBkLEuKejL//Ov3/jKZz5VG9wU0bMjJy8VSSQS5H19S7/wpX/tX3ZwlkVh&#10;qSICYzL0S+graWtsW89Cjh77HRUufA/Q0d2ivJFuuvP2f3z7uR97y2v+/u2vmvD80NvO/si7z/3w&#10;W1/5kXe8+oNvOvOj73jFR9965kff9uKPvPVFH3/Hy//+rS/92Lte/ZkPvvmbn/7Qr37wzQt+8cPa&#10;5k18z73lEnMD7jnIo8jnXyrXmCcrC5789L913CgpXD+I4NBEmd0lno3JKIoLr+BOr8Ws4mWe71SK&#10;NGBSobdBXMRJA4aFqaXbeUQEXJO48GX6Mc4vQebRZ5ByG5M6loGHAEZagfaUodC6QZnmlW+HX8mL&#10;I5fQlyLxy8xxZbcIizhiJiq6V92Wr1tGvHEdHM8wFxNMYJMzD0B7whsDH/7Ujiq548MHCSsU+Lya&#10;YR+6SnSQqRCf9ORiXLDYgMoHIY9xHmHgACF+xlK+U9eBoO8rcsZbrKdY6EIRz+l4TK7iO/nJo3Mr&#10;J4MQ8r7W73JcI2Ynn6CXKQKKwJ6NgNIoe077Tpec/owiwhxsFyQY6ew4sQGFsWZWA6y+ujixJnzH&#10;KwVlz/HTBF4COxTWJGiDMMUdmynevjWG07VzNGvt26779L4xHc/WaRbAsuKE+gicAPMEOYww8CLR&#10;8hPk8JnuqjNwMU9jKS9Sw7JdKftHosdoXf2NmbvDQ1Jm7sRlO3zONF6wbSec0W3Inan+1p156+Jh&#10;YYorkMd3LayDcAqsneXLjLo6xwx3cVYTV5TAFUlRNiTFk3znWmcOtuPMdYltm+xBjTINL97B6GUd&#10;AC170o61kaW+G0Kmye8krYesOWW9yZDdbX8Y8/mX9pfUyyyzrVPGdvvDdA2504DfuBsmpQeEwc0j&#10;xL3hqnnrNZf++L//c936+xcuHOAtLIwlRUnhL9v3gH/8zBfC/oVxDDcg61SERW04yywf9juy/iOE&#10;V4inAKKrBf4xMVw1akgTnpGb+cTXOBANboQSGE40ge/B/gRRkotzaGBSExVp7CQtHy/HuC5n0sJv&#10;UMJ8eHqCAIe3aNGixz3+iYuWL5fB28wKCOxOiIAdFqyHiETQpJLhBa6NAUgyIXVjVHAxlcY1Vuga&#10;2/HEA9Nl5trJwWeW22jr102uhDs/rs5O1SZhv02u4lOszjTah1Msid6uCCgCuxYBpVF2Lf7z7u15&#10;imRp0sBjBGU52eTCpkpdJzXabV2cbGqissLWFCG2vmxChuwaWEJGjzmIAK66CP6NLQzwaqGI4njN&#10;2ign/3PEggE2JW3k6ahTNMMSe5JddAYuDtgWYzcXiULXZ7cZz9tmsx5D0ukxKwhIfI/E7cOdsFxk&#10;AZPigMUaSnwQujoLZIzFb8FFxhB2VPJtIYchmUr0mLMI2B3adnCNhNvwBY+HX+Coj1gtCZfwE+uu&#10;M9ARZKRInLguS2J5A95PLOx3m3EefqTVwsuugNatj9YWLiQje3b3Hbe+411vvO32G5csXYBY6cjI&#10;SKWM+6S7YGDphz7+mUMedlK9kfgEpzgOWrPwEdaJb5ccsguPwyjxODJM4/mDH1az8FoMthOeftZ0&#10;4hr+GAgy4yZgkzfjzoH7ofHn8PMkbdaH86RR9rL+MqlZkornlAOoNnIphVGpxy/35H7pyU99xvGn&#10;PhwaA+KMiWOMp+sMgbg8ieNTJrm9cvwoxP0J9qfbecRJm0i1CYdCBBFMMMMRfO4uYLF2SWvrSxUB&#10;RUARUAS6Q0BplO7w2gOuniUefaKtY9ndIkMPCyM8NaMSQeDlKFh9y0133Hjt6ltv7Opcf//t9915&#10;41233XD3Hbesvuvm+++86b7bb6wi+z+XDyMWMwvHjDbx5B6OV7ZNZBvHTeORLgE+OR7CsmEILNi+&#10;LddHd9Fpja6/747ru+oMXHznrTfcfvONSauB2g6rbpsctDSe0uKhmO+cX8MstFRXr5jR3rMzrijb&#10;KS3sqJsX999395VXXHDNFRdedfkF11z2lysv+OO1V13Y1XndVRffdM2l115xycb195uVszkmFSwz&#10;xRrtsGlm+vk7LMAcucByKJIea9xxgN9IpJNRdpbUbC6MGGE+zeGhdV11Bi6+7sqLrr3swisuuzBp&#10;1auVEo4JkktWkrHM9cN2jzAo4X1ZCqMiaVV7iOmIhzat/fhHPzg4tIEQ1ziphVGA50W93ozC3he/&#10;6OXHnHBK4YRRtbdOUIjjMEECoQ1k2yWHFRwxAjIEpUJKEGKVQWvh7jHxiYOh55bwQBGPQCMUCu3F&#10;tQEBl6ISAjterVQWDfRHgd+oj1RK5TgRRRhEqonjGxyprzjwsJe86uwTH3EaMUwJgVc2dIRkN+PC&#10;0hPiQCY8cXVxvWqpDNojQ4P3337LXbfc0O08sv7e1etW373+3tsxKu657cZ7brlpeGioWt4xjbvD&#10;Hjm54WJys+20dxVbjOktzPQ+bWeqPPtv3JlS6TWKgCKwWyPwIC3M3bom877w+XfO+8x9N13NDowT&#10;VpuIRbhZxE6YU37FuW/b99BjRMUrS4zcfYBh230mwO4ANlIUGIK8VlL88ta//PZHv/nND4MsYvFM&#10;tAW7TMQbN1rZkmXLmi0cfrtLj0raQWzpTIKmS6Kin6YL+6rr163prfa4GS4JBDQnTojDiveac969&#10;34FHWy26bY/7bv/rV7/0RXwZeCB757KNyqLND1987vsOOvhgo6ghaV/aSm/dLsD//Usfu+222wjq&#10;ZqOMeAd5FHtzrvu+T3+nO0Cdidt3ySEnv/Lc1wMy8eM2YZHhJQiv6NLyzpzVd1739S9/IoLrIWAZ&#10;n3zcQ/ykyMNp6T90AQpGDkuzMGB3uRZVyoIAbxsdvfOOW2648dq77rhly5ZNNJy4ZHcpK5flbl9v&#10;dWjTJlzNMeJFi5R2dIO0aBxw0HEvfd27pCVFtYPAH8mliAiggEYWS9Oi99523dfO+3TgxkZpwagJ&#10;Fn7uBq885037H3IUu5tGH2MGj2sv/fO5r3tp6DVw4nedMm93CGdxm686+4OvPPscNnJZVMgnLDI7&#10;ZptUhIem48jzN5794muu/oPHHmyOVkSZ8IJCVkqli664ySkqbOwiOICXPj7yFIJd5kASNbQedfxR&#10;wEVPM6HyOUuXodFaUO7xSxU+Z9CiEVGvaLE73c3BnjwDWLWn0qiNxs16b2/Vl+bI0qxReJWjjzvt&#10;i9/4rriejR128dLeDEje8Oozr7v6AjcnVFDEbpHIAbBjTnzE57767YKqAWI3hbHXirSOfFSEk8SP&#10;PP6oUhGjnJCixeA2XBwlnPJZr33HWee8QxQtvTzo0G/f8ZrnXHHFZcImGGltdvfB88QTT/7U13/c&#10;VYlkrLO+GFKq9Ntf/dw3vvQZaQjqKTlEkGehz0d/uep6xy0ha9Ftfc13mn7rK5/95lc+G7jEV0B/&#10;SHAVXbHIe/9yxR1CaRkpKyhxKiwhJ+OpgiyfwjcuiWyNqMno8NA111zxy1/89LLLL9m8eT0eRoyx&#10;XR1ZggtEsnBR78YNa0osw3Hq8GRB3ko2T9wfJE0qMwMfETcKStdd+cfXnfNi5GTxKiCilH9N3Tj3&#10;oi+c9x/Hn/SYnQn325kCM5rwjbhF881nn3XtFRcxk/AdMc4T1zJSTx9+2uP/+fPnoWoBdG987VkX&#10;X/Tn3hIJwunaAhfwwjwQUbJkybKvfP+n/QOLqQSaGiWoKIQpkKdKYi+s7kwxpnDNxONhJagSeCsa&#10;IyLwynwrqtLM1n46cc8iOTk0F7My/oC0VRihNi1+HaKsYRRmCd5hiBP3FtF88ZI4I29uM86bSbLy&#10;4ENPe8zjjjjqWK+MTKyMw3Z0NgrTJr6JH0SyhbFdZHdFxb5ofPidb4yg4MNI4sZwgMryWqPpRxX0&#10;lUYazcgfSxS9k8ggs0JAIuK+ZBqE8ekpBylujaMjUW9vgL+rmZtomszv+fAnPy9FKFK+CD4+bpJQ&#10;IBkbsz/8+pcX/fLfMy/K3BCjq+KKqRMHfR/6x8+hF7WTJbGX2alctG7t5C6SYum3zvvSxlsvi90S&#10;Ii5lIuaSOoVdcfhxzNSd5k2jz5bfc+v13/ry57G9mCXHCDKRfYlee+7b9111tLxuLIZOOoMd90yN&#10;ku98+XN333JDyLdDbcfnxwNWHfryc99SOBHyad3uXzFuInjFUCOdQ6L+nHtvuRYLFrHgruw3uuWE&#10;du902UUzbR921Rn0YkVAEZiDCKg3yhxslJkt0owq6j1Q9In8YMVXdkxd1SNjXpldqYUDo4Obk+aI&#10;7zS7OkO3HrrN0Kl7GS7ErWZjy9DQuoULdrxrNLPgbv/pY5ptM16EGW3iyT0cX2vMU0kyiuETt6KS&#10;7LI2hwfP//kPv/ONL/zbd7565WUXNEeHUUuBv0F4uKvOwMVFXE8atUop4hV0LbZy8R7POjnD755O&#10;2jM6WO+Mvux2Oi4L+L6efpZGreZI6KdlRIpQpGyMhEWjq7PEkiFrtiRxidfX18PSyMRndcex2nJO&#10;sUY7/Epn+vk7LMDcucAmYaE8NBYfoOQxyUf/5Ruff+HfPuXNr3/l+b/5adoYqoZ+gbNYl/2higNH&#10;1qwNbe5hXdxTZfow/aE7bm6XAGW7R61Wq1arkm0Ej5Ks9Q/vf8/NN1xTCqADwlYr5l/Hk3nH9Pt1&#10;6+7//r9920lredzEsZI1rfHxQfZDqOddcsStGmwCDjWVaq/nV5LUL1UXk3kcHmHCs1FUsrDPqwyw&#10;ws8dCceDDGk16tUyroHsIkB/+H65N/Urw7GXhQPLDjzyoCNPeupzX/TO//MPZ7/hbUc97CQvYhKH&#10;QDInxAjEoCUDjTtMJxAazVq9PoraGs4vOI+wD0DocOR3PY+gUiv7T14i/EvWbNSG4f4WL1y4Q/B3&#10;ODhPbriY3Gy7w9J2e4EtxvQWZnqftjM1mv037kyp9BpFQBHYrRHY4eC/W9dOCz/nECjj5VyyyQJ9&#10;lta4fLPXUUF2jl3obk4E9MmN4bFjlLslrzxQXcBeUdKUnV495iACgWRbkYM1EKqT7Nzdd/ttP/rB&#10;f1x8wW/vuftGDNYyO7JoEMa4BXnloNRVZ+Di/kok/hRIIbJVKBkh2UMXudM5CMUeWST2nI3LNKoo&#10;fJms/WJWjaTXoTW7Or08jkI2TlHPQWUWpYMYl6JqpXePBG0PqNSYBKlZZcFuEFDHD/jfnfWip/7L&#10;Nz8/tPHegSq+MvXRTRvcVmNxf19XnYGLfSeGcc1SAgBROmoS3AHvYH0TdosjEh4B74oypMjn/vkz&#10;v/n1zwe3rOvvrTTrLYlrDeX34kGRxUlcL0Xet8/759uuvxqx7Sxu4rnDXNlowSHusnHMpKHK6yOj&#10;o6NNXGaOOebUd77rgx/55JfxxZj4/NQX3///PvOiV7xmnwMOqbdayL5ArS7sr2ZxPUNW1nFWHnTQ&#10;WWe/4UOf/OzHvvD1933s069523uf+/LXHveIxy7ce38SdDlhCQUVEVMx2YlEUcWkR8EpY/uJdXt6&#10;KoCMHQF7jkmAYhrJnFC37nYeIUk7AxdnKcgrkThcFZDxjd2AttstPgctpCKgCCgCexgCu2x63sNw&#10;1OrsJAKjtWFMYYlwKUVJhgR+Yly1ibnGB7uLk4wPocu+Z28Wu/UR1lqlctBP1sOdLIZeNvsIGHlI&#10;V3aqXXdow4b/+e8fXXnllUlcq5SDnmqQpU1RNpG0HmHcROSvi87AxSibiqAsETEEdLHOMnvjqTHc&#10;9ZgNBHAhwhEfGgUmKyULaRwGbplvlMQX3ZzcDO9Cmh55mnH7p/BWd0OPOYgAI7nIZphMPfajg0N5&#10;05vehLREfWQ9foIeMVBu3oNghe/VBtnb764/4MhQLhH/F4kvgwmTIenvbqRxQIGHh0er5ejn//Pj&#10;//yP76Vxq7+3WhsdrFT6iGex+dkZpvr6e6rVUrM1Wg3d//t/3t0iCzKpxY3nZrlUlpi+XXQkaQve&#10;SlTMShUU4UlZ44T9jlMinmXCs05+rahn5aFHrjxoVf/AQokkSdIY76GcPlBpJfEtt95+4y23xcgN&#10;F2HqBrHECQZ5gKg41IdEpQkD7iMTLuErJkmQDCwSoBeQE7fjNkmcJuZaAUqC0CDlJSCt1e08YhJT&#10;M5fUW80aoYQ8h7AsiU7WQxFQBBQBRUAR2AaBXTY9a1tMOwLoq2HIYnCwK4jpY9cedrfQvot/ZmXJ&#10;D/jW7qrDK/Wi+0AqxLxZ7y+XSWGZ+f1DSakVNLs6R/y8EeT1ou6WEq8ct4qRpldvYn2lESHwQtIs&#10;3HufA098/FNeUu5Z4OBf3OUxjf6fXaoBdCzorOULeKDDTJ/16Gd4GUhOXOmETv5v3/rK4H23Lis1&#10;UreSZhiqeHL7fpKGbh6VMKzzrjoDFw/mvdGCFQ0kgTCgCc4XgQTcUca9GHaiIhJ0vxOXddmPpnT5&#10;tp1w/FOe0mMfcjNrYBYesmJBNsmI8lrCSy7DJ4RoeCMgYZcoW3fmrYvHIlccUpyK6/QnMToOA8Oj&#10;CWIQGflwuzlrRdHg1dVyGnr1grQZaRzwTef7HfM3j3vWK5/zkleNjpJ9ic+Z1xmZm22ntLnXjtPY&#10;Wg/pEtv22K0vmI6RZwfPwIeQxS4fNSF7oofijH7k714Zb7qMFajvVbPcj2XhHTaLpJ61nKrfKlr0&#10;B4cgFXxMGBScOHGT1GMMmLifpL0Dm1l8u16zhZdTUKqUGylLdXzWRAij0zEdFZ+eRmvVi/5qzxUX&#10;/+nTH3tvWAyVvThGTdbvhU/BcydHP6inr5Uj9lFq1BGO6YmKxqa193z2Mx/P8wbKYq1UiAOUimb/&#10;GBsPvf6WZB5nTKj7XjNFcQwnGSMVNeFZJWOefJjBU5713AMPP4565Y6EBDnV3sF6vbdagVa79M+/&#10;v/36v/JIxhpCZ+RPxpmCjiLMqcuvcxwSRfwJTxZRPJGYMfyP7J8PPWw3yFNUb8LEyaOeUqNoktko&#10;L/W33L5u55HRclYLsiT0yBAGlx87acOjqRDWcRoxolVL+lccsd9RpzzhGX/bqCON1LVdMXPtODnz&#10;YPvf0cyVttOT27XYeQNschWfYtV2vnhTfJHerggoAnMcAZWYneMNtPPFy7/9pU+vvfVa4hqaLIvw&#10;Fk4aVdIPFiWEx1YccjTmmGhDYpH5KJOhv7fzT57MlSKCyfbhgyVmf/vrH3oFnrbi6I/kH2HMqeM/&#10;6SlPh1eR6J7pOPqqfYsXL162zz5h34CR4WQNKHtcdqd022OmJcQeJDHL3iMbqjMvMSs5KrvNCbrT&#10;ErPGWn1A5HNnG408uJ5vffIvu/BPP//x97zWaCVyh01wVgl7GX1G3LfDsHfholWHH9Hfz55nN4fL&#10;nmFy1WUXN2sjjdoIPi8Jcpt+4LjNCSRmc8/1dj+JWeAQJdFplZjNGo23veVVV135ey+Nfa+MonBB&#10;bJWTZF7lwstucNyqbM6il5k1+XJZ2qRk4phIYpb4C3SYTzj5kQ878RRYmHJUQiDWtGp38Resk+F/&#10;IYKhg/v6+vbbb7+DDz54+fLladhH9dGstNRJQgHH9DistqM9HiQxK3lPRZ1xpiRmHQch2/kuMZs7&#10;iB7Be5EYSzi3n/34u5/6xw8mzS2BX5VoFTwLRG1U9Ghhtg8++JDjT3g4IwCfp2XlOGSRPC5Su+0H&#10;jzuZhIllrd/96uer77mL3i8xHnzXSW2OS8zKjOa5lWjByMiWSpWUvciMEqrmN5utSqUnTqNzXv+6&#10;w48+4o1vPCckPXijhbNG5Iat5nCcOXm55yOf+txjH/80uGCfIBemyW61grsZO821HcbD3KQKQq0K&#10;tVM32O+go846961iSnSwH0g8LB8dTItTbFyz+ttfO681vDGPG1ASJFpq1OrUPc39RUtXPPO5L9pv&#10;1aHQE2iM4vJhTIUiEKFe2y06VEAkXSeQmI2LgL0Zsr+VgpCB/4BDD9t35cFugGD69NgVK1ceCO21&#10;YOGiaGCAZhTrhmTN0h3HJGZtcbcjMZv4fR/8RNcSs3Yq3+USs//ylc/fdfP1EdLjRsraSrBPUWJW&#10;Jga4s1mUmJ2EXTTT9mHXn6neoAgoAnMMAaVR5liDTL44+be++Kl1t10XRn4NmsRnymuV3aSRR696&#10;4zv3WXUUXrJl1hQyK4diMU3+RTt1ZycaxXdK+OxL2gtEQEml4pff/9GPi3y93+WyuVMpXDaijBWG&#10;0YovMIYOeRDMptaEx0xPk0qjWNhNxgEaBVeB/LxPf+Leu24u+0XJzYbjZNHCJY1aM06cE0995OlP&#10;fHLPwsVBqWy2Krs5ilpaG/n+d//l/rtvbzVEuBFjGhMNt3GlUbaHY56/+62vvviiXzhoMfiVuOVE&#10;5ZAELHERXXDxtY7fK4sbScXT4svdTqYeFk6ZE7zytee+8jVv8HwEDkJJ7oGLAj93cxSpyYplF1Ft&#10;dwPZkpblkNFJELqNAvFXw40qjbIrM/XwOdMctHOAR0HeOuvMM6676qK+quTqqdWbPdX+YTQ1/Ogl&#10;L33Vs599xsrDjiDYi4iLnQ9SIbWWeEnFo//nXW+++ILzWaX7YZDgP1WQhG2izE1zJlOPpVFKQXW0&#10;NlitVoZHhyqVCoR+tdJXb8VnPP/V73jf+0ie98mP/f1//+j7LpqysEOErpSikUYLja+Vhx7xuS9/&#10;c++9V9braZWkZjO87TFdNIoktiJC19AofP9/veSCn/74B3FtxBfqg+xd/N7Fp6UZF8cef+qLX/YK&#10;p9yPZDDC4DnJbiBxyQNl8it1S6OkDvGgZMRBYlay953++L95xOmP86Ky4wn9Og1H0YA/MJnXZTBK&#10;0GXzA0TMmcVsph77CqVRdhLqsZ0YpVF2Ei+9TBFQBOYqAhrUM1dbpvtymQWG0WMzwer2z3bA8GzH&#10;k09k9lnrSpKkEj9RFEFYIjWlg+NMUJrYRbiT63Dn32OISio9aCIPez0ikp5XzhXhWTaxZuWY0bae&#10;3MMlPSrmcZpsuPfudWvvI22DcRjJe8sR6RBgUY4+/uTHPvmZA8tWuqXeGgkWum16Lwr6BqBNWkgM&#10;moAUIy/bAfAZX5PMSDPPUO/ZvHmzRPHgOmLECKwSgUT3GH8BGwAYCBe5vcmC/WTSoPJFe1HV8VFz&#10;YK+RHfhQHNK6OV1yX5qs3bKYkgXLWB5RWZsZDsUWUsRvJIBxezjL7TN5zPTzZ7Ls0/dsyR3uwqHA&#10;Gtxy8/U33ni9ydQj3BmuZ6JyEZSe+ewXvOQlr1p56HFOWvZK4nBgv27LsxG2wp+dOgl5cp08dILe&#10;ocF6rY6iBp2T/8+VEX07ONruMTK6ZfHiRZsHNy1avIAcuklRJIX3lKef8eZ3/p3ENTllaMdDDj0q&#10;isr1xkjhtEbrdZyw2Au5+87bvvy5T0uiW+JodvVB+uidP8xXKsEiSZwce8qpx594EoMLKXsY06Mg&#10;TFpNEjn3VII7br3+L+f/Cg+yUjkkDgidNHY8xj7obl5nCyZJfCSVj4QwJ2keEBqKLnVg6KdpOaGD&#10;3TDPfWhe3K8KyaROCOQDLq47HJwnN1xMbrbd+cbaySttMaa3MNP7tJ2pyOy/cWdKpdcoAorAbo2A&#10;0ii7dfM9qPAYEPAmdp/W8in80PaXRsd1TlS1EH6HJTQuznj/su7FjkaGHyNjWk5HPIox2FwMbWvZ&#10;SPqQHdo4cwKaPboQEk2PT0p2zZWXZ62mJKcQXxEU/TIymA4sXPz4v3lG/9LlTULQ04JVWbedwYhc&#10;epL6ia5kmET5BHaH5daubfUiSe68807iaGzUGzIGrH75qyiPjA0gEtRjC4kHfqfDCqzwUdMK7NRa&#10;EgSXOJu3dOdPQrvsaQkUCSnCb94MGtYPBX64nbNjJpRidm1z7HZvRwtYOgbO/nly4QV/YjFcDqMM&#10;Ri3LyuVKo9EIy5XXnn3Okn33l538gGEZxo5mHOPISGWL3gV/duwhEkLGAR2D0GwPBA0jxy5RQ5hc&#10;0/T29qzfsHbvvfceGqmVyj2uXznkiGPe8e7/E8CbNKlZsHiv/c4++82NVr5g4WK8NNPCRy2VrEQL&#10;+8q//uVPfvWTH1WrZYLcJvf22b+rrQbNdxpGZQbgJz/1GfsccHC9QSbsKv2BEQblacmqVsR/+uNv&#10;brrmciqNkiuRPXzxMooL69H1hC261JAcUB1hyJK/kZABUBxjup1HOl0PdUKMIH2YEU3+x96MdOXZ&#10;B1jfqAgoAoqAIjCHEJgbS+s5BMjuWhSWPVZf1toxNuDcbs6wTBU7dJabeqKNYhZH1taxC13WaljQ&#10;BNmKkovEZk/DKeKT447+YzvZuAtvf9t61tocO2xWjhnVP5vcw213wGXk/nvu7kUEQOQ2SKtDfsmU&#10;mPOly5YPLFrEBSS4RVzQ7PF11xmI25dw9SDEwpUGz0mXK7kbJsZ7jknJ7mSnmInew7IDIRLWHnyb&#10;DB3WeY1xgwUPjUHBLISWSdmOP0oRZ5GPeArIi06krEaIIBSPA6Lpuzhl792cRYGiY8rJgiUYWzeL&#10;44P1Q5EyWef/zsdMCwbP9PN3slfs2stEKIHvmAxNgXP1NVdWKiW+a7iVNMkD5FOrfQceeOBe++/H&#10;595otRj/8hyPkpgUKjlROaZj2C+9YyeRxNdwanzfhE8ImyYpXmZeKWTqqNruwTBHoqHRUeJ4spFa&#10;ctQxJ/3Tp84r9+3VqDerZeKe6OreI05/8gtf+spRRFb9sNrb12g2q5WoVRuJiuQrn//sPbfdEpbx&#10;W9mVx87zVlajGmVcuAbJvEN4cU//U5/xrHKlf9NgzfUiFLJI4cwoTX6iVqvx21/+ZHDd/XzIkfHs&#10;GJuou6e/pYSS6F7UZ7B1jMw0rAc+cd3NI52ux5IyWj8MkkLqUlZ8apB5ax87HJwnN1xMbrad9r7S&#10;dgOcxifPftVm/43TCJc+ShFQBOYmAjsc/OdmsbVUD0WAGaJalZB0G8jTnjD4a71enzt4iZ8Bce1x&#10;jL2FJ69s70R4gOOrMD2nLPzE/8SocJidLZbVYoHrsUsRGNu3K/JGbQhR2YjkPOL67RMCgA92tbc/&#10;KJPeBWfviO1nn0SVXfYHGBRa20OCFHekcQ9k0WvQY/sIGNFf67PGwXDBX2mahQsXyqrGNBuCBjZZ&#10;jygDdDh8NyL0IsDfwGTx4EL55CSID/62m9Ml0xJ704wTMDIPBPbguWZWWeMfsn7Qc6Njy0csxBsN&#10;nt95561MQPQh+lOl0kvmJpSADznsUBLIIkBcroRkkQ3h2rxQ0siaVpaGNl96p04iHTBgJUyunszS&#10;fIbpm1gvfG5A8uBSFC6asp4bLlywbPGSvT/16S/1L9o7TXyROyHsDVccyKHMe8t7/s8BhxxRlKqN&#10;VgKnicYHjjtZ0ty8af1nP/PJXZOqZ1JottfbfKAj9YYfVuJGvPKQwx5x+hO8qOIGFXyJ4iTDGQen&#10;m56enntX3/XH838/smUzb8PZbYwg7X7YFgLFhjOL8hryOxGkOu6O3c4jna6XYRCGxnOiEL4HQkUY&#10;srHxcVJA6U2KgCKgCCgCewACSqPsAY0oVcB+hUZhCdQO55FdQXOw24xFKxexCNnVfqjWDm626mIs&#10;yrJI2A7sqgJP7ek4RQLOmDsmiIRN9EQ2qRLZV9dj1yLA5iM6pqPDI6NDw9bqZf0VJwlh83stW07Z&#10;WnEivIf8EzIC3fUHbmfNZiWB7Odgn79rqzz3337HHXfgeMIC1eqh2JBA/NfIj0OEj/n9A5WwrMqE&#10;h5+T6ifNEApOie/AgYCYIHxJZEkzmZPVNamX8DBi39c+waRhpnnnPqTzs4RFlmxcv45oFDoSRFir&#10;KWFiLJX3339/Mxyjf5KEJdyT5LvOs7Gz/XOnTpLhjiR0uMRoir6seAV4rcZuM543m/HSpctGG81q&#10;78DnPn/ewOK96B4QlTIR44IBi8KPZsT6yD9+EjleScRFoqsy4TBpxA5AGv/+97//4Q9+sLt0KnwA&#10;pYI4m2QOwrpJmkTVCv5Kpz/5aUcc87BagwoGYbnEmFMqV0cb9d6+6qWXXXzbzbdYzzLmbv7bPYsi&#10;loQd83FvxJjAP0pcmIQI7m4e6XQ9RcIPhYeavRkezPhmBPv1UAQUAUVAEZjHCOgyY09p/Kxe6e0d&#10;ztxy3yI3iys4S2OOeT295crw+nWhj2u003T9hl/CMA0cm85mpg/sGNY9qGDI3jTpVLM0zP0oKyql&#10;0hJUYCu4obg1/j3CA9io4E/D+SAjDPOdHEDkkZStv66OafT/nIRROGFRJ/as9lpmBWI8osWB2egR&#10;Ejg1haNd95335d7h2xhoolLJKZVHGs2g3INbvxjNDpmHS3B84oXtJDgzmPS6oeP2dNsT8Ddijzvy&#10;3bg1wjZki05VGWgkwioKmfLg1feEXKJ1BJ9Tx7adcCpqIFBXJnqCYApOkTFh/bbmvr+WSkjWuCLz&#10;LDmL41Lglske2r9vo5UGJZbE0pmQtZD2MtmTJDVpFouCM04FkrjWRa4k9xO+MyeU3VycgkiLbDIj&#10;mxRZUzltZgzzCfEm0VCwR/uZ2zTYHGzHaexUD+kS2/bYrS+YjpFnB88QPkR6Uog3ZEqwhtsqlQKU&#10;KSTYJ49LEcIXfNkVJ626BWEQ0h/4tPEmsWf7506dBPnxHGGQIkpbeW/PAjwAIN8J8KHvhhJ8Bsu2&#10;Nc83aYnSaWyiBz2qUvW2DA4u3/eQL37te/sdfDyfEPloZIEv1BKzoySL9jw+zGDh4oPe/p5PZVnL&#10;h1xx/RbIMhR6xcIe92uf/+j999/iOABB3IoZ6O0wv/2otqnVaXLfkWTpghNCO1e+f0J1CKshT3ol&#10;c0rPeM4L+wYWp600QrQqSXujcokM67HD8PPT//zWmlsvD7xanpKkyKmLQHWHQ7RdoUpqpDImnZiT&#10;lwgfK4KimfkZWdlQmZV0hCkxivJptBjQpsOoMKNOhKPkmIMrP5jTI+cxkdSiy2JEnOidQrWQwNnx&#10;q0mjWYJUSpNmHqZBb4sZT3LJi+C9FVQ2hwlB3oqOMWFrJuLVSH1bbTdDJDJG24tJYjcBnz25yVpi&#10;nyae9Qi4s1JYOA9DbwnDji1nRb8lpzV6yNJW/EDRuu5qoQEgc0nNFNLmon9Fs/rMNngR0b5DJOuD&#10;NA/8njgm9Ht7z59cxbsu8YNvmEb7cIol0dsVAUVg1yKgNMquxX/63u6Hy5YtY6pjCmKIZxoWvQPX&#10;JXxm9eq78QrGbJMIFwwxk+xg+l488ZOscTueudSsvVBFweXbGAdiKJAtkOmX5bTYazNdnK6fP42i&#10;7tO1Np8wXYKUUwCVCtrIi47paXYag3bdu0rQsOPHmz6xdcRZO/rGlDofdwjf8ZO2vYLFHLJAxNvb&#10;PsafViTIxqpIWpAdNYNsYM6xfrhtJ9xhLTphZ4YF4UNYtYmJLprOThK3rr322iLNTCpWCecBN3Qc&#10;StWeQw89tFKukDuDB1IMqC4rPSuQyjpQRG04YtxPjO8PzEmLf+YCz8P9DcBxZJlMQ075njnYjlOu&#10;0wMPeEiX2LbHbn3BdDTAjp8xRu1t5fxlJyBJOm4XWLgJMPtM9uOKSqy5ZIBrNGv4SRkNUZEOhU+x&#10;uGz7Uey40NPYJNt9FP44SOPus88+++67b9lInIyN2ONOc/zGOs319vY+5znPOfb4k0bI1tOIUYzi&#10;RgRZm806k/gnP/GPePokMYJBaBaNh0hOejjYiepP73dEF6CCL37JmYgxZa5XqfZuGRqxHDeDRqkc&#10;/frXv05GR1ESZnTaehPAWgvWS24MvXHEJDuPWWHT3wLiyszB0+A7TMfLo63FS3aiypO4xEYSPVA2&#10;SYosv6HA9P8gorfCNMs0ZC4b0862sUZSHXFKwv554CHWiVJGVPhpsg4R8mrYMn41lrQszVqIym1z&#10;TG6yNhreE9ebt1vUaTLZkoMYNS4/DPu2OngSUSOD+iSQk1tSiDBUZuBX2Qhy7WwjtTYVl5mFP/HM&#10;MsrDHY/JVXySJR6/bRrtwymWRG9XBBSBXYvAZMe/XVtqffsECHj77beSedukzCBbjaxtZOvOK+6/&#10;/35iW9gxsYkmI/51+/T+dMC7tdEsP4vlKzYTSXms3SNhHaJHaSbqGWd1pqNKc/IZlnqwhpxJMyk4&#10;z0la6qHwmR4xllVH1JFNqpdJY+zh0G3WVyw/wISdatYeZvtOTFj72Pls+viypgVjBKeRdC6h6pzG&#10;SSkqXfjnv0C94k1i4qFY/YqeJ0F2hxxyiMHMtghuIHKwJDB4yjrGtJ0wVm1eDOcCVn1cYJeLbdgn&#10;3aZ649xHwKhEjB32+21/1O21UJvn2Prinaxa23GM75qDPmaV1B/4lmUqMXrGM8kp7GRpJ7wMHKAp&#10;XaO9KqO0yMnIwc92rcjPVr8MouEDH/r7BYuWLd5r2choA7qy3myYQN3sD+f/5l//5VskQs7iJuyA&#10;TQ08Z6u8LQ74FHhReeWRR5146iOH6y2f+C64DxNFSLMS43PbLTf94Xe/FkcS8uBsdb8FaqsUhPJX&#10;X8Rx7Kqb/iCDEuO//IyCjtlAqtVqMk5NlrnrqrmtYbN1cxgaBY8i2cdiSpY/siTimoQpqYCN5hzr&#10;DJKkSjj+h3g38ARRak5Tsh1Bq8SZk5ik4OJaE5Z6+wa6KuHkLqabtnOiUZL27CypsmRfQniirWXI&#10;u32LiZNKxtqoKNAbpoZMQtKOYcA/oVFNARYMLGoXo9tX6PWKgCKgCMw0ApNft8x0yfT5XSFAjtCe&#10;BUtIHMs6SNY37MbniV3JkBPh9ltu9J1MOH/xKmWbo7PTbFdv7XwxtkF7HSWGkNljSXB5dYnjcBAY&#10;FcdQWfsa03ru7B5OU/Unfkz3eRx3WBwxbh68zzvTtvUUn2+XQPYhZr9LtrMkrH0KHMo4SnmT1Uie&#10;SVIFSDrjKd02/gxOtrdZFeLd75gi2cjXhtN0KSLwRpYXQejfcuO1d995Rxhgs7YQ/WWLEV2BvoEF&#10;eeEedeQx4xzK2GqtvUoNRM2XcJ6S5VbE0RwHlVy8DxJCLxIJGOTiiD3GWVnGdGrImfYtmunn7y4d&#10;tD38mNWjHNYvwI7/Nu5m0u6PspPPXrTnjI4OW4YUAR5IhK0pV7MONWhN2uNlBrC23cO6xYl/lnHp&#10;opy25A9ZGaJrZlfO+x50xLlvfNu9965fuGgJGW04SH4UJ82+SulbX//yDVdd7kdCMpjEMfChUwre&#10;3PlKT33D32bwwXfh8U9+yr4rV23YPNjbPwAs1CIUCZgE6dYL/vyn66641COWJCV2SdCw04SdILYq&#10;rSheS+8Sy6GwnnTS7SQ1mzyNOwc3b4JmIfH2ztdx0ldOPCEapwpxz0tbzET0UHTuUdKVEiIsTJS1&#10;idCx5LWk+37wwb1UuS1WZUB4wFlyaGho0qWd9I2WHhWQ+fpMeUeGhpH5QQlrEttgVkMnIn7NNlGW&#10;b9q0CUKfV5B3QJySoJ8k8C3oGej3DTs/9WOKpsvUC6BPUAQUgT0PAaVR9pQ2RSDD9fbffyWTnezD&#10;B2K9MTtDpmB0/OWPvyeHKLkj2cdKkVydeW8UYH3QpOUhOFfFaBDXTZmNiSfGgCCHjj+6aYPEGukx&#10;BQTa5vQk9nun8NoubrVUmnVKanMolkaxfsJjSRqss0P3R5GK6uTw8CBu//IC41PNOn7MfOffdumS&#10;vvsKTfMdTaOyLErThdMYYVHHT8nXv/I5VqkscyPxNOGPAIIzTovDjzxmxYoVpgQSCW+LYpYqloWS&#10;3/T397MshAu1axiWOoT4IFgLv0IIfbPZmEtL2mkGUx/XRkA84CyFYb5by6TYRSAdA4d8YQ0Q/+he&#10;PaH9CngTfr7nnntqtRFUZhkrbDKpB8pgMv08ZD9/7rSRBUTkJUhCNR7KYUv7wOhkOGXhXFLnuS98&#10;6SMf84R6M/WDiEkTx4oKq82s0RjZ8sl/+risveM63yED3W7kxmm4I1l/lxYsfeZzX9CDi4FRBwES&#10;KtLfW/XpOEnzN7/82eY19wa+IGajSGw72giXrUbx8SiY3FmyZC9UZSEZJNLEuKLg1zA4OGg75Ux3&#10;gwlW5lkmTnmQDa5EPlIAm48Kh5TbbrpeZFA4EXThkxiXxW2T+u09hq0qLh8VbrtUPkvsV4TVNOOT&#10;mTUkxsjKoiCn0tZxPdDteDcPDm42UkcPNNPOo22enEfBWNwQ+jkb168VISy0bQzpanhYB46MKWnn&#10;H6tXKgKKgCIwywgojTLLgM/U68xmvnfIoYeHpRJOH2JSoA0ZuMQJY33ef9/dt133V+ZvvElDCT+e&#10;qWJs/Vy7+T8u2OEsXrwYwTmxhyhGKtYwlgR/vf322+eLN4pJODK9hzGmHzjaaE/vWx7SrJN/uPFm&#10;bx88x+5xbd68uf3MyQWDsEYZ3bwZf2NMTHycRGVXSJsHBfXY18mLdk9Hgqn0HiL0k0LS7iBOWelF&#10;cTn79U9+dOEFv4XWbDVJQxvAvYpeSuEhzfDUpz2LD9MEAT3g0UP2jbG8x+AXZ4esOoy+Z5Yu2NIQ&#10;VjlPuPnmG60cjZi/Bu7Jd5Up3znTLkcz/fwpAzB7D7DOJlbQYWuelPXkli1bzD+Z7jCpgR5p6pFN&#10;G0ZGhqzeikwg49/1XPb2b3cPEcI19W9/DZYj4HuxGbKMppBszktAblBx3OhDH/6HRYthB3LcMEyU&#10;rpc269VKeNN113zrvC8YDVqy+UzPFv3O9JKpq3iKJ46EpAQswPdddfiTnvL0zYPDInshkTgYBDHO&#10;GlHgr79/9S9/9hOnKSFOdpoYVxUZo8lMKh/Dp7BHJE90JRWUVT0VB1hZ3kO11UaGSPyGO8fO1G6K&#10;17S5BvnB9H6bLd62shWckjrGzeuvvQaHSSF3jPKJdZ4SxZRxtsdW+UHlwUEji0MfDfk8QJm4SJxW&#10;HdekKZZ5J28fK0yej7PqaB5LKDbei/xTjDORuFnBoXdP60hU0FZRV0WxYcOGsdgoFJipKBNTkizf&#10;ZwVOXNM1i8xZpnUnm0MvUwQUgTmIwFQs8zlYnfldpMJdterQxYuXYrwi38qf1gLDPdZ38z+f/9vB&#10;tffZ1L+zs1FsLQVjHUq7oIDb19dnV1lsLbFFI0voPLvm6ivz5gSSafO7LXe29sPDw/bStjzKzt45&#10;u9e1lxB2UdFebllDec2aNWICm44yWVsnv+6v1xCVQre3Hi7Gd0KIAFmiWAWecXN1dvr/7AK8w7ch&#10;T4nOghOYxdfVl1zw7W9/OU9HWXPApAARQIl+QRAisfSYxz3ObI1LM40911iyFj/hRn3/tNNOE540&#10;l+tsI3Lx2rVrL734IhNrMOabsMNi6QW7OwJjX5OHH1I4zhfId0d/gGi74YYb7Iwj8Szde0HasNRf&#10;/vKXPK1UEhbeEHwS7mHFI3YtVbfDthsLhaAaMr5Jxm5hch/kSoOmkxw8SrxRRHXdW7zPfm97x7v6&#10;BhYS9tLX3zM8MlgOvbg+umCg/2tf/cr111yVxGTtmSQttcMyz8QFMpKIKjBhPUiz+Q9/5KNRX7KN&#10;CNFANQnzdbO0p1q57uorLvjLH1FLsV48dmzZukhCrIgPhGl51znggANEHsUGhxoHEBRkRkdHyaM8&#10;ExXZ9pl2kJRCWn8Z399rr72gpI0StxyoobCDhd/ffffcdfEFf9p0371meCzgr6mm1IJApq1UY+0M&#10;OO6QkhlfXcnmU9uy4fbrrvnz735zzx23zk7Vxt7ieQcffLDVJLIFE6glWq116aUCsslSPamDrmAI&#10;1nX33L3m/ntlPsnk4eywWVQPO+wwWloi0fVQBBQBRWBOIqA0ypxslskVqnB7Fy3F6aNa7R2zTlqt&#10;WqO+cNHA6PDIXXfc9h/f+/ewUmk24+6t2a4LtPU+ND633B/19yOh1w6YZ7lrDeJbb72VsNiuX6A3&#10;GAREm3Bb3f7JWjUzB+pDaBRrKVpDmT83btxIJhjbNyZHo7Cle8UVV2A9GzogFu8I83CbUMYyeVvt&#10;k89cRefok1OnRZpxET9J0x//8Hvvfd+77rj1Jlcykud8l0CE8AT4lKLySaecsmiffWw12m3xoM8Z&#10;xQHPO/7448ulqrWnbSPi+Ab+3/72t5M0Fq4U/KdB72aO4qnF2hoBK/YJF2CjVOyHRt8gIOXGG29s&#10;jo7yZUMiTAI06UFF8eMf/9g6brDwtGSrXYHLz1sLSO9S76cJa/dA0IdJ122+lbHYRmZAy/m2a8QT&#10;YCBN5J372Kc+7eEPf7ilisS3K0/LeOUMbaHeH/vIRyzvOQu+h5NosglvoR1JMGQEsRBrc1HFePGZ&#10;L7U2ABxKT7mCz2ypTJ7ivBwFP//p/+KfaB0trU/H1s98SBzN0iV70euIKORKGx9qNWsvv/zyZm1k&#10;usq/w+c8wPW47oIFC+QDsC4aGb4bCe48fB3U9Ic//OGPf/TDC84///abb5ZwLbSHibVG/Ge8jlxM&#10;3e+99168dDGNrvzzH//wi5/igvTJj/zfz376n7799a/+7lc/b9bG9k52WKpJX2C71hjUrkuqKUpo&#10;+6qZJiKUgIH6kosvtl971y8SL1T8WuS+Vn30zjvvXL9+PQ5cECjCzpvRg4QJBx54oEj5de/s0nV5&#10;9AZFQBFQBCaFgNIok4JtTt5EuC3Kj6c/9TmjeVD4URq3Fpbx/602G2m5XMXEvX/17Z/9yN/dcOmv&#10;/XyQKbA9+fFD23XW6r12d9qrZfMfjTCkwRyE5a1h7TohAUalsg9x04idRz31JblTzjw/D/3hJpIK&#10;5LKsFs0t3/+Xj6+5907EGpCxFz1680DZgjBSDt2dOEfLzg1GWzMj9oB1I8/tfpaf3GJ+wn4xLTYA&#10;W7kLlq4ooh78d8pZraeooV2XhL0EWd9227WOV/Ocpgt6ThgXQYotbtKBbntKhmn4CsnhhJQfiAvS&#10;af7gyKBxs2XqvtxtQLASyVcKubFs/+WpKyFdTuL2uNXcL4socpb8/H/+K28MuSj4pBLzTy+Y8DTC&#10;fGMVS1qIEUqfiRvDv/rhdzeuvmtBz0CS+Lnf0yKJTOAVURZ44bo1q50oFulZjyi3EkIKpAXYtqUk&#10;73b3/WRGRwI6YVZU0Ch0iR1ns9MkB2c/18mC7X0UBh8R2DXNLygVTrkoubWRP/7ix28550Vf/ucP&#10;17espo+U8NFOq0k9z9KWX8pjZzRaUHn169/kuD0PqZd8zgBHnpSMeyCpSgcfc1J1r32yKBwc2tBT&#10;wvbFz9yrlpyrLz3/s//4/rS+3nPpXOKPzcmoQOLOdm8c/8QnqIT9J3pvsyUjydjQwn+oDp02li1o&#10;9CPMrijnBF5sc7Adp7GTPGRc2rbHbn3BdIw8O3iGj2ehZMkR//yVBx7eajqlyCu5I7mb8C9RORyu&#10;r//c5z+Q5RvDIIsbspLeelBqf+Pb/pLftGIkIRr/94Pvvu2Wa/uqYdpq0u/xpkJpNnSCchDeeMNf&#10;pUeabiZZY8f3B6aj4tPTaFKmbUeVrWI3LBFp+QL5M8dlLE8clJt73/1/P79w78NbKQqsacuruOVK&#10;7qZcsHb1zed95hPIRcsXYb4Mvi/Wn1LisQ9mGgo/7d8RHUO0qbMUR1QGEH9gxVNefG4tLfxyDxSI&#10;VwqpZbnE0F8vBcm3P/OhCoN20ZJPn/gR021kCe8gIhtY7VgkRpzA6dnnwH2OfByJZNgdahDKGfWS&#10;k7AS5JtWX//dL3+0VRu1mMTNltEcl59Ruu/OqGB5b3DGkLDjGKMwBgZ/tj+3IJQBEAMMPa6o2nfq&#10;ySew/B9uxFlUbXnleuEXQckNwmWl1uBdf73op//6w/M+8rW/f9Mn337mp9/x0s+98yUffedL/uHt&#10;L/rIO178ife94ryPvfFfPvue/zjvA5z/+5Mf/f43P73v7ptGN93rtAb7kApxyPk9QQef3GQ9cf+U&#10;mpL2jiz2rvg9ofrqRyc84rF1Z8BHz8QrAUILw84tRkY3n//L//UKSVzMyci8teHRyQiREd6NyNTI&#10;LM1Xfst1l/z5/J9VhENLe704rw9Xgmqr5S5aut8++x2EKbmNAu+DuvfkKj7FL2Qa7cMplkRvVwQU&#10;gV2LgNIouxb/6Xy7kdR09tpn76c97RnNFnHXWcw2PHlN4yZTPptAbP1s2bT+Z//z35/84Ad+/6uf&#10;XHHxn+6765akPug6MWse/sRqcVnddnWKCj02ButSziRPeRG6cQ9kKLRag9STjZeDDjpo+fLl/BUF&#10;uIUL+vllvTayaOHApo3rv/yFz/zmpz8eXH+f4/I0yJTUpvyQYOCuThbZhBM7rSjCyiSaCQQSoqa7&#10;PSazwdLhHdOyNsdXAz8jooUxxUbrDTICsueG20XarF1x6UVr77oLMw+3Yay7MjSCNAHtwiJE0ICk&#10;MMkC5GezFjerbLMRNJbPtkOun6knaGhDgv1bKfdRhBNOOLlBwkvxEKYIUsIwcBsjw1dcdtHvfv3L&#10;LWvuJYGTuEBLRqcJziwe39Mu8jDCJzjfvHb1T//7B5ddeiEpaIYGN4WB39dTrY2OEpFC1cnXULDe&#10;MB7XNjFqe8XykOaiKHNNMoVOODK0+tpr/nzN5X+4+rLz/3rFH/mBP/961R+vuvxPE55XXPr7yy/9&#10;3bVX/+X6ay+47poL/vyHn37/e1/52pc/+coXPe8ZT3/K+9/7jksv/NPw4EZEinp7yiwo3FCWYEuW&#10;LhvcUq9UFr71Le/aa+8VBB90+l7gU2xnYZf8zW9+C4MMKUWGRurikJLGqBvQ2f77h98/+9Wv+uG/&#10;fYf+lsY1xpPAT1lFu0Usp4PotchdT3gWGQNIyvXlEq3BOBAXWQtdbAdSxkslt+mYpIAUoC1/u3Vp&#10;52A7djv4bOf6h4xL2/bYrS+YjpFnR89wyaHTlBBNx33a054mJC3rTM+vlMpxs0GMhpcnP/nf//7C&#10;P39q9Z23ViqQ+w36iR2OONvfuO0MSasGkUpzczKVbNl033veeu7vfvmT/mp5aGgLMaFhmczBYcu4&#10;N44dE+2E76jQ09ggO3gUDdTVKBpANSA2YTp5tafnHe94RxSVS5UK+xyjw0O91XJ/T2lo06Zf/Pwn&#10;V11yId5kOH4BPU4ueLqMAzI9ctrT+x1ZIWpK+BB74DGPeWwDjZiUWaDUwP8kSWzSdMaT//n377IZ&#10;ErOe5u9m1Lfehe0B3C5luf7kk0+2vhK4pbQaIj7S11tt1Ee3bN74+X/+p8su+D3DSFRC1SNtjg4h&#10;0IvPSndGBRZI0oB3Dl3GMTOr7shr8qBDD/eCUr8RScEA6++pxs1RhIJjt2TPxCvzZ7MI65lfS0lB&#10;3xt5PX5R5iX29PJS4FQiN6tGQR43S/yZ58MjtbDSm/D1bHN01c0e+Ho69M9x5RYnpDlouCg66OBD&#10;EDw26bcLCRtPkkopbI6OoAp84fm/kY9apnK0ycTMyBJIK4Z9mBZJmbftmTabqL1ArN5w5WWXXXIR&#10;WjblUsgtdIVyTy90mRdEjzn9dJj7HVpik6v4FIeAHZZqis/X2xUBRWB3QWBc8Hx3Ka+WsxMCSPfH&#10;LZbW2BDNkS3/+1/fu/aKS6pl+Ay5QWb+8YgJ63GdOpKv1O6DWe/oMSsn7E64DhE8FN189iuM6psX&#10;lk9/0t88+vTH+UFF3FqNoWNpFPuu2y7/3Q9/+APmYCw/OJSF/QMQPdhGNQdmQFx8BxYuPfjgQxYv&#10;WWrCAljwdyebUvJELDPO4nK1Z6TR+punnUE6IClFB8Lwvtv/+tUvfTHAiC+EbRG3VbY//PDF577v&#10;oIMPlmU3OyZbhSd0S8j8+5c+dtttt7HKAAS20YiqkCxFrvu+T3+nq77MwuCuW2789lf+eVElaIxs&#10;9sKoleVhqafZqjfj9PDDjzj+hJNIfxCVqpjdI7Va1QgQWj8jfhCdGhN50RiNDz78ML/Uw29lJzPL&#10;SqL7D98WrL7zuq9/+RMRPEvCTiebUXnhJ5AVrzj3bfseegzXk0BSXI/dEDeDbjNmy2JHtAGTxsj6&#10;j334/ThXYFlu3rCeFAAmQXeIpBzLL+QAMNf2Xbly0dK9JsSnUmKfqkGHodusWXMvoWo4A2/YsK6v&#10;5EvGB9LHtGI8uvv6BuAPRRWlxFZ19P4P/2PQu2SMQ5EwgcSQASRrHCMF7r3tuq+d9+nAZYFnotlN&#10;5XM3eOU5b9r/kKMo2CRE9Lpq32sv/fO5r3tp6DVwF3KdMm9n3zZzm6O1JpH2Nv2QXUVIRwpD0XWd&#10;6OCzovvbgCabIJZ7qVF/eeEWOCbP7emtJC3WobFke3DzUtQ3WquTQKOVOR/9+Kee+PTnQs1FpYd6&#10;o7Rf1Wo0S+WyGWpIod589StedPP1V+Ep0KhRQraNhYoSvxkUD8LqwMDCIx52zKJFi9BcpMxjkT7G&#10;S18UIic6uMw6ylnXbg4rptNo1E48+eEnnPIoWEAC5yU4wq6VJYl4+9tO3vDqM6+7+gJ27NHpxJ0J&#10;x3CItGNOfMTnvvrtwi3jrTcJzUlRYgArqV38yOOPKhWEjLHtioYub+FTKJ/12necdc47xPvHy4MO&#10;A807XvOcK664zPUYZq1qL5lJ/BNPPPlTX/9xV/0EkMfSo0qp0m9/9XPf+NJn6Lc2ky7b9aLiWUR/&#10;uep6NvzT7usLqIwG3/rKZ7/5lc8GbkLkjKBIPia3WeS9f7niDvEzFB4WIgyNT/nJZCOu9/ZGG9bc&#10;87QnPbrspVFQmF5Uwvur3miJF1NQWbRw2SmnnvbEJz/J5sm204Edo2wvtb+kA0Cy33zzzVdeeeVf&#10;//rXKB5soeoTx/Qich5bsQm+a7auoQBZi/7it3/qW7i8wC3BPEuCEaBgZMaLpIcUznVX/vF157w4&#10;knA2tDNIoZKmLtxD9IXz/uP4kx4zXQm8mKVYFrpF881nn3XtFReZmQT4+R7iwqscfdxpX/zGd7ca&#10;NbfutA9pf6hfSSIuiUzYBvDSL//z//vGVz/f11cRGjjLGvVmb2//8Gh8yFEP+/JXvt6zZD/ut9mL&#10;aH2+C1njy6fdVbeSZ0w8HubMIyJuincj4+F+Bx111rlv5crunz/W0A+xB2obV3/3X751/z13MP9W&#10;S9Foo97T19toQshWRhvxs5/3olMe80TIcnqI9Cg61vjI0O48NjT4h1//5N333Enw8oIF/dgVjKLs&#10;0xAsnJUWcC/gLFqyFxEii5YspfMQCTumgb3TILHEb8aJH5YYQ/Y7cNXBhx7BBwfSHXMM5rUffPdf&#10;r7rs0jIOkOxpxHU0ZstRadSptudlG4VkbSSvSbZmOzCOtZxdqIeleGSkxj8EhDxF5dFag8Fx0cIl&#10;xcg6oWNw5Qk9J6nTNisOP46ZupOhwyAGZXnPrdd/68ufR6wFHRprD6BOx3Dx2nPfvu+qo03BrB+x&#10;dEIZXAWfHEE9Mj8WrQYSRVf+/ufYADDv5Z4y8yw+gwMLFhMnvvdBh6H1e/jhh++3336eUQ5ub1lM&#10;iPHmtczba2+49pqbb7x28/q15chb0F9NJe4rSLJiuNY48tjjX3XOG50IM1JyHomyzsRH/p3zPnPf&#10;TVcTIeTgeZ3kEE9R0VpyyMmvPPf10qVdcVejmUyQ0vjgudPtPtP24U4XRC9UBBSBOYqA0ihztGG6&#10;LpaZIcaYiyLdsmb1v33ra/etvrO3Gsr0LPvwY0k3mKiFRhGX+Qcts60VaxOj7vyRyE6YaOxjAcRp&#10;hhPr45/yjCc+7Zl4n1g74KFMSjb46x//+E9/+H0pCiulqD46SCGwx4kOYItjvGA8CmuBNEMRuxw7&#10;XxiuxFLBqMLj1POjpAg++k+fxxSBNMJ+nvCY6WnyQTQK1ijr20nRKBSenbSvfuHTg+vvDfB+LVIs&#10;qnK1ErGkY3MKadCoLPEOrKPIVON77Ou069s2zmRRWu5/4YteuuroY6wVaBZB+NJCIUU7SaNgYKXi&#10;VN/dQdka9axapbijP/ufH1z0l/N7Kj7bdNAnYsyZxLoiueELlcZ+NtWY8AWEMpm1lnheQZhIyUVy&#10;QKw9/sNu5pKFS+qjNTBBsxDjs+W3MBPf9La/W7TPQXIR75CLLTe3G9AopUDYB0lebhYDFFqYL4L/&#10;4wniktqfm/20TeiAHNw4umWElYOsXel/fP6x8DJkytg8Otzbs7DV8v/hY5954jPOwD2F22Av26vc&#10;h7aCuMTjFRLgLYbb0J23XveW17929d13LOnrQ/4iSZqsnAOfj43X+ERcJU5sFRBsXL0tj6FHJm5f&#10;uyiyFWlHGvIb3BvOetVrX/O6N7teJSeuiAt2RKNIb3dnkEYp3Aa04HynUaSpbB+hm9Y//+lP/Nu3&#10;vrJwoELsxnBtpFotE9PCqpiFTEG4T1RuJc12GIulyezNdE46OXQJP7cv4DeleJS1a1CGGq4feNCq&#10;1avvFpYT0pfeZGiUf/nefx10KKPZnKNRWGrK3Nc1jWKlSoUdROQJn8rm4PrXvPoVd99xPZEcaRKT&#10;/JgrwlJ182D9rNe85px3fgDARoZrfX0LhAIzbdHewOhmjN4ejUIYrjDLU6ZR2gPUAzsrRev+O279&#10;xle/6KZNHAchSoaGR0uVMpnWmBVKPf2vPvsNS/ZdKcMFXoXi9DRWwfYQYZ1QnJHVn/nMZzatX9/b&#10;U2FaYUcEbxTcEkfTzGhlh7AIzIwoyhiKGcqru+2ZnsCLE8R/w8yLHvOEpz7+qU/PmD6ET+p0JFvW&#10;r/vlT//nhmuuYGGP6gvEX9yqtfz+rbu9HQwpUsVIf9uf7UdhGcM8HopKZZL++lH13jXrDjni6Oe9&#10;4EW/+OWv1t54yYzSKEnqhYHo9comi3RjMRbqw8P/+oVPbdi4jmkkL/hUBcnaaKtS6WmN6+magUCq&#10;YL/iByRjHoyTUahF+j2NmMrZQEmJlxKdo6CysFZvsCH0kpedte+qwwxl7GGrIh7cAeguaBQMHSyl&#10;bj4KZ6btw64KoxcrAorAHERAg3rmYKNMpkiopjN/ifC73B0s3Hu/pz3zuYce8TDxKGDFwyaDSTaM&#10;ocpmPtlLAieLvKIa+X2VqKeEHwh5F5tJY5Q95q7OnsgliqRIm3FjhNU9zgWlEN+O2EqRtS0Gm/VD&#10;PHLd8JGPefyxRHbEGcEplUpfX+8AvhVl1mS4pTQbbp6UgqKn7JWC1CtaoVd0dbbqg1k8ikesrLPF&#10;2cDo9XW9NTeZJpjpe8o9PSeecmrq+PVW4gdlyarIRlGrgenJ5hKEFFJteHtkhFFgkrLjVKCRApuQ&#10;8wMmeYHmSBaPDA/6mH8o4rOnb3Zp2OfxOm+qTVelWPSWkcgRSzF8+jOes/9BqzZsGoqquKKIhzDq&#10;ibIvx953TPkbZcmqKOXf9iyHOBfhbDQaN4ehkHorhARl7JUCC7uXRx/zMDyhaPXxBKKSRpSD/W37&#10;w27XEwhxiOuZmwX8wOmI4xc+3tAD7MxOcLopzUtC1BLfpceVtHmzaAy3KlUIGVYCzXqNFJVeVOnz&#10;wkqcub0LFu+17/5f+vq3T3/8U50iEFIUCZlxT4GJWj/3EVQRoRmYNP/AQ4789Ge/tO8Bq+pNkpiT&#10;IAmbOITeGh0dkcWMOKZjHjfT1mjSHHHzVuCmnHBpeDpMeOZJjd9HfuY7MT+Uw6JachkNKJLst48t&#10;fkRhg3X0dHVOfc7kERj3dxNvmLD8wjNfdtyJD79/3SDxpFFYgsdkHcXyuFpm95o1YaMSFaWAQQmP&#10;npZXMEzh20+viJu1LUVar0SEMeAnCdfctD2htyrc39Bw/dGP/5vnv/TlCQ4/5OEa/4xZha5bt65d&#10;+PZO/uSrs8vvLDwRMyLctdFkY4Fhujyw5K1vfbe4DUiCLPMVZPhTjEJJ//AH//GbX/wvpDCTqAxu&#10;jK425HGuiTwZ8reTPbDPQYc9/olPMToaXr3exB0J0oSLGUqGNq1HMyse3OzGLWYpHFLanPKYE4fh&#10;GqTKvQtf+JKzlu6937pNW/xAppQFCxa1iBAhQbYECNfTVh0JrTxpMF8wvHRlVHBxqzZSCdFvCUjO&#10;bB3hrERKpwOHv4V7LX/KM5696vCj3aCMAszajZvDsAfPES9rRm6K4dRX9q35VMJbJa+nTpMdCi/C&#10;Uyrnh8xtJUWj1NPXTAs0hZj0H/ekp7zyNa9bsnwfkQya4QMOhTeYIVe6FMQOWxTVgYUvfOlZeBnW&#10;mnFF8hjgKOIsWtCPMdlThuyE82DcBl4+YVfUvDLGcObrCc60MVLy8moJ7TxJV4SuHy5kuG+t3TTU&#10;v2Tv0x//pH1XHSIqNplRXerIocwwCvp4RUARUAR2hIDSKDtCaDf5d0wu/KIr1SpTkrGn/IOPPu55&#10;L3z5oUcd0794GYISzMluWA4rVYwM9hAIX8dxs5mktWarQfgD+wceK6CIBVJXZ54Q0M7azquUCQRA&#10;dV/cMp1APFftdkqbSbG74mnm9S5d8cznvujU006PKv2QKRsHRyAFYoyFTC6gRyJoT+yAbCbzXCPR&#10;t/MnQR9RiF8GOR2a5Z5SnjTl5u52IGasyfGBn+whQiKud8rDH3Xs8af4peqWkRHwJANopafPxkrg&#10;WdBTKRE8DzWGZQKXhR+uPSFZCGNhL5NtnzD0oF3Ezob7oqXNUnTMEt25sk1urSJuL1Z12ItI2vSU&#10;p5yx6rBjNw02/FK50UxHRkVcAw7OeiThckKZJzzt9h3Uj6woyNQbZ3Tf0Eevrvegw4474/lnHnjo&#10;kUO1eqWvv8WyXkg02RzbsmWLrdxuR6P4pHmNesql3jCoBH6ZSBDIjkQUF9FQmOBEUprft5pZ3Mq5&#10;mHv7+xb1VAcAqt6IPa8cVfvrLWdoFKu16pcXv/Ss13/16/9x/CmPoSc16sI60StiUfntcCBVQlg7&#10;oXys9GKJ7lp15MM+8akvLFuxEmFHPNPJO4qFbTJQyHdLaBX/jYIQNzGC2qTfSTyWRItMeJZwNIJv&#10;xbubjBsk0MWZv9kkCmnLZtaN/YBg2lBOjx3nrHM5Z34tOffWqjv3AU/rVeQhEX7c+Day7FqybN/X&#10;v+ltxxx3Kh5ypepAM874uskcx2AzMjIMw0fr25NQUP6UrC1G2jkK6BtoI0C+NfmTnxktyC01Ctue&#10;5Kee/sS3v+9DBx12FDGk8h4JsBpbSW7YsEF+YUSH59Qxye6BC0ZJXP34k9Ak46bnn/Sox5/5ilc3&#10;4MPdYOOWwUpvHwgifVZvDH/tq59be8+dAgDTudF+wgtmTEpk+uCYFhXPCe0BKsiAc9rjnrDq0CNZ&#10;qLckcgdXFBPAGLd6K6Wbrr/6j7//lRPJ5MHM1XbK46+WmrGTF3mT91l1xEtf+drDjzq+wZaB42/Y&#10;PFyGLGb/iJDFUhkiT9JK+4wucv3OWxT2ynKlmube8GgNT0nrFQjrvx0yIyoxUgUwKS9/9TkveNmr&#10;Dz7i+IGl+w2hgRJVPDdgamriT4jrL76S5Iz3QrwNOXERtCc/42NDhTeMZOWFy4858bS3vvv9z3jB&#10;mbjnONDfW2sDTV8rP/hJ9DAZXSUuUpLqgCLd0luw76qXv+b1Kw85csPgaOGFGJA2oKzVHE2TRoFM&#10;eUEgcGxPfs6z1oRntYQxwkTQFE+cSqXaM4CKLUq2K/Y/8OGnPfrU0x4jYXnMMqaJp6uKkzNdpuvt&#10;+hxFQBHYIxGY/Lpuj4Rjd66UEAdiyaLUxX+M9EP/0n1e9OrXPfFvnrFi/1WZ6w/VCGaVLDoFWvcE&#10;YKN/4UVslbAvzZ+c/JVfdnV6XoQdwA6NLHxweC33QY6wuHrIytx6qwq8YQVb0K8uePaLXnbG818c&#10;9Swo9/RBpojFQ7KQjGABbsWUqoRhydyBydLFmSaYZTAI5YWLlxx19LGFjwlEDr3duWFN2dnoAUFY&#10;sMc8/gknnPzwRYuXQj3IPg4R22kONWYDssihCM740luxGxtJMZb012QkZRmC+Ub4BYQVZ5awkmHT&#10;aMY39pH3Q48jN+65uD3tv+ropz3zb4844vh6I4FJ6Vu4iK3WLUOSn5Ks2O1olG1/gA4gzy5GKkwB&#10;lB3SHlHUx6Jj+b6Hvvjlr/P7ltZaWU//QmzU3C9IFGJZvOHh4bFQ7d2tI8BosJfKn6yOIA7Yk6ap&#10;2fgzWagmOFlc0Z70FnxGuJi/EkYxUhuu9C2Myr1QrKONfGDRisc/8Zn/8PHP/e4Pl7zqVW9dsGRf&#10;ugb9pdJDmgn8x3Hn3k7MFom3ys2WKEmXohKLCsiXI445/jv/9oNnP/eF5d4Fm7eM1FjHoOIojU0x&#10;QhgvNpERj0TpGqd6o4QTorgx4YkyjP094V2uFzagUOKs2tN/9FEnHnIw0fsUjOSm1iE/py/tbu25&#10;p5UX7wjoe/huVvGsgYOwcvypj/rAh/7+4EOPaaUoA/uVnt5h9FHitG+gX5RLcEs0Qw8eA5z0BHva&#10;dmfNa09+jtErJ+GaXznk6JM+8qnPLdp7/9RlFVxiBEOsweLI+NBmSPcQZE2CLdwuYCphFWQznukv&#10;917/tncfdcwJWYDcbC9iRlGFKBDQC266/q//9q/fag4Pig7LGMUoQXlzDY1O9gBeS5LjpvCf89zn&#10;9SOzsXgxwiWWpzB7Kjmuspdd9Jc7rv1rjK+lafH2YpgfHlhmB+hJhQuX7//SV77uUY97UpOIr3KV&#10;fRm6UJISMgI1DNUCtQWT5zN3dGVUcHGjCIcbCf5WBxy0atmyvSkJwbDbt55pg1YrI1vVocee9KwX&#10;vuzN7/v7Z77o1cc98glHnvTog485ZeURJ6w45Nh9Vh3Due+hDzv08JMOPuT4lQcew7nq0BOOOwHt&#10;3Wc85WkvePeHP/7O93/0jJe+KqguwJMX864xWuupivPRTB8GZ9HYsqF3QRgyfEOrLNvvwJe/9vWP&#10;ePTj/ahS7evHDMEGIc5USCpRjhdLz0ROyVaH5c4mOMw+jnFErUK5Do7WIWX2PejQ57/4pac99gkI&#10;25qESOKmDGE+53rzTEOvz1cEFIHdBwGlUXafttp+SfN8YKCv0WgRPixxLHbmEReG4NhTTz33jW98&#10;1dnnnnDiyWFUsatuVmAkDWRWZC+EMy3cZpLhOIrh29WJLVEq98KAuH501DHHn/nSsx7xqMdKChYT&#10;H2utnLYggpTInD5OB7l/5Aknv/cDH37eC16yYt8D6ix/RRExYvtdZDsyT9gZyaFMaE4XpwQvRb1H&#10;HHnMc5/3/Oe88IW4LDRT9u7H07vstq0tUgCirZjutWLfZ53xnOc97wUHHHAAHig+hka1B76JhQrJ&#10;DjBlRFjVSGnYw4YoY68gs0+qi6c86Yko7bW9ZI1YBs0xC+46EDdo94qtjygOBTjgkCNe9dpziAJY&#10;snT54NAIPTUslfGRwHEbq7fTwTXoWbJvSa2DoDRcqy1YsPhJT3rK69/01lJ1IRI4yw84GC8JPHAq&#10;PeXRVo3XWdek3ZRG8SPMS1QAcdZq5ri2p2QIlZ9RK57wZAkGYyXSp4TGlNy9li085tjDH/XoU488&#10;6mEveclZH/zwP3z7O9/95W/O//g/f+nhpz3WCXu9oIoGc7OJ3AnkhZiuBP5s7ythL7eAySo32EcV&#10;3yIf3xO+0L6ly975vvd/9z++f+YrXlXtH2AjkW9Z+A78viXnB7kzI9zEONmMzVIRf53wZGva/p6R&#10;A/McU/yoo44588yXfemLXzvxlEfFTSO7KCwPBCHVVAN7V49oWcoKipZiFQ/9JsR37hx53Inf/sEP&#10;3vO+D+x3wIEjowSnlIJSxFpLXAzEfZ+ALBR2CI8w69sWbgeihMWqCdUjoz0sCsTQ6D09fe947we/&#10;/R8/ZMjg06YPm4geRpEHxnO7ebDnHEKXQ2XKCpaoKIZ0cu4ZR77gne99H98bTDr93vCSoja9eMnC&#10;73/v35HjbUtwisSu6FbMraOTPeCb1O2s0XuWLD7jjDM2bx7EJ5H5i6pBosSErIY4Vzb/64c/sLo5&#10;lkIVEfkss1Ob9Vaw2YgZZnoWLPqbZz/37e98z8MfiX4w+ewqAQyLI2MO0iZGVosQQdn76erEUYLg&#10;xyc/7ZlnvvQVhx4taqzCFHS2K4wccIHKMi9FIbXUO1DuX3LCwx/15L99yTNf8soXvPr1L3v9217+&#10;hre/4o3v4M8zz3nLy171ppe/9q2vPOcdnC876w3P+duXP+5JZ5x82pP7l+6dBSQtC/BDgVsUsru3&#10;F+JyFloXhtR6q2JDMOGKni5tIXJQ8Ce9z3rBC978trcfgbPzgoXw+narRj5PY2xwyMduxMInPMaj&#10;brNaQzitlQevesYZf/vaN79t/4NXQbXWa3XINchXW01qPQv11VcoAoqAIjAJBFRidhKg7U63WCND&#10;AtSNCDwT2z333HPXXXetX30N2z5DQ0MjIyPtPCBcgMUx4WFymhixc0OOMFkODAwsWLAgG1ixbNky&#10;VuYrVqwgT8pW93bH0A2uoVwU7A7U9Tdv3oiYBRMtcQBRNrGV3CRfxJg3rxSGV1MMsjmsOOgkFOP5&#10;wcy+YmntYZ6clpaidrQaLXj9lb/F1QLPdg5+oH2tcenklSVLlqCf0tPXv3TpUhpor+X7hEjoE1Mz&#10;pw7yAjVqJNy57bZb16xdvWHd2uERCcCp2BRT2xxpYRIulqqLly1fefChqw45dMX+K6s9OKTosSsR&#10;YFRoO9izsr3xxhsvvPDCa6+9Nm/cf/vtt+MygOe2xPQZw9oOIxMWl+1brjzs0COX773igANWPeax&#10;jzvssCMIB5xEZpBdCce8fzdrVviQVrN+xWWXXnzxX265+cbb77iF6cYnSdZEh/D7ScLYtnDBkgMP&#10;PPjII459+MMfcdJJpzplcs/poQhMEoE7rr9yrTnQ0OHAfdO6SJRJszXRgV3RHp3gArBwsCv485iT&#10;noxRYfP7tKfgSZapq9tMmhm04yGJRKZWzLPk21/79KZbriVNslfqQfMFpRW2QvBtgY6BJ+rq8ZO+&#10;uA0CkG7evPmma87fuHEj4zx2iAXZBvuUxsL9Hvoet38xxsnyZfuuPPCggw48pH/BIsnzKFzspEuk&#10;NyoCioAisAsQUBplF4A+m69sz3Zbz/2iG1Kyyezw9xBxwAdEI0xCnwmOrROUcgs3Gh1KNv7F+dbq&#10;XoznNjbkRcdUgBM/P0e2HZExScQ8foFhdDpGxm5dZrMks+RCTFS5WN7WncG6B+8Bx9aLzzbaMCml&#10;NitiY6bGcRhrVqwStnKgk8hjbdUEWJHOqcOm55RtPZOCWXTp8ErC5aFTvIYRAJCMoKQEJghFUvyI&#10;W8ScqtR8LMyYDM3W3vsy5jgxSwBpsigyDScZHbYnUUMHkGvopV7aTINyRdIIo2Uo+/N67DYIIJgV&#10;igaT+BNKfnGZH8xc00nNeoxeYR0lij858wo8DAITuqzabdp8Tha0aIlRwZgjc4pNXW6OnbRzrHVE&#10;bvNmjl1htd6sz8Us1VZoFDGMTLJ2xPuZ8ZJvffVT0Cj1jPzdVRTZK+ws5O7yQ4456/Vv75TweNpL&#10;296jAg1R5Ssjf25wtiN8+4dOOMukzcVWPlZG+7FANP3ep72p9IGKgCIwkwgojTKT6M6lZ1uZjLZC&#10;GykvjE7jVkU0axxkKzsddvu4vZrhr9gYdn9kzDIZd5Qwf+1yPpTcG5JYBw9Sa3Ab911kcUWtdtuD&#10;/Jlj8+5WBRpbf41zKJL8xZhN1n1mLrXGJMti/WMftFKFeaCK264xEXiT9aq0gg2r4gdRLJxjq9FW&#10;nIfEoYlqKKWkUW0WZrz+J96F9jGLpWvZviu2GLEluE+XdZk9yT41XbeNjQMPGWfiZkag2QSZFjqF&#10;4xQNEnYJe2JyYD9QuDnWb6cLtT32OWZ8ZoJITidCQAAA//RJREFUUxSg2Sw3OVMzAgJQIp/o8Gyc&#10;gvm0t9ad0HbfY7vI7FRM7B78M8dMFLPZIDJtJsHwtofHfPpgo2jsmnEvlXaQ8uyU3mwYCI2Cqgvk&#10;hBCSXvytr316w03XtJwIDXGEzUj3g2QYNMor3/COru2uyVbDmiIPSNUYjnTbcb6TLJ2Zx+1ULyFd&#10;Yzoz+rFPtjn0PkVAEdhVCHS51t1VxdT3TgGB9trbaoBZqVdxSsBZFON2/JQkeuI+OvHJChx/fDL6&#10;mMSEcsjinewvEg9rzV/rgSJzPsvabssrzgcsp5GFN5l1oE/8sOKH1U7lkWLjacEqmt1roVvkr1TK&#10;KoNQZfxQxrgDo9LSbXnm5vVW6+RBZaPJjOuG+HIYLw3boMRyi2qjJHuQzX8YKcnfMPfMFEm1TY5E&#10;OhJiPUYFUELOHZFJnvDE5jK5P0kOItI5dAA6IU09N9trPpXKsh50T7QISyiIYmMzDiDXY8cZemb7&#10;U0WpUDrtRKdDovMSyYZMJm5D1La9rOYTmLt9XaXhjJMYKeTQVJANZ0bnoNKp3SHkORHGiRFMYRAY&#10;90/b7YHQCuxSBMSccBEwFtVq/hSXDqSXGJ06zS+Ew5qZlMFK5lNjV1gt2bYd1Y5unp2aPdR62coG&#10;GLPlSOszi0aOLY81RSwmAg4QjY/zDO+SvRhiBfQ64CyZByVtvUiaW2tyDibbmp321bcoAorAbo2A&#10;0ii7dfPtbOFxx7CXttfhZpozMvZoejpk90BkVk6E7Cc8Qyct+1klyEteGuSJz1lwsYS/PmRhb1XZ&#10;d7Zk49fZJdZ4aMcDP3Qqjy0/jv9GHnesLlRHkhoatsg+2CrG7zGhPW1UbcgSFkycN5OiRQsCAmhY&#10;KDhBwMjHwm0JmNAMc5NJsmaWxESbzEFsG7IO5xed2j0rkJhEq5YLJY7aOuIoidLt5zZD19v8UFsP&#10;NVBefNkpQw0B/L4wYPzVQ7sQxmyic8weRzzWPIbeu70Arxmqhj52ygiwPto6eEuyNmX48LPZP3G7&#10;ixhxgS4xyWcYvWWhak89FIGpICBpoA3BK+S8Ud+353bsCjuTYlfY+ZS5lRnWxvK0ddZmk7bYuvrW&#10;sGoTGZbFsMYAZWuPvVNBbIf32je2B3kLBRBZwwPEvEDQ4+SvnXAmYE9k2jxRCLazhqQE2uG79QJF&#10;QBFQBOYYAl0vd+dY+bU4O0bA+l7ayc86a4jirFi1GVsvnG4hwv8syTllyTPhmaGabtPssJWMzctl&#10;qJmM6QVaXXp7GrmVru3fsb1sFk7GHcX+VbiQDuWhwHgw2FrwA7prti4WjvYGzh4jMWubr10va8/x&#10;Z+ShO8dWr7jmbI2GsRWFnjDW49jZdavsuHNN9QpTLVrQbPiNB2pJPHXHdhcTznoXmageszAfZwmn&#10;Whq9f7II2Eax8o3j36DpoQ7yh/Kd2i7KZ5tlyDiOjTz2m936lKQMhhgTz7a2o5zlVPTYfRCg4cUF&#10;idHctKaIRxoHo21bfOw3vhC+9rCTiB6KwNQRwE/ROrbh4DQWJcgAI7EkE9s51hDCnGhbFwxczLBM&#10;te0YYRu3OPWy7fwTzDRuDvNfm51qPBefZH3mZysJNztHmy5vw0LyrLYFwg9gOGaYdbInx0082RRx&#10;2RrB6LMElx6KgCKgCOxOCCiNsju11iTKalNjWAuAFY511uAHMgqjg4LPtedEgVsOvQp/cpJ2dsIz&#10;FTd7HLPNv7KNwGaCOdsmL2+wp9UX6/bAt0AsBCPeYRf/YoQzrXYoDwWm5JSf08kDN5cfOJng7Ry/&#10;9c7M7OzSdFvlrq5/iCNxOyZ5DAHy1+Q+J20KLD7CIqLsKHE8NpTHBGx1UnfsqiDTfDHaOmTaHQtL&#10;MvE89AGj9jJxP8RjRWK/xLvGLNNcUhvnvmik6LErEWi7HrQZVavnSG+0HdJ2VPnBfKq2u257PtiR&#10;DeJQwtGSZOK0Gruywvru7SKQy1o0jeMm2ih2y5zL8Unp2O580Oxk02cI6ZSlr/m6dVml3WyKCJgt&#10;Hc48Q7TYToW5TB+d7QqsIBmmCgQ7xEAam2HHi2F3Mrbmi6dYwK5vz3NS8tm7rOcv5g3+tiSKnoQX&#10;cNdvNy+13r4PijbKBKuUnbVMbMsixaAT27ITzowHqcR2yvuNbSPjA2L4kyiP3qIIKAKKwC5EoPv1&#10;7i4srL66ewSYX5nztvbDtM/wPewDq6vhFUx7xuOanzPPnfB0w1Lm+sjFtzIPnUB+4MTt1fIm0+J9&#10;LTkyZXIWe1vCcbKEs1N5KC1lztnnJpWzG3BKXXKZ4MfiWcbTBllro3vk5twdE3vWmFajKS0I0qb8&#10;Rk4sEpHtNcqOLGkE0oKtoTl25FmakclFXJyEE5EECiIbm3bsh2PltxdTO1NNNb/mRrNaJ4I2nSpf&#10;s6Hy+NP2QRiwkPxK5ocJTytSmImbG6HzosjEM4JolrJ4zg0U94RSZEamqRQFPsOS9TCUQ9QpJjyF&#10;PKW17Sa/DAJkdzJjlx6KwBQQSBOkTGXuC8eCj4WbYx7sNL+IIWSMIlFFLvwHTCNTBuvYO7mw5SlU&#10;4sG3pmmtVrP+xXY3xe6TlcvlaXvFjh5kEbCvttf60FKkU/NKGJacIXtsBsaO8ziOaXAxZrTnOx97&#10;4R5hp+0IPP13RUAR2KMQ0Ew9e1RzamUUAUVAEVAEFAFFQBFQBHYZAjD7srnk4QITp1mpJKLpHF3H&#10;1RZEQboQybIBUjgwJbdcc9EP/+1bPLlVG+mveFnWQJN7S1w88dkvOO1xTwlwztVDEVAEFAFFYLYQ&#10;2BN26WcLK32PIqAIKAKKgCKgCCgCioAi0BkBl4hFvKlwhPHgUKx+l01f1dWJn0dM8IvhX/AfLtLm&#10;bTfdQGo73EB6eiuNRiOMykMjo5VKzwEHHPCAhIq2jCKgCCgCisCsIKA0yqzArC9RBBQBRUARUAQU&#10;AUVAEdjTESBwyBURL9ItS1WJVgnImzeef2rnf4A/icoIS6HmL1Lc99996+03XVcb2pznaavVKld7&#10;avVWWOlN0mLlgatMtkM9FAFFQBFQBGYPAaVRZg9rfZMioAgoAoqAIqAIKAKKwB6MgE3lY+gSNLxw&#10;SyG5IXpBpC0TcZadP7kf9TkEXSuhs/buW//3v75/3z23LVk4gF9KnMVRtZK5QVTu3Xu/AySJM+md&#10;9VAEFAFFQBGYRQRUG2UWwdZXKQKKgCKgCCgCioAioAjsyQjkzUajXI6Qy0b/fdKpfLMk9aPo/rvv&#10;uvzSi/96xSWN4c2L+yukwGqQ0CqI4jj2w0ruRWee9ZoDDz/aJLnSQxFQBBQBRWD2EFAaZfaw1jcp&#10;AoqAIqAIKAKKgCKgCOzBCLRGB//rv37QrNfdIg0DP2k1cCoJApIbdkd0tJL0rjvuDH03z1p5HPdW&#10;KwUZDPPUD9zC9UfqLTeoHHTYUa9+/VtQUSEhVndP34MbQKumCCgCisCsIKA0yqzArC9RBBQBRUAR&#10;UAQUAUVAEdjjEchrH/vQh0ZHhgMnI3OyV2RQIUEQ1GOT0nunD6Rk47g50N9LlBBHqVxtNFpxkvSU&#10;8kZCQE91wdIVz3j28w458ljJCkTWcOVRdhpbvVARUAQUgakjoNooU8dQn6AIKAKKgCKgCCgCioAi&#10;oAiQnDhtjA6Fbl4OPd9NK5EHn5LUhyMv6+oskvqyRX1JY7RImr5TDA0NeVFU6RvAIYUEQF7gn/bo&#10;Rx1y5FEgnsCqKIeiXU8RUAQUgdlFQGmU2cVb36YIKAKKgCKgCCgCioAisKciQJ4eDwKlKIWRm6Wo&#10;mcSNWm85TN2IM3HCuAhauc+f/Mxv+GHCs1oKWo16FEV4sriu21MiQKjuJrXBuNcrL3/6s8885bQn&#10;EM6TZUUQ+rEm6tlTu5PWSxFQBOYqAhrUM1dbRsulCCgCioAioAgoAoqAIrBbIRAPrf3KV76yfs29&#10;cCi+V1RCz0lbROXEeSH0ii8kC7QIMTs2WgeiZML6cU2c5VzAD34QcReStfz18GNPfsQjH7XysMOJ&#10;5eFMswLpFX4kp48eioAioAgoArOGgNIoswa1vkgRUAQUAUVAEVAEFAFFYM9GILnn9juuvPzi22+9&#10;ZXRoc9Jq9pZLjluUnRgSJE1TCBSYEWgRi0KeT+xJMupE5XLZdfxao95qJQMLFx5xxFGrVq064ujj&#10;Sn19EChJsxVWqvJDmiNhq2E9e3av0topAorAXENAaZS51iJaHkVAEVAEFAFFQBFQBBSB3RKBer1e&#10;rZahR+JGfcO6tXfefuv6tWuGBgedeLTRaIyMjDSbTaiTNpPCDxPWc6/9DiY8qK9vYMWKFQcctGrv&#10;vfcOqxXxQCmEesnSzC/xFvxTCp4WhKHSKLtld9FCKwKKwG6LgNIou23TacEVAUVAEVAEFAFFQBFQ&#10;BOYSAuTjsX4mrmPcTIrMKXJHfE+E6CBKhz+J7dlxkfNM7ipcua9wc+PDQnwPD4Q3sU8wdIxvQ4Q6&#10;0TE7fpFeoQgoAoqAItA9AkqjdI+Z3qEIKAKKgCKgCCgCioAioAhsgwA0SZ7mjpsHflA4BURIkiRh&#10;GKakJR6jV8buyQt8SZwwmBjEYIyFKXLDn9iExiQ2ttE7xAfBofBYc7MNC9KsEdodFQFFQBGYPQSU&#10;Rpk9rPVNioAioAgoAoqAIqAIKAJ7MAJpLqKwEmjjB3khwTu4iniuB70CCcJpKZF2DI7lVrY93DQW&#10;MVpxYxF+hMu4lyMlnEd0aseekGcJz/cDyBilUfbgbqVVUwQUgTmHgNIoc65JtECKgCKgCCgCioAi&#10;oAgoArsnAuIbgpQsiYpxSmkTJmMxPjtfJUgTy7UUuLHIXyzhQpQPB5QJrEqaxCREltclSRCWdv7Z&#10;eqUioAgoAorAFBFQGmWKAOrtioAioAgoAoqAIqAIKAKKgCKgCCgCioAiMF8QUA/A+dLSWk9FQBFQ&#10;BBQBRUARUAQUAUVAEVAEFAFFQBGYIgJKo0wRQL1dEVAEFAFFQBFQBBQBRUARUAQUAUVAEVAE5gsC&#10;SqPMl5bWeioCioAioAgoAoqAIqAIKAKKgCKgCCgCisAUEVAaZYoA6u2KgCKgCCgCioAioAgoAoqA&#10;IqAIKAKKgCIwXxBQGmW+tLTWUxFQBBQBRUARUAQUAUVAEVAEFAFFQBFQBKaIgNIoUwRQb1cEFAFF&#10;QBFQBBQBRUARUAQUAUVAEVAEFIH5goDSKPOlpbWeioAioAgoAoqAIqAIKAKKgCKgCCgCioAiMEUE&#10;lEaZIoB6uyKgCCgCioAioAgoAoqAIqAIKAKKgCKgCMwXBJRGmS8trfVUBBQBRUARUAQUAUVAEVAE&#10;FAFFQBFQBBSBKSKgNMoUAdTbFQFFQBFQBBQBRUARUAQUAUVAEVAEFAFFYL4goDTKfGlpracioAgo&#10;AoqAIqAIKAKKgCKgCCgCioAioAhMEQGlUaYIoN6uCCgCioAioAgoAoqAIqAIKAKKgCKgCCgC8wUB&#10;pVHmS0trPRUBRUARUAQUAUVAEVAEFAFFQBFQBBQBRWCKCCiNMkUA9XZFQBFQBBQBRUARUAQUAUVA&#10;EVAEFAFFQBGYLwgojTJfWlrrqQgoAoqAIqAIKAKKgCKgCCgCioAioAgoAlNEQGmUKQKotysCioAi&#10;oAgoAoqAIqAIKAKKgCKgCCgCisB8QUBplPnS0lpPRUARUAQUAUVAEVAEFAFFQBFQBBQBRUARmCIC&#10;SqNMEUC9XRFQBBQBRUARUAQUAUVAEVAEFAFFQBFQBOYLAkqjzJeW1noqAoqAIqAIKAKKgCKgCCgC&#10;ioAioAgoAorAFBFQGmWKAOrtioAioAgoAoqAIqAIKAKKgCKgCCgCioAiMF8QUBplvrS01lMRUAQU&#10;AUVAEVAEFAFFQBFQBBQBRUARUASmiIDSKFMEUG9XBBQBRUARUAQUAUVAEVAEFAFFQBFQBBSB+YKA&#10;0ijzpaW1noqAIqAIKAKKgCKgCCgCioAioAgoAoqAIjBFBJRGmSKAersioAgoAoqAIqAIKAKKgCKg&#10;CCgCioAioAjMFwSURpkvLa31VAQUAUVAEVAEFAFFQBFQBBQBRUARUAQUgSkioDTKFAHU2xUBRUAR&#10;UAQUAUVAEVAEFAFFQBFQBBQBRWC+IKA0ynxpaa2nIqAIKAKKgCKgCCgCioAioAgoAoqAIqAITBEB&#10;pVGmCKDerggoAoqAIqAIKAKKgCKgCCgCioAioAgoAvMFAaVR5ktLaz0VAUVAEVAEFAFFQBFQBBQB&#10;RUARUAQUAUVgiggojTJFAPV2RUARUAQUAUVAEVAEFAFFQBFQBBQBRUARmC8IKI0yX1pa66kIKAKK&#10;gCKgCCgCioAioAgoAoqAIqAIKAJTREBplCkCqLcrAoqAIqAIKAKKgCKgCCgCioAioAgoAorAfEFA&#10;aZT50tJaT0VAEVAEFAFFQBFQBBQBRUARUAQUAUVAEZgiAkqjTBFAvV0RUAQUAUVAEVAEFAFFQBFQ&#10;BBQBRUARUATmCwJKo8yXltZ6KgKKgCKgCCgCioAioAgoAoqAIqAIKAKKwBQRUBpligDq7YqAIqAI&#10;KAKKgCKgCCgCioAioAgoAoqAIjBfEFAaZb60tNZTEVAEFAFFQBFQBBQBRUARUAQUAUVAEVAEpoiA&#10;0ihTBFBvVwQUAUVAEVAEFAFFQBFQBBQBRUARUAQUgfmCgNIo86WltZ6KgCKgCCgCioAioAgoAoqA&#10;IqAIKAKKgCIwRQSURpkigHq7IqAIKAKKgCKgCCgCioAioAgoAoqAIqAIzBcElEaZLy2t9VQEFAFF&#10;QBFQBBQBRUARUAQUAUVAEVAEFIEpIqA0yhQB1NsVAUVAEVAEFAFFQBFQBBQBRUARUAQUAUVgviCg&#10;NMp8aWmtpyKgCCgCioAioAgoAoqAIqAIKAKKgCKgCEwRAaVRpgig3q4IKAKKgCKgCCgCioAioAgo&#10;AoqAIqAIKALzBQGlUeZLS2s9FQFFQBFQBBQBRUARUAQUAUVAEVAEFAFFYIoIKI0yRQD1dkVAEVAE&#10;FAFFQBFQBBQBRUARUAQUAUVAEZgvCCiNMl9aWuupCCgCioAioAgoAoqAIqAIKAKKgCKgCCgCU0RA&#10;aZQpAqi3KwKKgCKgCCgCioAioAgoAoqAIqAIKAKKwHxBQGmU+dLSWk9FQBFQBBQBRUARUAQUAUVA&#10;EVAEFAFFQBGYIgJKo0wRQL1dEVAEFAFFQBFQBBQBRUARUAQUAUVAEVAE5gsCSqPMl5bWeioCioAi&#10;oAgoAoqAIqAIKAKKgCKgCCgCisAUEVAaZYoA6u2KgCKgCCgCioAioAgoAoqAIqAIKAKKgCIwXxBQ&#10;GmW+tLTWUxFQBBQBRUARUAQUAUVAEVAEFAFFQBFQBKaIgNIoUwRQb1cEFAFFQBFQBBQBRUARUAQU&#10;AUVAEVAEFIH5goDSKPOlpbWeioAioAgoAoqAIqAIKAKKgCKgCCgCioAiMEUElEaZIoB6uyKgCCgC&#10;ioAioAgoAoqAIqAIKAKKgCKgCMwXBJRGmS8trfVUBBQBRUARUAQUAUVAEVAEFAFFQBFQBBSBKSKg&#10;NMoUAdTbFQFFQBFQBBQBRUARUAQUAUVAEVAEFAFFYL4goDTKfGlpracioAgoAoqAIqAIKAKKgCKg&#10;CCgCioAioAhMEQGlUaYIoN6uCCgCioAioAgoAoqAIqAIKAKKgCKgCCgC8wUBpVHmS0trPRUBRUAR&#10;UAQUAUVAEVAEFAFFQBFQBBQBRWCKCCiNMkUA9XZFQBFQBBQBRUARUAQUAUVAEVAEFAFFQBGYLwgo&#10;jTJfWlrrqQgoAoqAIqAIKAKKgCKgCCgCioAioAgoAlNEQGmUKQKotysCioAioAgoAoqAIqAIKAKK&#10;gCKgCCgCisB8QUBplPnS0lpPRUARUAQUAUVAEVAEFAFFQBFQBBQBRUARmCICSqNMEUC9XRFQBBQB&#10;RUARUAQUAUVAEVAEFAFFQBFQBOYLAkqjzJeW1noqAoqAIqAIKAKKgCKgCCgCioAioAgoAorAFBFQ&#10;GmWKAOrtioAioAgoAoqAIqAIKAKKgCKgCCgCioAiMF8QUBplvrS01lMRUAQUAUVAEVAEFAFFQBFQ&#10;BBQBRUARUASmiIDSKFMEUG9XBBQBRUARUAQUAUVAEVAEFAFFQBFQBBSB+YKA0ijzpaW1noqAIqAI&#10;KAKKgCKgCCgCioAioAgoAoqAIjBFBJRGmSKAersioAgoAoqAIqAIKAKKgCKgCCgCioAioAjMFwSU&#10;RpkvLa31VAQUAUVAEVAEFAFFQBFQBBQBRUARUAQUgSkioDTKFAHU2xUBRUARUAQUAUVAEVAEFAFF&#10;QBFQBBQBRWC+IKA0ynxpaa2nIqAIKAKKgCKgCCgCioAioAgoAoqAIqAITBEBpVGmCKDerggoAoqA&#10;IqAIKAKKgCKgCCgCioAioAgoAvMFAaVR5ktLaz0VAUVAEVAEFAFFQBFQBBQBRUARUAQUAUVgiggo&#10;jTJFAPV2RUARUAQUAUVAEVAEFAFFQBFQBBQBRUARmC8IKI0yX1pa66kIKAKKgCKgCCgCioAioAgo&#10;AoqAIqAIKAJTREBplCkCqLcrAoqAIqAIKAKKgCKgCCgCioAioAgoAorAfEFAaZT50tJaT0VAEVAE&#10;FAFFQBFQBBQBRUARUAQUAUVAEZgiAkqjTBFAvV0RUAQUAUVAEVAEFAFFQBFQBBQBRUARUATmCwJK&#10;o8yXltZ6KgKKgCKgCCgCioAioAgoAoqAIqAIKAKKwBQRUBpligDq7YqAIqAIKAKKgCKgCCgCioAi&#10;oAgoAoqAIjBfEFAaZb60tNZTEVAEFAFFQBFQBBQBRUARUAQUAUVAEVAEpoiA0ihTBFBvVwQUAUVA&#10;EVAEFAFFQBFQBBQBRUARUAQUgfmCgNIo86WltZ6KgCKgCCgCioAioAgoAoqAIqAIKAKKgCIwRQSU&#10;RpkigHq7IqAIKAKKgCKgCCgCioAioAgoAoqAIqAIzBcElEaZLy2t9VQEFAFFQBFQBBQBRUARUAQU&#10;AUVAEVAEFIEpIqA0yhQB1NsVAUVAEVAEFAFFQBFQBBQBRUARUAQUAUVgviCgNMp8aWmtpyKgCCgC&#10;ioAioAgoAoqAIqAIKAKKgCKgCEwRAaVRpgig3q4IKAKKgCKgCCgCioAioAgoAoqAIqAIKALzBQGl&#10;UeZLS2s9FQFFQBFQBBQBRUARUAQUAUVAEVAEFAFFYIoIKI0yRQD1dkVAEVAEFAFFQBFQBBQBRUAR&#10;UAQUAUVAEZgvCCiNMl9aWuupCCgCioAioAgoAoqAIqAIKAKKgCKgCCgCU0RAaZQpAqi3KwKKgCKg&#10;CCgCioAioAgoAoqAIqAIKAKKwHxBQGmU+dLSWk9FQBFQBBQBRUARUAQUAUVAEVAEFAFFQBGYIgJK&#10;o0wRQL1dEVAEFAFFQBFQBBQBRUARUAQUAUVAEVAE5gsCSqPMl5bWeioCioAioAgoAoqAIqAIKAKK&#10;gCKgCCgCisAUEVAaZYoA6u2KgCKgCCgCioAioAgoAoqAIqAIKAKKgCIwXxBQGmW+tLTWUxFQBBQB&#10;RUARUAQUAUVAEVAEFAFFQBFQBKaIgNIoUwRQb1cEFAFFQBFQBBQBRUARUAQUAUVAEVAEFIH5goDS&#10;KPOlpbWeioAioAgoAoqAIqAIKAKKgCKgCCgCioAiMEUElEaZIoB6uyKgCCgCioAioAgoAoqAIqAI&#10;KAKKgCKgCMwXBJRGmS8trfVUBBQBRUARUAQUAUVAEVAEFAFFQBFQBBSBKSKgNMoUAdTbFQFFQBFQ&#10;BBQBRUARUAQUAUVAEVAEFAFFYL4goDTKfGlpracioAgoAoqAIqAIKAKKgCKgCCgCioAioAhMEQGl&#10;UaYIoN6uCCgCioAioAgoAoqAIqAIKAKKgCKgCCgC8wUBpVHmS0trPRUBRUARUAQUAUVAEVAEFAFF&#10;QBFQBBQBRWCKCCiNMkUA9XZFQBFQBBQBRUARUAQUAUVAEVAEFAFFQBGYLwgojTJfWlrrqQgoAoqA&#10;IqAIKAKKgCKgCCgCioAioAgoAlNEQGmUKQKotysCioAioAgoAoqAIqAIKAKKgCKgCCgCisB8QUBp&#10;lPnS0lpPRUARUAQUAUVAEVAEFAFFQBFQBBQBRUARmCICSqNMEUC9XRFQBBQBRUARUAQUAUVAEVAE&#10;FAFFQBFQBOYLAkqjzJeW1noqAoqAIqAIKAKKgCKgCCgCioAioAgoAorAFBFQGmWKAOrtioAioAgo&#10;AoqAIqAIKAKKgCKgCCgCioAiMF8QUBplvrS01lMRUAQUAUVAEVAEFAFFQBFQBBQBRUARUASmiIDS&#10;KFMEUG9XBBQBRUARUAQUAUVAEVAEFAFFQBFQBBSB+YKA0ijzpaW1noqAIqAIKAKKgCKgCCgCioAi&#10;oAgoAoqAIjBFBJRGmSKAersioAgoAorANCGQOS3HyePEyZ1NTpwlKX8f5S+FM+FZFAW/L7LcyfnJ&#10;aSRxnGfZNJVlDj4mTVOqmVFF/pObs3AEpQ74OKkjZ1JwZdKKgWvs3jlYNy2SIqAIKAKKgCKgCCgC&#10;uw8CrpiheigCioAioAgoArsagawVp6WoZNiBYT/tcwI3deqBE3UsGPOXm+Zp4AXtS5Isqfjhrq7K&#10;jLxfasuDzaQNXwS95AeBQavTIf+SFbnr+vbeLEtgnapRaUbKpw9VBBQBRUARUAQUAUVgfiCgNMr8&#10;aGetpSKgCCgCcx+BvIg9N2LFnxZxKIyBFydJ5FeKDo6Tae4EHv4orus6aea4/lgVx/8792vcVQkN&#10;KZK7nqBRuE49T0IvTIu06jzAIm39QJCBQcG3J3C4p/C4xx7j/+3q7XqxIqAIKAKKgCKgCCgCioBF&#10;QIN6tCcoAoqAIqAIzA0EPJh9IlZY/hf4kyROlgYuHIr8faJTOBTXabq5BK/kubADnhMXydyozIyU&#10;wnqjFHlO7BJ8CnwRHEonfACHy3Ba4QJBKsuzNG1mezI+MwK6PlQRUAQUAUVAEVAEFIEHI6A0ivYI&#10;RUARUAQUgTmBgASZonLiuThPuFmROnlItM6WluvgbTLBCaGQwyjkOWxCQCBP7jTiZhLsmRE9Yy0E&#10;DIYZgW0qOb4fF04NgmRifLykwLUnTPIwcyGlnFYG8RTv2fjMiY6shVAEFAFFQBFQBBSBPRwBDerZ&#10;wxtYq6cIKAKKwO6CQJ5mXuDjWiKCH7nTDJxy4Vzy91/xTBjLtgcyHy28LAK/nLtBI3VKweaKc9rz&#10;nlE6cPnuUuWuy5lkkCcEOcGKRJlz0w9+Gd+4ujVxTI/jZ4UbBkmSVHMvKtxhN933cScvf8yJzh4a&#10;9NQ1mHqDIqAIKAKKgCKgCCgCk0JAaZRJwaY3KQKKgCKgCEw7ArAnEqTjlHly4rRCpzTc/OghT1y4&#10;oTnhqxBPTT2nVCr5jdh30tjxh5b3vvULH6/87SOnvWhz5YEGotSImwRD8b+89K33//Ki/qwDL+K5&#10;0ChkPipLsqN0MApOf+9rT37X2U6viqPMlfbUcigCioAioAgoAorA7oiABvXsjq2mZVYEFAFFYE9E&#10;wKTzbUmGXsROMlRRnbDsbxztKdwJz36/FOVF0EiqTr7YKVUdv1Grhz2VPREaqRNJi61EDFxKlqWO&#10;H1Vr6b5pqRM+hDyR/CjL48jxyk4p890aSY+qyqHsqR1E66UIKAKKgCKgCCgCs4SAeqPMEtAz/Zoh&#10;diiHh/sr/XhrD3moD3q9uHwnzmhY+E5RyV1HTrQJc5EV9t2Nf7o69Pz68Mj6e+8f3TwYZE7oelmS&#10;Bl2mcKjv1bPXPntXFvb37rV4wYH7OeUgzhIvCDc5Rdlx2VIOZS3kOr6HgkGSpVHUOXXpRBixmhp1&#10;sr6ESjhb5NZsYe4nXkE5JT1HgSSAu3W2T1EASJMwCOtF0peFuZN5vtmn1YXDTHdBff5sIhA7m6Nk&#10;US3Mehy6uueGUZEXrjfToiAuOXbb8TXj31SaZz7fok9uYr5I+RxljDGnCJyy8pevHrbDa6VJGWGO&#10;vHBQP5no4HKv4Flu5uZ+6tZCp8dxv+Ke6HVQQ2cQiBx3xCtKhYtICmRB3c2f//uvLXvsCbPZGrP3&#10;LqBzZeiLXUgRN/Wdnz7xnC2/uxzkO+BZBL6fZhleKVFRNALvpL979ckffp2Oh9PcZDbjNPLISPqY&#10;T8DMOqJZY19kUivJRfKFuC7ORH4rccOwVaSRH7ixJJxq4Vc1zcXSx+0mCNArmrFTilpu1nJNVKOT&#10;VR10ocbNG4y3GNo04M+Nd9+drh+cloqVXL8WN91qacmKvUv7LHUiBl1sRHJ7mdRfrVYpLNGbs7gF&#10;X230l6bltfqQWUWA0FcZeezELTP0+PyL5ri0tofyOGLluSMT6KyWTF+mCOz+CCiNsvu3oalBs9ks&#10;lcuWQWCmY6isNRtRuRIxIfOXRtK49a6bf3fRDb/808Zrb3WHG3HcKgcln1yYSZNZsuJEJZEjyEe6&#10;HEXdPO6rDDTydCRuBD2VgeVLVx15+NEPO3bR0x7hHLSf0x/mZScW0zEvk5MUKqfLmPyYqdzJ+3Dc&#10;T/O47IUssfD4951mJNkqqBvP81hasEZjhve8NE0hVvwgwE718jx2cs+TepV1ethDerpWQxDY7CR1&#10;J9x33YizpM98BxCGfBd0eruem7FjnP4wX58sCNtvkvUhK0h7+E7s5s08hav1EehI4koQOUbUI01a&#10;QbnjalGyz+Q5pEni5uFO0yjDrnzgbRrleb/76vLHnThjEOzSByuNskvh7/RyoU7yDA2awPND1rrk&#10;4ZbYK69mejqTKiczFH8aopEptxCPKz6O0CxpUn52R928V+epOdm+M12oQSdfUHj5+kFv0YKGE5Pr&#10;vdcJhU1xndF716y79tb7L7vujj9eNnTTXcHmOj5peTuz+9RKxrI5oePSAQM3i/yexQsOPvLwQw47&#10;dP9nPSY45nCx30pF03AnEOHkA1MaZWp4z/rdUG+wJ5yyKpBDyBR+ThigcicMHLZcAwgUhiQZmTpI&#10;bM16sfWFisDug4DSKLtPW22/pBkpKhpRRbzZ45HRSgVnFDPnXX77pT/51UU/+FnjltWLnKjHj5KM&#10;dJdp00lDBlHfJ8kFQ6jH4AoX0T0bjdc9q7fYSVOWVR7zPuu5wgvYM0lKq1ac8Iozjjvzmc7+S2E7&#10;MDSbzUZvuTt/e+5iYwSZSaeZpJXQTVIf75bIy4rMxwaVlZtwKGKgmmUdLuuyDV7kYeG2XGwA0p9m&#10;8q+lLvmhPaVfaD32TARquGmNfPmYZw9u2dKDf1aeLAirw0mzZ4YNIb4paEpWiHx91d6exYsXL1iw&#10;ICqX7u9z+pYtWXbkwSuOO2LR4Qc6yxbh3iZrgCx2fbjc3EuTvhxfGY/vs5HHlXBirzSlUXbQXZVG&#10;mZPfs/VAsVOuz09Mq3gAhcxCZuFpfbTEG9ScWba54vfIx1DUnSxwglKaBn4gROicrJ0WaqYRGMZl&#10;OElDkrzTXVjLQqs13bu+/5N7vvOL22+5ddP69aHj4y8MkREK6yYxfdNyYEJhsEmieJwRXFLFi98C&#10;It8Yk3F/ZeUTTj3++U898smPdvrK8Cxco8vsaYF91h7CNqQdftp/2p7TMoNPyXH9jIUAtC9WtPF7&#10;qs5a0fRFisAegoDSKHtIQwp5gVu7+M8HBf557HTdO/iHz3/j5s//gFAa8lzYaBoJrc9zLDaIE8NN&#10;yySa2Z8kZ6YbwUp0c5BxMxNamzFYImy4lb9mTrbIqa5xtvQsWj7a4z/97Jcd8aazit58i+8t6ubh&#10;cm2SF6FHak+eb7e6WZIljjfQygkUkqkAnkR+KWfTiZfglmr8Y0fWbEgOWkH8APstzP1qnnYLvF4/&#10;lxHgW+DD+3j5+EV5uNCNalmr7EWb8zqm7owWm5UegwkjBm7AvAhfE/5q1oxZb1QuF95I0qiV/YWn&#10;HPEw7O8nPLJn/5Wkk6mFfJRFL77iW0bC/r7UN75jEx2daJTteJPja67eKHDNEx4YzRrUM6NfxNjD&#10;8S9xcjwh05z1JlOxNyreJtFSMkwzt/pOHnip6zFJJU6RONnAaBwFVfiULc2hcFFf1Q24J8F7Sxeq&#10;s9Fac+8d2GFuAQ9OhFclDdb+/M/fe/f/c+9cv29Rqed1RsXQiQrfYwuJCMp61oj4xXQc1aDE0J0I&#10;ewJBy+RB8J94JVTQo+Y3XrAlb/QevN9JLz/jpHe+ulF1K+qOMh2wz9oz6DnM1EWWRR7DkjfG5KYp&#10;nt00L76iYyRvkqatuFar4U4+a2XTFykCewYCSqPsGe1oCGfXabSaUans11ob/nz1t9/wgfCODaUg&#10;lEUOI6mT+47LnkYwJkuQM01K9gb5q4kEkAWRF+B4382RSiyBG/FgDEQ0GmQrRXYstjjN5QuWbhxc&#10;W3LCmuP2n37sK7/7z7UVC9iC6+7A8PSK4azVF5bdjSNOT58Ulu1w2JJWUl+zsXb32vq96xv3rh+6&#10;Z83Quo3lm9fdt+b+DaNDYaX8+lt/5vT3SQRQbbTcb9xz9FAE9ggERoz0z+dLJy1zSkXeRD8ocMIm&#10;pniHxMDTVWk3zwI3wNQ2q0PhXhleUiftdcvE1CRiiwvjiXcbow3ew/u86AlPeu8bncP3RuM0LVKW&#10;izC5fhh0SmCsNMoOWqqDN4rSKNPVwyf5nAKvx8QPCMQQPS4T0UOELYEZQV5rjq6Veap215qhu+8f&#10;uXddY8twZd3o9ZdftcmNn/je1z3yPecQMpF5eezqMnWS8O/2tzF0hvBrbmmk+a9v/ODN//qzI6JF&#10;SWtkk+OUwoizIGA7afoiFC22FiGT01LlrEhDFHpwReFgQ21czSdjiE6SAcfrcfw1ztDIoiVn/edn&#10;ex57rNJ80wL7rD0Ep1Xr3mR0BR1nuDa4fuPo4FDplnVDGzYN3rdu3S13NtdtHrxnTTZcjxu1NxZX&#10;z1rZ9EWKwJ6BgNIoe0Y7ijPG5uZwubc/Gqqt/+mFXz/7vQvqyUK3ui5Mewu/J2EYzSFQECcYdtPh&#10;otVjdzNYD7H54DEnowALq+KUcSvp5shwFcnEnYWbWDVxSHAQapcQNAheFtiFnuv7d4et097z6tP/&#10;7vVmOO/iEC8bx8UFsRQ7V3/sa9H6kTvW3V8bHtly2Y1ZmmZx4mZFRDg6r8XOcOIFQV8rjWPfbWbN&#10;NxXX4ImT43pDvbp4p16qCMx1BDCPepL809HxROpluGxFFT5fIm7KJsXNzB3yOYtfmAQGmk9epE/4&#10;2O8z48zC1MflBHut6eQNZFBxP4FnWdb/yNe+8JS3vspZEMXQPTAoDyhvPrSkGtSzg7bToJ6Z69xT&#10;eDL9lqkqzN37z79s9W8v8TeMrFm/biSLN/zuciZH3LdwvwpEHUyIRz6fPqeUI+AZlE9511nHvO9s&#10;p8djnuOr4fuaQin01t0VAdkFi7PR6+747tv/ofGX65dkuNAGmx0koSP8m4yriOi7Go9hsdAkhno6&#10;jiAIxPATOSqJ0xRPQxwTirTluWiBu3FzqdPDm+6pZm/8r/OqTzxxhmNGp6NK+oytELj5g9+oDQ1v&#10;uX/d+nvuG1qzvrllOGu0GI56QvFCosUREyyVSog60a/4+Q3FFYqfIqAIdIWAztldwTV3L8ZMG+jt&#10;r6bOpl9d+rVXvevQmJw94WgRHxT7i1nKuO6Q66z1sk0IirnOQreMVgkiraWiiPK8lGbVtOjJnd68&#10;aHrdnX7S6s29/iLoK/xq4ZbynHwQvW44UOqJiyaWZewktWwUQfiF5R6nJUuvrg7xjRFKJneG67/9&#10;/HcuOu/f7/jRb7f89rJwpBXWYoResEa9lA3xDBs18iv3pSMjLms8sUd5WZh7pawod/3arsqoFysC&#10;s40AeXnwA0MPhVge/FCwg9n8LiGRwibiTJ6bndYg6raei0tJEkStKKyFkijn4Kzal7rDTvNup3l/&#10;6A6VI5Jy4ZOC8muxdu0l//jN77/wTc5t61EuqscthiA9FIE9CQETEIFQp3P3Jdf8+Svfu/Ib/7n2&#10;J38Y+cVlva2iNy6qGWRn4RMkIXXGS8tfUyk2OM6mKK/3BOh2kZeKb0J10PekLtF1Xe4f+c6L39b4&#10;46VLMreJ1eTloV9qEo/heWFQ6o0qfX6px/GqhdNf+P0FRtc0nGGSlLO8t+CxKNslBfp6RTHglnu9&#10;0CeBixMMOcmIlzWKNDFRnHrsXgj87iPnXfb5f7/9h78dvfT6cPX6RaPxvlm4v1PJE5SFE5/UnEUS&#10;NZNqli5IncXK4e5eraulnRsIKI0yN9phyqW412mJJsiFN/7sA/88EMdJikI3Zp17n5dtcOJmkZAo&#10;p0dyHqekzyALctMP4ihshn7NKWqye0xAjpd6Ptd0dRZOEHvkJI6H2VtznZbn1Zx81M3qrWbFKZfd&#10;AMH5hU4VT/4hZG0xGbs8xJMkFeEVp1ptjSAg65WCEmEFVpoh8MMQzRffaxUkHEoTt6g6QYWgg4w8&#10;sCV8WIj+bCFCK9DooQjsOQgQvUNqD2Lp0UPh48UPhe1K3M3KaT6jZ49bqvp8cuxaQtxkhDAEuIMV&#10;7tq8XiMNeVgmmxbZv/Im6SYSorEbRbaft3jvOLv7t3/8+ts/0LxvfTkqj6Z8mnooAnsOAh7fguhL&#10;4FOQFvVW2QnKOF6Kl6ZMPbh5EgQHuc/JvIzmeW/m9XMNmxp2a0GWrIQFKd+/53SJrmrixs4Xz3qT&#10;d8tdq5xFblgeCvyRPA6ypK9w+/CnTbNGXK9nrdhzG567hVQ+skE1DacXRDn8ieeiyoMHTEIabs9t&#10;hg4bcm6rscgvS+qovFkh/VSllJHRRY/dCgE8teFnaTZSO6VB1AiCTX6+xm1VHb9CinUUZtnYCNwh&#10;x9kYORsi3d/YrVpXCzs3EFAaZW60w5RLsUTUtp3/+X9frNy6oeRURnzJBOx7PkE66KGwVdYSM06E&#10;S8qOX46LvqyoJg5KKDAr1aiSOSlTJNtlmH1dnSbfcI7QbJW8P+LbUuAGwp9lIwM+WDQ2BMUWNyuT&#10;rgNR2O5HaQiUPHRLhZtVneVJUHcLH8EsE8ErorZZnsYI9qEjG1AG3FLYABcnatcnAwKBPKilhT4T&#10;SfcvnnKL6AMUgZlDQELyvIK8PAgboYfCeoxUHybvMQF6E5z8G18B+bkS32sG3oiTxYGHUW61mXf+&#10;bEZuI3Rqvri9uCTkyhk3kgVOSEkYasgYRHZxPkYUEFErxEem38FXJYPk3TtcHP/8ip++4v1BzUko&#10;qog1GUczExAofyboLIkeHjqKw17WFGUVN2PhWXcI0eeDn/Akrznk7XK3XPdYoEqiiy3VrZIwz1wD&#10;6JMVga0QQNW9wTeGEKjjQZHQW1nlZr7IrttwDD4HhC3MSa5aHCZTJix2CCTfHAGpJiNySUMm9vRO&#10;ZYTwTfbBZj5qVF2d4Sa/XP3Wz+dX39lg+PKdVlJblDqIuhEUCZsB9caQLnkVIc7zggEWki40CY/9&#10;IMAWwucXAt1z2DpiRIZM7+KECg/kmQWmII69KKFUsBhJbugUzUp5MGtsFmX/UjX36kVqY7f12I0Q&#10;wEJmABKdMhJpYh6neZihpibLAbpWWhDpL2Yzi4IozlkX7EZV06IqAnMEAaVR5khDTLUYjIP3n3/J&#10;3dffPFjUcPeHa5C8iqJ2MvFRc1IcNSUcFiMuE/VZswbLWWJNyymxvfApnGlRKVzCfCr8ZprcQrcz&#10;netMP9WepPfviQiIZ1bgl/wSKkKlDBudHKtIOeTQqF2dYatVaqawNn5KbHWW+qwegw1eJ4VT1guQ&#10;K4T2lJpJA9bzjmuuv+C8by2CbOEv0KEm1h8SRf7LQoD/scw0ckiySpD8AnAyzloH3zpGqwnOPCLJ&#10;ul+HQoGa8fGtaxDfV9JN/T2xD2udFIHdHQEZ3YRCThnrkIljeHSqZXftlt/94lfDQ1tIPZuQNgc6&#10;Tkwnomo6JhjcGGUb3HgI/WK/GMTduOJn5cqQn426+AJPw8m+mpcTnR1VyPuIt3K9LpGYncuzu7eL&#10;ll8RUAQUgckhoDTK5HCbc3exbXHd937eWL0mcQMm47JsYjippK6b+Ggt7B0qu+z6kpexnpEymNVI&#10;0XLSELp6Os6Nbjzq4xvC4gZ/1biWxhA3utk25/qNFmh+IICnRzNtxlkrTRP4C3JnNpw89j2s5K7O&#10;AQeJI5+d0gEn6EELKUOXhW33jvwoTEkrS0tRCVKEzdJk86Y/fPM/nftGc49AvLEYBvFDEYlFd0wz&#10;JU1tknJoFLxV6vXh+n6L8Eeb8PTwoXP8xGkRHEFF+pzyftUF5fWj86NVtZaKgCKwOyGAb4dIguNZ&#10;AkNceLGhkq/61//dfPd9fW55oNLLVhYDKsIV9TyOO9tv+7f8/Qpvv6Z/oNe7r9NTaqRZs4n3X48b&#10;TMtJxEfUyipFVnGyXsfH+TFyTXJcPRQBRUARUAS2QkBplD2lOww3155/Rb/jhb0VUsSzCMHbk/92&#10;itBZuGV0aTNZkUbLnCrRN7GT1yM37UPCTHaEp372lMqI6kWFRNb0OFGlUkETfhpdRTrVa09pTq2H&#10;IjAZBDp9F/0hnzkEq1dCuwQhBt+FP0XDqJOXR6ffb/LSdU4DoVmklCR5usmnWPI6jjNsYJI5C/ve&#10;cLv+cqcvveW+Df/2M6kb3sTGrR0qRNKcFCwpoFpzMnxK2gguQKSWZOoL+l/12f/7tD98ZcLzSb//&#10;4tP/8s2n//Gbz/rz1572+/Oe9psvP/r7Hy1e9MjJYLc736Pj4dxsPW2Xudkuu6xUeP4yJDoOJDIm&#10;mk/8zWj9sq//sOqFCAznLXHr85yQlNkMjCSG79R/hh24Zx9J78FkhKRppJwnSLIcITKOFuw0nJsD&#10;d0tUNB2/4fjNKKr3lkbKbn2XoaYvniQCXUXoWyEnPRQBRaArBJRG6QquuXvxyJU3Dt19H9l58iRt&#10;5eIXyphIbtFOJc48Mgh7Q0WDFKSsVaqO1xNnPSMx2gTTcsYxfvipj0HgejidDhdxC/d+1SiZuz1I&#10;S7YnIzCciIOGaDSQcrVIemIHNaWlKarSeG93cfqlCB3Zwg9JJAELgx5Ey3eaiLF0OnBIc2FSkJ8m&#10;8idhk3Mgc87/5veJ6UcKOpOtV9YNMkxBtUi2Y3Q6XeFQSCUgmU+SFr9c/vTH7P3oEyY89zn1mIWn&#10;Hrn8Uccd8KgT937UcQtPP/Hg009OdN90T+7LWjdFYLdFAJEcSXpdtFJhTNByqt+9tnnL6jBDeqTV&#10;zBFOcV0irSXW0UWYv1M9ayhCRWEWEr+IOHHR71eX+L0BEZeOOy0npDYC4RwNpzUa10RQY7jVp8GS&#10;u22/04IrAorADCGgNMoMATvbj91y7W1QJyjIes1Wy0kQJ2OX2DU5biY88zyplMlx7MehhzhlEUC5&#10;sAksyT6m5cwi2XKpBQUplodZF/VWenLPGZq2DB2d6jXbuOv7FIG5hECn78LDFaVSIadPHCA0KzlF&#10;SKHV7/jICnZ1lhsjixKnNyu8tBmlWW/hY1v3omPXYZxx0qwSlaB0YUfgRZpOq8+JNt52Z/3mu4lD&#10;ZMCxCbfaECLdYn8OQ5YYpPYq4fFCkA/cz4RnOcTJJiBEiOdISk4GryjEC30utclslEXHw9lAuft3&#10;aLt0j9kefYe4mSDA71bDEsKwSKHc+5erUKqinxgRWQRknVYWIzuF52BRiIL2hOf+RSWMG2kSZ32V&#10;zQtKWw5aGJx+VM9jT1j4uBOn5Vzx6OP3Of2EpY89fvnpp6x4wsMPf9JpQaXkNJRH2c06Z6f+o+PS&#10;btaQWtw5jADGqfpxzeH22emiXX32J377bz9c0cBBPtnoZGFYCvH67JwH/ta+9LmveTmz44KTj3IW&#10;97RQfJQEH3kvgpPTcjD712OnhMqBOMY49WbcG2728Orv8sBX1S1I1EG5vu2ejFnBTg0C40YTd4KD&#10;nRl2UeTPwjmruIxMx/Z29YPpEne9fE4jIFoiWfG14BSiYPASx5eD1DmkOu6UDavi+DU3W1vUD3vE&#10;Sd5ATwatIVm6SA7SHZNeigvi+ddv2LBl82aE/cORVrXIljp99zuNDt8jhGqUZCnbq4T1tZJm1S+n&#10;WXLSee952Cuej5wJww4si4hPu3nTd0n3Q4niPAs9P2/Fvk86c2fULXrHdFO2eYmoNeLxxgauHMQG&#10;SYgQTwunaRyba71AElsjmVDErlPKXPz9fvrEc7b87nLSLnQcD32RA/ZcNyqKRuCd9HevPvnDr9Px&#10;cJobNneYeyuZd+U/fPWSj369N83ZycBRi238CY/ELfoLf7Obnvahc078P69pBjgRGE5x3hGA09wO&#10;c/1xCMwyYrOl5Dl116k281+c+Z77f3Q+4zYHw7INrJANLdLwuJ51Wtn2WO2MHPvo007+26eufPJp&#10;zsq9nLJHekIuLouMyXQcJJrCrcUkdxRJ3NFGbUGV5/ZMx7P1GbOGwNfck7t612uLy7q6Xi9WBBQB&#10;pVH2kD7wi8ee85eLLjw4Dhc5wV3MflGwoCWyAyIFP9FxwnnvOvH5Zzj9EbsehNvASqDg6DTioop+&#10;/DQcuJ0ERjcS1RVSILtNHF+8ppuU0Wfo6lAapSu49OL5gUC3NMpejn+PU2vsvficL3y0/29OI2cm&#10;EfWeH/hdJs9KfaEkYSedWhxfe8eFX//Pq//zF/7ocNkRI3vbg4Glhft5UKmnrSgqkZ685Ad5lix/&#10;3bOf9YkPOv1ug71ZmAEoHRMcVCbEKBAaBW5I3oIdn6cj5aC3Q7Oy8iS1O0oubp5DpsAcB3CsxCmK&#10;bMueeCiNMjdbVWmUudkuc6xUDLdQvSEkqJttCIuljeDfT3nB6HV3yD6P58aQ4aQICIJ6QtQODoNV&#10;2IwJa7D47c997hvOdvZdnPhpLAor0CcwyG5CYtvpOMLEbYWQ7KSbl4xCQUzwJim6ec90PF2fMVsI&#10;KI0yW0jre+YvAt1tRc5fnOZ8zUmKs3dWYjLe4BUl1+9psYPgtlz2douYjQpPHDJqfl4Ooxw/+8P2&#10;PvGcFziLI2JzmRYRRmHjQfYnq5GEAk3HibJsICFC8nDZJy2jm+Zsh0MpEFejZMZzZcxyiHGOkaJQ&#10;ESm8g2g8HrFybL815IKi4GJukShkUzUjFjPBKfEN9h9SWVDKfx2nY0QyVkWBnJvsdhtNTLN1ZE5+&#10;M1ZydGk4uchcRzJpkdG0l/EDzWIENR/4Jf+CuGYh+vzyhLF/5Xaek7OglKclxWbH2eTEUkT+30zl&#10;n8wbOh1mX8u8xWzO502pky3kxDjIiwQE+C/is+VIBRkWtGM3GFggxeQp5MrORZ1UIikkwRMn3ggF&#10;gHeqlzgcFOjumKeBScKV3JaY+BJTMk5JaytvHml0FrNrl368ImMIGKhJcCDqfaZU8vucuhQU2zaZ&#10;HNIKUrXO/cEWBtyk1exlcm+T9hAE5Lm2i0gMyW5zrHNRlS0tXlOrLa44FSzuIvRMLA3/7+ZEzgTC&#10;gg8qq/jeIw5/zHnve8aXPrBOIm8mPsQvzIlIQlwm3jDOcE6jmaBMBi660+lz62lcaRUJ27C+CAaU&#10;M6cZoGvIXq04yYi3DDmOo4CfccCY8ESncVCayg1amd239UmXPIm1hPn8adhmbvq9HQjkQ6bDj/eD&#10;8R4knajLw/Qpucd2TOns9kPLcqgl+xvGlgf11enoXDj1xFnMTjWfRoGMApBGgWRws98dn6EZAPnw&#10;6k7GVydZk9rjlR0Vt/6rGVTsZ2S+pMJp5QxfVIR75es1T+MzN+P02MU7Uw+eAN70E0HbjFP2c7Oj&#10;39hwagdV+c3YaPnAC7b9nh9STjN4yXDK4Mk4QznNIYOSNASiFPiPmHaJOy1d7Q1m3LJjAv+n12Vp&#10;jZ/RquDvCF8EHlCbf8xE4KLDwUN8MoFblGgdQxjK/NZhfLaTkwxx8kmY8ZwXdM6QJfMOsMWJbQbG&#10;bWonIbUWQxSH7JA7Pt0I8ls1tIzMoCRpY8aO9gxl7xubztqzlf0tatLjg628VmYfc46jvTM9wV5j&#10;R2wRB5HhmiczFT5oYpb8YIUM+FYMu9Pn+JA32m4px/i8zw9jc7Spi33v2FQ+5hqy86Xe8ZXiHkux&#10;3SQN/aWZT4sP3ny3aXaZrMnuztCVJRAW+PFW6Ii+D9Fd8P3iNrjZiStB1OM0hx918HM/9T7noMUw&#10;HKEfkDoNvgMHFhGnleCgaTh5EM/kgB2XwT1yoL+3z6FgEti5spkmZrQxUydSe3bQo+L0sbGBQ2yG&#10;NtTUd2yWHf/3bb+CsU+f2TzPSP02Ziy1bRX6s2SKzkk/Zz7MzlpdnZqIYUE6HD3AjD88wA4u8vGY&#10;f2pbBabnYFeYfzJDZ1GIYDBHnFs71nRaU5nOFpetY/sa25/HbjD2oUxG1sYzl4IqY6xVEJNxW7QH&#10;jSumGQQ6jRs77pEPvqLTczr9HqtPHmC+GYYXmUEMDnW0EE2xzEhiRhtJQMXYO2a21pLWWNVGW9Rz&#10;XNJe/t2aoKNkvehcL/6Jk7dvbeA98OWCD00pDQpwMNw8TexAykZLMVxzSjlFQ7LjIeU1vXRsVSJz&#10;U0ecudIYEOZ1hTNiyiZ3jsZOk+zhYzY/jUUrWzOXbiOtab6Usf5lykKN+DosrkMOk4sq/3bbi2f7&#10;eqVRZhvxmXvfhGYrFAK/d1mkmCNJEjZql++7z8wVY3JPljTNmRj5zSwZzWUMbnoZO9NOI8GOQEah&#10;bEdFMQdTr9TRpYV/4gIu42Ju4UbZb2/gQ91hGebL0kJ4F8w+pGSyIkgLUhJ2OqqZZD/iDrzoZfnH&#10;T1gJCdvfzN3C2qQh2zjuerexNog3+A45ZWN8cdy84WbwWQk75/wpkpyG2jEzjWzvI7NJEzFues4W&#10;LxvxWE+6yNbEQZERpRC4i1JnMeEReOcDUzlIQ0/IC4zqDofvCnuF+cWiEmsNEX87f3XCoSApCuYS&#10;Kjk5Npxd03jEQpPmkOUBCsH8LmpmUSNr+s59lRzd0KBw/Vw0hEuJU6ollWbRE7Min7hem5i6XPTq&#10;DLKuh6GVwcPQjr6Yf7Jo5gx8iBb+va8ysWuDuXe8wnRpFuQpy1A5qSOPgrmj8OyeASqczpAoqOKs&#10;MCZZOpZYF9hd8dKa8Gz4pAFGG9klCgJ7l3wIbpL5TMkRmiJJ2EL41NkcZMOodcgKdXKdfa7ctT0j&#10;olMZCQ7xPKZ/1gPSblG46uEnnfyUx3dbpTvuuIM+QJiP1ZcdOzwvynFOEXkm/lV+WQoyF185Cc2b&#10;8MRpBWpGhoMwEvdzUbJm/dp9zXhJLQ4acVmyDrmNPImDnG8ZmW7Wu8LGjlOxtqiA0NWJwG/d9Zp8&#10;166s/YxlJOtLqh8w9LFIFD0rUUbg9f7ItGlIsbZhbDGMtqEPk9hPMr5c3pskcU7VfG8kbtic9zgo&#10;ZWHAMFVLW4RPyhn4qefywxjdzBBllkNFSrMwtLi1Eh3CLadOBWlzJx/2ubjwgcwcO98rSq2EiuOB&#10;lLp5yihsbmW6aoZuE3/JYOwcdlvIXbZCOg1MHpFs6dj6n6uBEzPd0kDmrzIy8NeMgcytRc5IlI9G&#10;TrMc4ByV+kJ2MNYADgweXY7Tt6xEFNWYNjr2f3DEBYppCH2gwokgQwyHmDh9xi0KrlBiroTJ81jv&#10;dXoMpGZTGHkjA5/hHEZWOxl1O43PPha/5MY1vZPKQS0yuWyHyDXzWhoFMZMUdcrdiOF2hN0VWi5L&#10;IpdRjpGciWbIKzbSFwKfeUomKdPuWSnMQEkiRcY7ulRb5kk7nG5xnc1evtlL6p7Tkl7NnMsLgqiR&#10;B3HBPJW7Lg/kn8wc1EVPsIgFzPvMe6Uo9pxRPxn0WnHkwMK2qRmmSwjTkLEi57ORQWnC8yHLv7bS&#10;SGLwaX/IlHPQyzeivw3HkdI1zILWdGC72tn5nrzDKyko5IhcRn+r1ckWv52Q42ZmthpwtaOr+Hy7&#10;6ET1PeF5z9rhW2b5AlAKcAZMEmZkAosQdqHU9DXxKaT40GHm66aDbXKTjYwZMqDKnG97RgGVLLzb&#10;xJMyMzW8U5AXYeFikJAYTowl6Aye3DQL+cjPQh8Zc2yVNjfRFQK43tCzmdNh9bG4+Lp5lJhMmM9R&#10;IP/kk4sBy63AomMMpycySjT5jpzEbaalFKegZJQ9ylKYQ47S7XH0NJ8nFYxbQq5MeG52syGnICAW&#10;4bDCbdP/fGhu1qJQTtqE4CVHw2gpCJOsJSO3seswSAhf5yNp+f4gZehg33YFgpS2w3M6/V7aQJrW&#10;yNfLH2ZqI1oNQTSznelG2Him0CL/E2A4rc9GwQXVM69G1QqydaMVxAzlY3tnOSZWKc7L6K+1XHyx&#10;OuFWbRX8ayVxuTKKUy8GCRmaZLATI9ynKYXU9ouRcrGxImwgpgWbCSXDOdKeYt1tR4qekbyVE5LJ&#10;eEvHoyc7fLNMJB23c8wWIxpHGLT0AqBsNBmgt/RGtbIvc5vAgni0z1iFOJ3TpMnQgfMYxGQmTVIp&#10;vyFUsHQyy8oVbHhhHLCZ2XlB0m0D6/UzgIAG9cwAqLvikT97/Ll3/PGyXsh0jzSiRZDn7B3ErAIK&#10;p+HmFaMY0PCLcpYHYem4s8444avv2RXF7PxOYaGbTomkqFC6KesrFgCs1cfsaRnzim/2PppdTp9/&#10;INS/w0JJdrrZwGFKd91Xjf5Zxj1rw3XYGkV2wQjrsvYWyQGZkiVXSOegAPYzMWGNFYBECyaRmSmN&#10;+IoQMawusAGZFOyUknubmvnw8OCmzfV6nb9b+4lxk+ApIpk5mGzKlcqiRYt691rqlEl6OOYLxCY1&#10;KxwvlJUVVnvEwooBmuE1FF4ozpLQD/mnTiFYwp2ZCrEYbeYQMrBUKfYNr56wDbYwmIuUp8RcUYSk&#10;1YxY3nlBw2WLjBnO8D6e0Ea8naUJkhUM98x8MiUNjW5eff/o5kEMX6+vMnG96i2nt8QeV93FuJB1&#10;byi3s6UAZSFmpSQnMCVj8SNKFx0Mb+kVSIFsXQlwzvMtHpaN2ye9Z9zZh3YXJsk8c8vgujVrG6M1&#10;LFEezYbzAN/HREd0xH7VatWrVm0L2smPH+4r6kvdKmYSL2v52D0Zc17Vi3aVj7NwQd1oo0h3Jdq9&#10;cEkbTMob5FqFYO1eMgio8W3DVvbg0GT+90iJefWXv3vZ2/+5q/FkxGm+uXWlE4VB4jTIOCExf3BX&#10;4EveIDZ98jQQMRVZrKYZOHfqD7Inz0hn9xKrhivIHfKA9pM/tJtjfWu0v9QrPV92lESre6z9zefA&#10;rjzfEl9194CNF4K0pDIs2AdQW95hFrr8pdGo8EGQ3NSDBEgifua3nT7sLoN62OfDcBSBGSdnQ3uL&#10;kzzyQ+ce94HXjnhJ6Ip+DJ+BWG/smHEN6A0Nj6xbt2XLFkYPGUiNXwmjMUYfQ6vsnsFYBsGCBQsW&#10;77O309Mj35d8A3DPYx8Uz2RYE4Xgrg67pcoQiouGazy9sDCBAR7TjJm82rpPccjz6TJbtmxYu254&#10;eJhlLiW0Ywj/Kn5pcLRpyrq6v79/6fJl3sKF8uux22WpjEEvY6PYqzAGcKLWvUJ6oeWBO6772UNF&#10;CdQOLOx5CgmY8xxGY8Sb4d8v+fsvX/j/vr6A4AoW6lzUYWMcqj1KEjZFH/v3bzz+fa9uwWzJlN2R&#10;e7JfKy/iCoEC9s0Q5Z0Oqk8z2dU/RYwbTakmWhuezKoyyVgnEQh8W/fNI43Nm4c2b2FsZIDl+bJ0&#10;Z3O95MkOKrSp75d7qrR7z6KFTqVi+jALBhJqtYIqikYy18h8hF+AsOEJCItQkSkkhRHCtJvDuoyY&#10;fDXiqmM9F0ay2l6+qHPQgmPfUrvhxGVtgsMSInaHaYzaM/NMDbIvz6D/zOQPRgUyQ7BYjBrSc0zn&#10;tzdK+A1g0ujTcuD7wtBpauQ14y133PvvRz0Pd5JO6yRxUjB6cD2FM0iq+iTuC6ovv/m/nYP2mpbi&#10;TONDcCqhy8lHnKXNOK70VOU7wo0o8uDmhtJ6OSgh/i0UpfmljPPNZn10dGjTlla9YaB2+rl0omPR&#10;o4+XDxOGyyf3G8GbeApAj8o6mJGS+QizT8jNnL2mEH6y2/42nEOgs+I3hqJhHu1hS9OKW+WIEksn&#10;N16E6QC2deQPJo2esAIBmjSbbqUMG0Jh0P/qC8tyqXiL5MgCrrtndTg4sXbYotOOF+ZXphz2Dnh7&#10;xnRGXYqhWtDfQ+7qkM7CyCtbgQ2vUsF6gkgS8y9gv7AYdZKyw6hT9HWwh7/undJVE78mv7Sr62VG&#10;E/F38TXBGOBe89mYT3R8xBbP5TynwCl92cVVSogDQSaENBdNNT7wfiEVUwgyY1/mzuDI+rtXD2/a&#10;sqjSO2F5tjRri5YtXbjfCmegV3Dj42UtS9MUaY/LzIp2WNE0Qb4RwXFCQprhmi7GLBCYi5nXOo+3&#10;sHpY70DN27kNPTgGCorW18F+pk50ht6wIqNekuQliBzxqxmhedgMkmWF6VqyjQr15si3keHJmDHO&#10;2HlNxk9MYvxYejy2PmBVBFOZ0oyV0OV02l0j6tVTQ0BplKnhN2fu7kSj0MCsUyuIEcKv4wDKVBeV&#10;HvO2sw77+OvmTNmlIFtMaQYwy0zSDSH7nbzfwX9BPJ3LhrT41MCpWaO+RJhltvkmnm6NIIu/0an7&#10;leo7hi5hNdRkAYAwfof9JNwVhMO21hhrBqw+Y/4aS3mCw3ieJ7KHzmLe+GFCjdhJt5RmzTvWrL/i&#10;xvsvvGb9NTdvvn11beMWXGEl9zNmJY4SXsigKbtbbECJA6ckFBT/YrH1xoZnxvvFK1YsPPyA8qH7&#10;9h93yN6nHL3g8AOKcsnuASZxTL7ZMebfzO6lkvW9fehhVwI8GcOCSlWZOkaZGkKnr0OzY5W0Gh40&#10;FlNO0ir6SiN5HHnM0FkVY0X2IbGbfaee1i+9YdNVN6+55Np777r73rvviYdGcdPAkGBHoSeopuLW&#10;PUG9Fh97aM9+y/Z/7Mmrnvqo6uErxd1DfD/jCitkY3/zIuZXgV2m2IzNlk71oijW0jXrK6GtqCyJ&#10;H8cYqEY8ess96y64Zv2Ffx257d67rroei4qleDPBURRKCFOUPQm8giYmQAbYTsYZoRJke/VVD99/&#10;5SOOO+yRJ+192MHOfoubwOJ7suK1e8yhuIbuKsk9ad+JaJRO5rj0bkRJp0yjxGniEbxvzAIYDlaD&#10;1cK/4/cX//aJb+xqPKEDvD65DCsqaOWNEntEhvTCucBG5YSylqahh+LGwrDq3F/LVkyMdBbHBZor&#10;Up4Cn4UwzWuN+lBf375dlcZx1pqmFGO0KWpMyS133HjplfUNW4oLbx4cHNy0dv2WjZuSRhP21nz7&#10;Xu92/YG3fXkYRqO4oSzuXXrcYSsfd8q+jzlh0TGrnD7xuuLbFyFuHoifNkvTMsQUMYkd1sgdaJRO&#10;bmlskUHNGntReIY1ef0xH379qe9/rfjsMN4ZpmTtFTes+eXF9//ionsuvrIUVZoxfsk5JIulUSgh&#10;X1Ce4LuAaEMgHuxkEpHexAjoLyM5yPGH7vf4Uw5+8mMocjw4GC1egBdDp/GzU7NQTuxO2e8zyzCc&#10;NdgP4JfosIoBunbz/Vdcf9/l12264Y5Nt9695d61LEugQKgEZYB4ko8ao9RExlBOSA3KidIE5WSA&#10;x2MEu3nJ/iv6Dlrh7r+k94iV+z38Yfsff5TbVxHPETaxTbxBmfHZLn64D0puomOzMWhxH2Kwwso1&#10;7LJQ6QzrLfHKyS/+yFcv/qdvl+tNqCs2GzsFCOGDFKRJIwof9f6zj3nXWWlZ9jlkHOs8TzF80ydk&#10;KqTerBRkA5NPeuJxLK03AxnMGUsTpxzRWsQ7wHIzW+S1+pYb71x3+Q2DV948dO3tQ7fcM7p5Y6nS&#10;yzwFovRt3Owsi4HTgMS8CHlvyAgZYs3Y7sHAefsevqp60D7hwXvvderRi447tHLA8jyKaABh7JqN&#10;3lJFGo60gSIzb7ajuzzkbiE3cDD0pWE3DddXr1n7H7+DEL/7tjvuv2f1yOAQfoKlKMKuWVSfGDhL&#10;Wxp+TggRW356y7LTHpYv7u099qB9H3PiPscf4fX3ji20wNOMPFbIGQBhgpifDfU0HYelUWgWtrji&#10;/LbLrv7Fo17LQrDT9xuEIT5NDDs9RTFaCtNWA7eFt7WuEBpiTh1m5UyJ8JfB6giiEs2HK01fxpK2&#10;CCNciaDqapsuuOr231+88da7GzfeMzw41BRXi1w+PgYZuyPVYburRxyLiZXIgqULlh21auGq/Zeu&#10;WnnAoat6nvwIGUH5esr4LRoTgI7A+FTuboNDooibjarLohsXM0YvcY2R/s63FuKhGnuBIVvTZIRt&#10;lJ7eqvDOzF5ey89GkfRyQngup5Y696y75aq/3n31DfddfSNGYHkkXlCErdZI0WEd3HCS3v4FpcUD&#10;pZXLVj7u5COe+bieYw6qBS64gZ4byectsy0TY+DRZwABzlIExOzAxV/r+GOI98+Ex1f9k7rqJmdn&#10;l3d1vaEDhYxvJDGKASZaVOIcoczsdySh39IuY06ngfWItgwwEGJYbhm55cqrvZ9fzRd97x13rbv7&#10;3qzeLEOVsePLQNTBEQyK3NAUBHGTiztcsHzpigNXLlm+rO/EQ5edfNTAw1Z5/VVrVjJ4yBxgxy8Z&#10;ZGlZMS/t3zr1kpEi6WWQo7R8cOgOyaaKUJpOuQOfsaXlDJRw8ZPRDwPf0MestujduNTx8rTWGL1l&#10;9eaLr9948XW12+/D6X7N+nVr1qzBlF24aNGyZcv6BvqZcPd69HHLHnfiiseaVpPZxY7C2+H1u2su&#10;vXomEFAaZSZQ3QXP7ESjsGbH+q0Sn0jQdxiFSZ6E3unvfNVRH5tbNMpGJ6460bqf/IlNjGq5Egw1&#10;hkrOwnqxhfVEmpcYSxrxd1/2LkRwKzhN2gjYiQ5ZWEO+MK1WojP/9Z+KSoRADP6mWydV3fo+nIer&#10;URmzhtDTpl8MrNqvsnI57po9HTQqhTdxxeTFZSYqcCeWPaza7Xc1/u0Pl11w0fWXX5U3WrITzlW8&#10;VrTimja3nHhbGDd3BlmzcGIjZWzvVKwHcfgTp4yYaBfGe+P3gSonbbfvfvsduOrggXOedtTjT3d6&#10;QqHSZd80y+OkHBnvlYkO/JIld6wdf/lzNP3DJ7+y5qK/9oiD/gRHKXdHw4LdTpzbh6vey7/40WJ5&#10;nzhkFs5ws9ZX7XE3jF742e/c8MNfO2sHm6P13iBqtdhUyspM9WHEJkorY6OWkDHkdSaoVz1uhND5&#10;RZaUwwMed8ojz33xkr95eC3yKiY6FMd4M8HJTsvYtmZnK8gy+7YDsPNDuLhszKbO+guuuvJf/mf1&#10;by5OVq/nYXkYEv1UGSX0SspjGStxMDZLAvYEJsSB3iXNJAah8UEw9rc00AmrHn/2S1Y+8zHZMtIE&#10;45pZJPjc4j20nR3hmRwGdhWNIhadsHGuaEyEft2XnlxsGfnWosd1V91SeHbjIqFRmlk8nl4C2Pla&#10;iMWj57NFgy3F3mSwaeQjxz9zxWoRoNj2oIvW4iYCTBSs4TmwpeUli174uQ8GL35Ud+VBCPfqm7dc&#10;csP53/3RXdfeGMb5QBFUcEsfs+REhBtb1fiDYdKmm/lbNwfMHfwLy3s6F7XLAn+fA/ZfueqgR3/m&#10;vWwstwg2yVoD+ALzdC+tBcFAp4d3SaOwoS/MB58DIWhusd5tPe2jb3v4u1/JsqG0dstN3/rfq772&#10;X8mdkEj5EKxmuRw1Yzxx+Fik/0sww5g+BCSp/RBsxD9mMeMVx4iXeeyZ8gUesNfT/+71q1709LH1&#10;QpervPZHzQ/iXC9krljYm7/zqysuvvSqCy+pr9884EVwdljWYqoGoS2dXR7b0bWNmXzo4ytnSko5&#10;hxifWMDSBKHcyHyyZMmSffbZZ983PuewJzzGWT7QxMvRbAvKTgMeCh2cDyTa/fbVwzfctaxvQSNj&#10;cGdNkzN4EW5A3JBfT2770e9u+a/fZiN1CgYr1EniHZ//KjsbpWDV85542HOe4C0QlpDBic30CVue&#10;cbsREQ+Wsr6CW1xx+kni3GcWCRMfPDxp+RVZzSbspbOqSYr7rr/x3vd/6/7V995z993NkdGSG6BW&#10;JmMdYZFGl4GBjZaUhS2Un5RfiGoYBXEqYVCU0ZD5Tw5Cp6IQ1xPcL2EWfTcK9tl/v6OOOfqAj72m&#10;us9yyGq40GYSV3CBkWUtQbldenMANOsfNjUK5/+zdx4AlpRV2q5cN3eYHEiDiAJKRkHJZkTXVdTV&#10;FWUlmX/XuCbMOa8JEERRMQtmJQsikg1EyTAzzExPp5sq1/+cr3pGFm41XTN3EnRZDj09detWffGc&#10;97znPaPX38rCfttPzo+Wr9ItV3K1oO1ruLzw84WFwrn2XwSC/9Me8tjKM8+4LTJkFYzSDSkxZrJ8&#10;w7xvGkZ9v133O/bf9nvRs7WBilaS8mW8rIKOGGxCuhFMrC+H8GllfxEYJdZvu+wvFx75RpcGz9lI&#10;GNtwHyzDqiZxB0VwTZ/Qwv8Orslm6FZ0sChK/EkcSJo7IIE2DKtOBaZGdO/qlRddg+Xwz0uvSjq+&#10;UyK3rDtolTqBzBHXUMCV6iBmaMZoePjhO0K/QhIITA77KgiAzYKGVrtNa+/9wmfSd0MH7q7Na5iW&#10;QkIZ9AWH271f/unVv72o1k3I65K8Sz3FqsEokqeSkA/6TwGbQuKY6VD1eSe8Wjtqr9QDIrRJgRSj&#10;pRne/cPfXfGdn1mX3eSLApNABaDA8gPpkwlJhL0nKu8Vep2q7tYq1Yl2q6mFTz7ogCOf/9zqm14Q&#10;QiB2na4W1JXTT8DAdB3WbdYNAgZWq2uWBGwf/emlw4PDK8ms7nX88rATCw2Soy85rdD1VtMf3n2Z&#10;ueMCMvHLrJ/C7VbTli6g4l4cCmGbrlO51SC/XWqIsvUIMj5x049/+6ezf9a+7T6z5QvFhnwp2cdh&#10;TdquVPcj1qW3xNbucZQkzU1waqVgIolFbEgcWP6sxu5gfenB+zzxP49a8owDwFNYMTo6Wy5rhXQD&#10;hmBm4k0Do4iR7aW3/eAX1/z898jjSwCaTziWCarS6xir6K8+/dPRovpId3Kw3JBVNw0woOHDrL78&#10;ur+f85v7fntF574Vsq7oTuJarqfS8xVZkWWWlSmbAq26fdA7jjvw7ccJXqNwa6XYJWU6CvXL7MWb&#10;swVmYZTN2dqb8LvyYRRJWsUIQ2o9dkpGlHSM5OlvO27fT75hEz7NBtyaIHArOG3353VHJ0gVqaTh&#10;eKm0xLdWkKpvmhhkAwMD3uiaAWeAoJkkfeSpiJkGXA/HcSaCidLwvImJCVHVjeMGdJBex8qKJNyy&#10;PXfT0Fg854jX/echbzkurucna7CHhV5YhoJp4e+1rrnlL2f+9JLv/WwQYyfyQDXmGDUS0QOpZkjK&#10;JzzPqWiYSiIVZ4wPYhVNJOgkSD638tQVq0X5JxRaUqE/tgex8DwN78up1eprEq+08+KD3/ifu7/i&#10;+UGNPHch7CSeGCU934sLxJAgzoPpxaI+0v3Zie++57d/AiboeX0jTroll8fggrvN7tvPP7t84BPF&#10;beSzq8Yu+9aPrjj9R6X7x4cTBBQ6iJS2BOKf2sMAGVStAGEQmCGRkh7vhcmL3ynPDMVAS1pzKwe8&#10;/OhD3vs2ba4YUahgGo5kzEhOcWbA5rkHU0EYyWCvi29AjKs1eusdl7750yOrVo+tWkP8o6aXKjiP&#10;8M21wHUawgZSTysbleQsE+GzYeH2bIeOYntyWZbBriAVoacSAiKK6M+p7PRvhx3y5mPreywjziwJ&#10;vRsw1PvxkTwYJa/gcb+SemhB7AlhNyj2vkcel8THjNPNYoUVMZFe5/+FejwoKQQgb5BcxNoy1+rB&#10;nEQEESQy3w28sl3q6p+v7p0Ha7YxMKN4yC4T1myloRsGLdN80x/Oqh+xV6FmvutLP/7uR78wOOIN&#10;I/WDgDIvJTOx04Itpfx1CS5pyGAI/Cbs8iLCH9JEJH1ErHFpyWTZ0NoxKJQGDDfqtw9523EHvOM1&#10;4fzBMPLqVK9mcMLlzhQ3Hn4UTOrhuW3FDlYCFonnGv/+gbc88ZVH+b+6+swvfXXFLbdsbw6ZIs4L&#10;NEbioGQA4bnxvsDukswOL0hMW5T8MqFdDuENKXZgpgerLTAbYTxpa+V7dX/wyH1e/aUPOk/cHrA4&#10;wzVmqpACA4ZkeZUzCGFOXz5x07fP/eVXv1UZ94WCBzvEsPmTpYJ2KWvOSpIBoUOzQIkCg8hCrns8&#10;eUSFXON0SndliUh1wyGCkEEDPHYogK9ZtsojpdRvuAcfd8xT33CstqDWgqmm2ywXQ3kL0Nr41i+d&#10;dcFnTne9sMuoBSnXKTQua/hkSS/XqtZIi53MBNCzUXCRIrQ9uxGVloEAhkg7dKr6UA3YxehKgmcj&#10;x/9rIbBQKwVIY4SpP7/2ijM/sfCI/Uq4G3mjHL64bY5H3RKipJG56ndX/O6zp7duurs6GXR9XNCI&#10;+Dnuimi2y9oIGmSD9GXjXLVehqGYXamlDuxE3EJmuvyTwiJKrNhqq8q0IdtoeWn2UG347mDiSUcd&#10;vverXrD98w/tKIhGj4IKWWUF4WbkliuoYdxw+x++fNY/fnGhPdmpS8Kp2SHXT7ZK2SZ4bJ6fjVXG&#10;IaBK7+mS8WgUFJ4po6jDljRhXfw+gvwBUWPGFRk9zrNvOWfujtvTMKLLpkIQsh+RdpHDjiy0yMjF&#10;4vBJRpWUPI70O/58zfmHv94VnbDe+zLN36EvHKcahOybVdNtWsmbvasKNmfhxyz8ARGICxlyArOG&#10;Ec8pW/PI+J++/O0rf/GHyVvu2E6rkigrHq/ugAJg4yFrBE2MQ8RolOIy4z9vPKtcY4AJIT9AhyRx&#10;mHzPcqnc8LWJNFir+eWdFh/2mmP2es2/B9sPr9GSJQXdzhvfc+rPv3bmQJOwkAkP1zdSwjMsxHAr&#10;KIQEyEHeKBsDyMhoKT32XW9Z+P5XAhjJwh5q953zuws+dVp4y/1J0pkwbQcoUigkwthKA5Eod1hH&#10;M/nYXgfDISOTsPyyzCZ4+yXHOmrfk7/6uQgEoFLibiSgYWxhkYCz1AOr7erVjGoxPvnJ3Z5HJGGw&#10;my3ODz1yvzX3YYr1/O1zjWe85TVHvvMEksDpI0FP2BpgIwI3lOCmSdCRdwtJXHVQthe7Lrxz5UXf&#10;+N613/tFbXUHqg5pSnKByiIkh11S9hVqiVw12FMeO4/tTOanEBhlmxHJEjXH2a2JvCjeCLxoo/Lk&#10;nfc4+SX7HH+M7FqmMPLUNQKmQAPhl5Ih3rPdSFv2jCs/+fWLv/ztwWYEB7mTIHCji9Byr6NTMl59&#10;9mfnvOjpEp8AeyVA1PL+ftFld5/0xYlOa7LbZKlkM2VsKE1gGfCsn5I7vK7MuVi/MPGT4MBT3vCk&#10;9x2P1osk7RsGij8M+i3Fei42Gh6rV89CXI/ynmdmynqh9u6MqSvIek4i8RZsi4jNouE2147hxpdT&#10;fY5W4TmR+5obxgs8ihBZ5dHJhlmHgoGpN00oRpK6MfyCkIv5CB/k49zE1yFd9zgX+OaSrrlLWnmc&#10;Vp47EdfxdCxW/957krSPBUnZqYVW6YHWXz7xza+99I1Xn/q9x7cs/J/5VqOhVzqJN440q1Hy7cpq&#10;IxnTfMJHbROknWiwSUidv64FskA+D2SBvRa2pmRpisY+6/u4nrR1iThNaBi7+qA9UNLtidbapQhU&#10;/v3uX/y/j595zBtbF12HvBbbDsk+eV2WCbpjCUvfs1PA6w7FBHcwxHudCNZORB7MTGjS5LDeu/x+&#10;gUVwny66/tsv/3/XvP/ri+6ddDEvYJG7Q+2spo5h2m7Jtcv8F61KSSCKsM57vxd7PkDTuIZ6LnC8&#10;nY6M3X72b+58/Ue1cSnv45jwWcRwnao9Ma2RKBmkyKBgqJHx9eebL3rrJ79w+Csn/3aH/cD4/NRa&#10;qFWqKWhhFGDl2FUemTwv4C0lRCqoB5xTz2uHVMfodRLLwvoBhcFqH0jMgVCvR2kDjQAyapNwhzXh&#10;6Om//tazjr/6s992YfA+Bg81MxQJW9kfiCaIAZM/X3KaSILD/zfwqAo6pDWMHDzZzOh0iMVJ9ZNB&#10;sC/FOHj4aYRxDXMkACcOGbdztGrZcdv50st5PRZPdrB7iO6FqTehdSccbbxurmKwgKGBqBG0Jzbp&#10;2gQPO6THCTIpC+nMz5HUa+GOaUaH4RfDuYEHrqOlt4vZuPSzp37nJW9unX/1gAa1y8apEMpZnw5p&#10;Z/E25QSKmofY3d/vvf6rP/jWmz+g3bL88fY8W4xW8qKqsBTbWgQ8ytnl+Qw3MV3fBNpImuJ1y7zO&#10;1Hw5Aa/4md/Msxsj8URiVNtad+e06l9wwyee9+ro8ptEUONhdWQyXkDvw9G9drsaa42udud3f/u1&#10;fzvh1+/7wuIV3eGOvzSyGQBhTL94k5a12jJvE+IR7okIyiLdgY8uGYUaygslTn7gryIEIvYqkAgL&#10;S8KSi1UO9IIYE+tq1aqR39eOmk5rcslEevHHvv7Fg1+y+vsX1Lo2sh/4M7nP2TDxYwPPR4ZpUCuB&#10;5ErKShov1KwhL3HHulXNGNAajl0SOmFWrqLXIT4DcXWtAlHUWdNqdPwFqb69Vsrbp3bUyosDezvP&#10;3iHSB1Z15toVMJRpZl2HTSWJ52hl95aVPzr+f8467p3+pX8dXDPq+20YHGyOtlUSSWAt6qDR4TiT&#10;upSE8Ggzy4mhmRgWf22yqONFpqKqQ74DJ3lP7FkY+y0+ZZm+Utm2THe+O7duVJqt0SeFtVt+ft73&#10;TnjvNZ86w75tOR0KARB1tqLDuRJal3/xzFP/4y3Lv/ur7Sc7NC+w9WpYqQKhSNSB3URO0hzwWk1q&#10;fPWejHzx+jO7Bt4N3jGgC3l0ftTyvBYNZbIP88p6PD4yqiiccIweFKjZBNSPjLMJECjy//kgkxgJ&#10;FjLuqp4TJhxjHvXnwstt0eYvfj3Oq43WkqwJcCtIvxk/5/xPH/ay2z7/g9Ity7e3Bu1SWXZ/ZiMI&#10;Uhi6SQqFEEvPihADoY6b7LmcefuyKggonB1hCcjmLiKcVHu5N510HXdnrV67654/n/LlM19w0pXf&#10;+P6CghiKbDWGSa23aqIzYgd0p67ZTMxKkg7wAx7wRAfp03IS4/aXgnTkvhWMwBJr4B0PfPelb/rW&#10;q//bvmk5RkJdq8yLbWRTqiKSGjsBCj7C3AQlyXsvokdqGvrsdJZh03TVWK+wMP3oknNe+nprbeh2&#10;fN/D+BNJQJ7T5WYJATZh1skuMdBwJ/053d7GLYtJ0Y7MW3/yfr9wNGJPIW2UhxOtWaXwLeNZmQeC&#10;uUrqe0Q0RGV1NW973+lnHHXSdZ/99sKVXp2VIWmz3ay1024SwLsBHSPbhVQ+UtFltrJj5thpcn9M&#10;fVjbLO7MoSnNvvSBCgsX65U2TysDSY/87eaL3/65b+/xouia27RxYbKzdmXxNDbEPIoQ/97i/iUd&#10;lqWqCSUJpzBISrA1c+zncjusihCxiMtCiRn56SXfecHJP33p25avfaDT7YCjsSspkUGyUMnYtckQ&#10;4G+sYJ2UynAgSfIKVBFiNxFiIPrfwmeSKKaQd4r24uz1m7cFZmGUzdvem/3bBOxUkTpZ2sjL5X/Y&#10;wSpbb6s6mjwNJEZYk7KvEOc0xvSwyQZj2avh0bjCv0CZgBgpxhxCa3kPzz9xAZdxMR/hg3ycm6ha&#10;FT1O0sEhYbJQSinWEFlXYuyieZF3rCAKC5fw1vsveMvHLnrf54buWb2bPT/SOmTXU72VdRB8nFWQ&#10;wPhk5OOWQOOXmCQtr+oQIacKFYVgDBYqlisnrHhsC5RcKXnQZdVGXFMsBPQ2XdQBJhKfa2LDXa1R&#10;sMLYNaxM/O6SX574we6v/wybnhqlec8pO4TUdiCqjMXJ6o6Ovfwc6mbPUxQEkGmU6hve3Nj271ml&#10;TfjXnPeH817wFv/yv1clQosmTZnt5AG/OVYvI0aL9YkSrVDHCXxGCX5DLc19r65joR0ggjIJsurx&#10;kFUbnxg/95e/+MlpZ2qTUtONluFdpOafhACnM7sJHoryQqzd8ovff/mN/3PNOT96SjIwauEGSC4p&#10;I1sKn0jAOSFC6iHoBWnCMlpaRDsjDxQ6iEFayLb3PjN9FqElx/BUCf7wcF2dR/aRWFwrQddkwcrO&#10;he/8/HePe4d57+hWNYk2x8MoI0lKoSqoC1FYaS4S0Tb4UM42rgInZpdYDETGCTyS0SYBJtpbyi3l&#10;uUnEDB3xrYKyqZjPlB+RPwubjx3kh1O8cQOsYa7ZIFjabbaqRqmWGtjWDokbQaj7ARUBiJeRnIYL&#10;W+jE+SSBAnGRLOPZAqQwzMnEWx1N7G7Miy/7y+9O/sjYRdfQqAiBi9XWp0OpE0pDMrXLMaUNvBUX&#10;X/OLT/4vSX8dbHcCyCJJrpMY1Ql91y6JEoRS15PEjZjsIx/WCYsY5GpZoAydP9tG2jVSj2I3LM5h&#10;h8w8TPwAhkiJSaLNv6918X+8TxgMGa9rZsdaAxSkqi0fv/6Ur/zqDR8NrvnHdsSD8V9Mc0TWSdZV&#10;id3hTED9GEJ5Fs0IGNYUFcpOPeUJsxWVH/hr9nsu4DIuhg1HyJ+kfcKWWKhjid80yUVC3Xtooj26&#10;A3DGHavOPum913z869ZEMC/fcJ20I5JhCBcDq7JxtH1YRdD22aTiMVsbM6NJLUT3EU8PM5gEyby3&#10;h7HIAp35GzEV2TSDgh2rjShvn3pAC+8LmxOpSK7YcUoJCcYISHre/WP0mRNz/Pd/OfOlb77p2z9Y&#10;NBLUNNfHnTNtzzaovDaOegqZJVJsLSW9QgYJf2FCSzPBzpB4KaFamJ9dU6j1rISA+5Np2DITogKM&#10;kzCibjyp+2Y7Dkb8douP2qUH0okd7cUL1gYXvf+LPz/xFO3WVVWLgH1hO/NPx51y1We/3bl7pWlX&#10;JjVWb3gLNo4uapVACuK34QTB5UwprMIoDfMmI2R4TuS9spOfgS8573OTUccMTRdiCkOCJQaDoSUU&#10;RmLU4gFm1Xmmhq/am/pzqEJLU3LqqhiZ8LbyYRS10wEBkj+LaC84BU8FpaM/z9LHu2TVjMJYyGKo&#10;sF320S989cR3zrl9LRaRyGVGYeJhwGC6ucC1no0DKVXDicpQzikGw7LtjpmuTTt5+7IUa5dmU6UF&#10;0Csl1MHKz3JtV0eC9grKeTlzQDFG/nrt7R/5dvipnxV9NZGQk47BWOoSgxGoTlgSYos4ZA2L3D4m&#10;EHwxqZp05333UNBt+W+v+O7L3rrm3At31hqgPGu0aIISZWK7MHdEvBlchAJYnmFMmnHeexEAUGOS&#10;ntUxOTBaaEa213212qqL//zNE/9b95JGqYIKHoYxz5dBAMxchk4T05UlUswhkT/veRZth7z75P1+&#10;fmK7jM2IdiPAyWqmNIZBfCTwocw50VKXVHv//pXf+fLXrvjcWeGtd82FnQnVFzomsv0EC4mS2iVw&#10;bZh9DBJAW2piMFsBJnLttIBoX+LEKRIqLDwiIUIL6ObCjqiyrtLiO3Sv6eiDWnm4Exq33feelxx3&#10;8w9/pXUTVGwzcGl6mqSicoOjGQKcAdSkAXgfhbLy7GfXtP/+979L7tfE5K8+9vmz/t8HvcuvOTip&#10;sb3SBKq+OggoK4y+tmSsqFB4KlSMNHjcsCbVgsMUIocYvJgvk3mu1hw+DBg30120aG/PXt+fFujf&#10;9tCf55m9y4a3QM91wYh91ugJsj2JfUGN1iyyBEnhZkqzjeFYtjCAmaUifa6UvhSqLBE7VcisuD+y&#10;gc/fkNpysrStCtuVamNU6+4UuIQp5KUolAtAYQl6UgKOV4rueYci+ME+cLmYj/BByexWcuI9z1oC&#10;T8GaoPQjvlwQ15Qy1iCMaBj22AOSd0nUgwQGUfOikSApJDff/8OT3nfzj361ozsPw3RlBC2hNKjZ&#10;CMUJcowWmWkRNkMccQ4UfeVnym6MOyhy3yJ6ApzBwoqSH1fivMkWBSmZKF8Uw4aF681ewj5tETTj&#10;4wmVSsCuKeFm3xWNzqstXnHHzV953bubl14/lJh0n0BKIh9PrEb1VwjFWgl9y6YrlrEIDJcoIJcO&#10;KoZJz9NH6sxLYICv1g3CrXNvG9XOvOSi13xwQhjgCZ4q9+EVQCjmadr2CHChAUn+FI/vOEAVOA8Y&#10;2WTvU38H5wGBR1pAlePR60RNo4DIDL9RkQql9hXFBHzqkbHig9/R7pnoWnELgiWFk2NpZ+ED4xl7&#10;SvlRvZN6rYRU/AmdwqVowGqTn/3JBS9/5+Ado1WtjrBOLRQuj9gWwjCXfH2+rtyVsqzYPfQn4Bc7&#10;dxSij9lld8SBWH9KJQj6hUCFYUDOJCYpu5lo/Ys/zxmlIR41engYfy3ax0gGKU736+suOOJ12k1r&#10;eeCxbMPjDx5Y6e5vE8eGMMMtqWwhkjxsHSa54STk8PfC7AmKCDLR4EBhb4EbKKFgiT7R3whK8+sK&#10;SWCgFfxUxl8VpKTnKTUacLYNlGrFBUWvBTZw0TINMlMskyEkmUEOmo7tWkyJcJfnocc5GSFSiHDq&#10;lL7Nft/jFCcBlxiQNGEBI8ZIah7IKW4zIqhqPIuYQ1YGhahUyayMJK3YGujcueK8l7xNu+4+Ckbg&#10;GvZr/DABVdqFLKMs9J5m37Xi/sVajSlQZ2FIYko783YSt7QtgvJwt1BikE7BbTUtRKbpcOJj3Aeq&#10;tIiArDsxYTFkWZcEnVclBSiI3qCMT6Ldvfy+q176fvH6mFZ+IMZ0V9AyZIqybQXnSlYtsRGlZSXh&#10;H0xhlffX937lms+cOTQZ1sw6MAdz2aNaJBUTxEpWiyeeiRYKK1tABKUAigQVuLWUpRSCDIsqJ+Y4&#10;v+eU+YtBSraBNHvEmuNqUS1NIQ8CwKGHFXW7fBqDmzW41omuOPUHv/nQF6BYjPPVkrAiIVaZzrIA&#10;yaODssFXh+A5Cm/JKbHWMWz4Cpxw/smm7iYwB/T1OIJWNI18zpAMeVracak/7XtlfGQBPmQW9DyZ&#10;b0gesnQ+4BhoBpHpRCYkMW6aUiAQBgxLYhJMKI1PAP16ok1cdO1333hK9+93bO8sWqlNpjUXrLwK&#10;CBN27CQeMisQB0AhVDIL3pjQypT0Cd4QUicusHo39hVrRqkCIRQqG6t4OHA/mLPMeT7ARsOD1Uk7&#10;Ieuf2vB6aVxqtEY7WkNrLr3i1ye+T7tnFCFlaUzJapXVUQiSahjI/7E00EKijB2/DdMRZYH87d/e&#10;d9P3f1Nf3WE4STE76VsZOQw2kscIbbOBQljjeQQigckos6z3fITG/5Azu7Lua9AKkD+VnVgCDsLB&#10;hIDAtqvW8US8dPVLdqyuSl3sy4FkLi9IeINlE+WYMs8AuSf/1tCFMF/KgIDKbABEczRHyKtb2cH8&#10;Iahj83Tj8VVv/sTNn/3eTjG8LqliK+Iy7KECSYjwGZkyZbIjFGtYxhsut/oPsFxNoQk9TwhNSpGM&#10;moNAMKJREkV+hQ4KKUSAvKtJ6i6L7ZA2J14x+t13f2LkCz9jd2HpoJ1I0pH5C8khv9ECW68JKMHU&#10;l2rNSsaVAKQU7aZOE4xuibcZLkbOwlJ94Pa12h/v+vGbPzz213/OsyDnSj1jmSMoxCkpfmV/IXhD&#10;GeSEtBQ3YiPTCe/J3KbsPYNeKrtLCSqu589seGUbjPyg6XdZWGvl8KK/3/vd30gZdQcN/azkuVTu&#10;XcBDtrr1WDKn6hIqy103Cg+TnPUnb11CIldUPHRjDlKqJDCa6LYQ95DBil0kJfc0Kc6ore7+9nlv&#10;CT7+09DHhpcieuQn0mgiai3VnCIfeFaJg6BRJpJ/gr7FhOXyxkPqWk0sRIq+iywe0iEmHsQAgnXq&#10;hTMIhtiXsM+o46cZj18Z/fHkjzxw1i+nEEs/xDYnTpDXPjLD6DNA1naQ6G4LkXJ5ulw75AEzaKzu&#10;aH/45++f+5Y7Pv6doVVNIL6/loDPxAIXPRbFJnOiFMI7mo//ei/GBEgQu5i4DzbjXDYyIaEowBUE&#10;hczL2WPrboHZHtq6+6fI0/UM/ZHxnt2DecvmzdREwFVcdEAL38eQIoqrdgFWcAupJ4WjC9l0nbT2&#10;ZkJSTD9BxHswsQZIAm2TOS4SrRW9xLpTlqTZuB15RqncLZtr7ZjKf3kNwz9xAZdxMR/hg3ycm+B6&#10;9zxX68E4gpGJj/McWgbCMaLhaosbIRQVDEi+Sgn1kVIO2IGE1Nnv/eSKa26cr9cn/VGBwC0IjWII&#10;kazLBg9K1QY2gAuDwDtyhmwkuEwIPRJMM6hDLaYDHyGNhbhfEOFj/MuIIpl/PG5X3EFAigluQze5&#10;KM6TPAxfBsU+b8BttFrjO9oLnLXts979Me2fI1UT54W9WHKrp241UzWC/9OEiLGatu1F0GKwjLUL&#10;fvO7n576ze7EuPSAbnYtCfa2CUva5gSZR7QLrRUHThRhCEK5H9QclFcr8phKTkRtVpmqgpQ1cXNT&#10;OykOd/m3v1dOyRmF1BCKNc4nVdIZCiYigpOZCErJX1AnTZubuDecfs4ZX/wKiRZjnVHouNOwD/DF&#10;QcoGUhOXEXbusFUdtGpZdr2YNCr9HTt1/dnwwmFSFPATxOMVFE1MdlUKRFhF61LrMQGbnSZC6997&#10;5/vj25fzeuIN8NrCZRXVxW3i2EoeMzMi1y9f2Q+FHJeHLH0zJ0Gs7yayssmFZzig8QyK4FJWCyec&#10;xQBvssiJYCDO2BzDrYM7+AGudQVsMD/JqBW3TLvEBGcEttvt77//E864x8Ns6vGD/wj/C4ccXHiQ&#10;ZJ/UmhOmA54P7RkXQgxMFs9Y6qRI8rlSx8jmzAwf7OZrbhi5/hbmC1NWqsIDtviKQiisapxtKd5O&#10;erpigsM0icuBccn/nn7RL38rsUwgfpZGZeOm7Q42MXkoUgMBUBq/X4vh0ahMVYV1ysohRVVEU5XS&#10;UdBnsoK1VO1VAHo2c1Ect4XX4HvMeLfchInjU5hD4nyIHir5DzrLSEg2/M1lt33zp1CuXSV8JEox&#10;GTkOIVVeJ9QakcFZxY0nj0z8YRzBaCjR5iX2HMkn0kG2BTOAK6EqqPY8HnDS5VqwXO+Oo+UF1INC&#10;h0BLKGj23qfEE5X1x+gkAlhPVIyma5Kfw7IoY0VV8QSAo8GgbSDWPnHBtWe848PpitEh4IKgM78y&#10;b7I1ycdbQbPhNCy7NBmDMbOwSRqRyDw9KOdfMnnYmMiWguGlajNJvQk2IyWQrISHQTZgEMB3AY8G&#10;wInRiSaGz3qN0pFIp0CuiZqD+sCNV1/3zXd+wJrw+bgyKqQ916sRiF8icdekUpaSVQyGQU27+Gvf&#10;+fOll+W1W526GV08Mb1quLw6MXAAGrdSKzRJp7l4avERZX5FqlfpPNOwRWY4HXpeNpO5VGgZ3JiH&#10;2djPShVnEzvp4g99/qrz/gB0Nc6wyk+O85IQ24bJA0GVMdaN0dJI3EqVqjc9T8FQkqRsVmBSS4UB&#10;MpRNGEi5duBZn/vKvb+6mEwteCJgwQGwYzZTCh55+/4vP/BJ744VFSYt8kNoXqCyjzOPBmzO/CVg&#10;2TakvmQqWGjGPsDJz3XjhfTCawbe739yrtYWnooMQhHlEkhcwPhaWZJ6QBVFa6b3olFYkUh0Q3Jv&#10;1fOfyKsm5ZOF04dyrcSCp6RewCDYTXRrMuygzXT++z618p93kSOT1/y2XZU3tFgjHFBgsi/REx9J&#10;u3njAcyLxRY0HPMPXueIES63klUVAWh6HvQjG8dPvn7mqr/8Q/Bcx+7An8sTIHvQLbIF4cF/9rw/&#10;BMmLfnTeWW991z/+fNWQVYH6R6CIEpYFh9vs5dtkC8zCKNtkt838odmllJqRki9SdjB8SArxcgdy&#10;SiFdeBiWrg3MMGp6IzW3CwTA+o5xQ7gHcl4msTGTDX/mz9TzSgcTWdAHDDrAiFh3x41oLRzklIRG&#10;fcgok4te8hO961VDbUhoH70P/okLuIyL+Qgf5OPchOBwzxPtKPCDum43UosT9RDgiiytkzBtZkPR&#10;fGx3UsEx1G7/wveWn3dZNfAJykFjqbgVEq2xL5WolY7djC0ZErhIIkKd8OTxo8TWTWIsDKwGfoam&#10;SGTBjAmekxKsN/C4iDVIycyIX8IPJ9IIeZCaknQE2fWSCqCq+LFDKbmBFJJ0JfKa195446fOkFiz&#10;5C5JeY313uMG6J62oy4jBEuI7yIQN0ZRyVtvm283DC+EYIJbRQCdDA7C6YKe8xgWsXqbyqzEoDgx&#10;xFVohccU0VzVfqLRiilAaig1ffL6q6qZl/70V9CAxcRZv8nK0MMNEaM7I1dneAenmNv/uPey/z3b&#10;X7WGLxqwG1IjW9TNeh/gIZTEo9XwM4ARKZKCeGHoCDdY2k2lUIkDkwhNBUBKSpBI6CxFP1Ip7csh&#10;SA2HZMuLEyGgmCpc0uq0/vbrCy765GmSh6ZmirCWcGkouDh7bFMtwLqnmCNJG2BPAWzdyJcMO3Ic&#10;ipwIQhMEpZK34mbL7CC1ZDIfFCK2PBF65F0LKy3Vb//NH+/+0R82g+8Ee4KTugY8odBtSO2RgBtS&#10;hj5Vcsoi+SGSz4jdgk2EUgS4AIZCz7dWrLr5p+er7Dp5Gzxy9EEFamQ5VYQ0wtTCALcN9pqSZk78&#10;8vI/n/3z9sTqOvY0dXjgAthS03UIzAMcWRjjUl6Bo2yUS1Szh2QnYd4EbRfcKa5Zn7hRRWQBj06q&#10;5ySsqLKoJuFId4TiLHhuwOvQJWCoDNQaLLmikw2EQlhbMwmGD4GG33rnX7/xY2cUXH3KfY4JM8gm&#10;qFiQlkZWAv6A0GgIRjhOxzFHVQoheQFZp7PwgfBCMxDOSM5BVQuRGqHwTFalDLdQM+paKW+fguRI&#10;tXJ2EzyHKglikvgmQBSxfrB5nhTijfwmVe7WSPuyT5ze+dstsk8Jl0Tg+yyIIslNiFiJ9AAZ/yqF&#10;BxIYYQMaKkVgWGMzYktiY2J74pdsVbJhqTKrbGGykYneodVVOAuHNAqfVnCDqO1qDviX5bp0suDg&#10;gXfXhX+5/8fn869QkIA8pEyG1P5RCRPgXMSMs9mBvYFQ+fJxGn90fFVeuzFylLC3iR/eRsCT7D9R&#10;jiw2SaeZ0SI5oZD1bN/Jth6JLc0e07YAqVYMjFt+8vt/fOs8bXKtO1Aj+YvBlvehuuFGvodcMpE8&#10;0iVk8urO2s4Ik7fnSR4ldoePQdTtDpfq4CjtuE1OXt79/eUrLv7sGZAGu4r3RngmAHwovi/n7fs3&#10;XfonCMhDTo35TgoG0rCSMZ0ICbHniWHXQdJF6u3wPGLeMAHcHF1kHhjbD+yZ9Ja7rrxBu/sBVkjl&#10;zScK7gQR4FYAKLEogzgmMyvve4sO27z75P0ezge06lTSEoVDDP1HWKopbL4ERhszfdCuXPP17992&#10;zu+QlvNVFlvPg1cgeKDsW0U7Yusk4dREZ6f3eHgAk9Gx5PWjgNWN9mH3bHdy0/EleIkI1Y03XvK5&#10;M6WGsa7VXZJc+3aghqOPtVfdcgecdNibXa3F/oAh3bcvmL3RVtwCszDKVtw5/Xg0CpcrFXSJyyl+&#10;ckpO9F1/u6mJgYOlY9pVGHReSMTNNksSlWLmC/KiKGUqmNePp5jRPYRqINpvYCRYY2RFUhkM8L6M&#10;Bik1JsSQEa07HGl4NO3e1Gfhi7clkKgu5iN8kI9zE9jIPc8qUorkDggHBeaKEGgBlbIYAY0mPMMk&#10;wcWiQSyYd7fc86vPnbZQMB13XBZKoYUT/8QoxYxGJgoyNB+E3tzQHRiJ4PeeQ/VlXeT6jLhjk64j&#10;qeYk8Ae2hbIA+gKEFiVRH9kOQnnw4FMd9TV4qsA0bEKipReiaymkc+KrQRS6VmVca0LD3rW66MJv&#10;nePddBcxEEEp2HXXpXBPY/bltZuQXsOANGBukvphVVTWHFg8ECYJzvN7SmZSc1AkHnQZIviXhuJ1&#10;kwwMWYgfsmBFpuGHyY4DxuAhninaxqpsas9TKrCsmZz8+20ChEDeyTZaqUwn7kAWc1ZRGGV7UF6z&#10;GZ73oS86t69abDTIFg5wQTWnhVBXzv27JXPcEBkaWLuxCp+yYSNNJ3QjJP8lBYC0Z5IX0McDjLG6&#10;rg1vvOuaqQvF0kEVAj4SQe5sBEtoWiEpBNBc0yXEuos5dMvZvx75wxXiJyrQUfXFBgBZM5ojj3hR&#10;bv/OWKXiEb+i5wX546p3vxf9ltz5XvRGOdfLsCdtwXHQkRPig/LWGOoPZirN5GdoxuS1cIb4h9Q2&#10;JrhqJn5ZQLeeJwAK2LFgczKV9GVa7U/fOEf3ct3vvNct2v5DsVGD6Bfj6sjUUk4pMkAUeoc2AKNd&#10;4FqVtgW72Gro5TweSt73Qk+785d/RLVX9H+puCuTRwB9yaLIIvwqq4tlU5ZZP/31x76a3rt6MbAJ&#10;cs6AJsKIl+QPrgSiFM1vdiUq3VIJW1CPCNGrwDaBqFSYF8kQw3ctMs8pkMZKy6KK+JSotyDZy2nZ&#10;S+y5vGniU5BNCjRg/ftddEZUjXlwJDIKJZsS5L0yXys3b7r7pp+fDyKS5edByeBPkmUy0VzGCWa+&#10;KhFE6Y4ApRLM5aZtrrWiCWApIXeo0jaQY1JRGOl5lrygQuZjJIn9qi4S4Vzkr0Sdp+dJ6RCkEGgZ&#10;2k20AwJJfaul0DFEqpbHIv+UdRZflGe7/owf3n7JFU+oLCZrDM+NLKOW17Yl9ygBhOqGHoVIZd0j&#10;JyvRB6g+EZMsYbEB0ZhsRrReJnzDL1k52bDYtti8aFgRijJkUxPR2UTHZwBeEVwD2iA2BtT0dW3F&#10;ytoO2g3NWRrYv//kqUgEiw6LIvRloIQkXAjFSerlCNAt3CHjutN/5N60fL41mNduqGlAmCT1DFtF&#10;yH9seYyTDrHwfzEKN+ZnEVyWNGKqzk1ZPgIVbeLFUwZVzjjp0/K2yW8TMAYmw8s/fxZle+doNTTo&#10;me0gs7n9iAAEzINKtVPGBCKB2vBrdlyuCW7b67TSECbpkFln4OCmDjhV1yiPIw+c0267lBasuvKa&#10;Feeer+A6CW9IpsmG7ssP3/fRgmW4wptAhAjAldiMQg0k663nSWUohHewdtTpUN8365K85xchXqpc&#10;a/b8xPnnJVfy6CrhbwrOUywuVaeGOeBHKCXlfW/RfSHvPnm/B/mwaAOl2yplKFW5dBX7UvZbGFpr&#10;mhd/9BtzPNRQkEHJfd8gAu8K+DA8DmKZBgtUTD0EheP3OlHIlnS/OBrUy8gAUwqbvWw+RnfOeGDF&#10;w4B9nDZ897mXrL7uJrEzWe5CSYgsdOTdX8pv26UhuzJog6wx3NjxxaIo2v6FHmb24q2kBWZhlK2k&#10;IzbVY2CnSiaCZACLuGzmmy6/+fbg/hEIcKR8skhJNmik1wNtsSRlsFJztdThVeaEGiGb3oxAzlNA&#10;fVMP8LstJ5CKolJrFqFWZAtJk8E+pkZGYNpNFPaB6XMO/okLuIyL+Qgf5OPcRAk49TwxqyVIQfk6&#10;vAgURKVUGcFBAnHk9uO3k8QrXnyCOf+bL58Z+h2eC3VxSKLkMUJhqJgl2kjgAxHhiKBvDKBSqdjd&#10;otAetMBoKCDPnyTnAEwQPsXSRrolk8givkeC94BZqgBHhF4znUS/Zo6OL+fDOa9WqySL4ntgK/sJ&#10;5Y1LUGX46kQvTUBK1NIrv3sudFIcDhAW9jDBjoRXWfiolqrcnzdAEEElsJMqT7eTSaX5tk4zZvEW&#10;lcfMUOL3aQhLxnVT1H+JSOiivAAbhZCCMDOhfIvYjlj2Uuckn06LTY2I131/vVncKl5ShMdk5GUi&#10;fJKMmmFD4sCIQm3rshtuOPd8R/PQi2l5k+uihLlvnHrdWmI2CI9GmhVG5TgdTkhhgPsUEqNG+85O&#10;JHsZZ6AEgMXuxyyhXJEf4V0lyMYLLUhoXFKOl0rJ6EUQtBcXT1ToONAQWxiY3/qfjxOQErBI4kii&#10;jTp7bFstgAoDrikWIUChxPkS1IRE6AdVjkInQstMWxG9iyWjZ75dHYrMcjcXFqEKcq1W6yRdEQKn&#10;9LMWrfr7bc0b79rUrYe3L/C0xP7I+0RtAdVQJp8TOKVJU1trRuMlvV2x266JPuIYGegZrjnjA+Bh&#10;9MY7tNXjshzhlKq0ftK/Ba4SYWKhpbNYyQIRpTf94Fcj19+8QCsDWcIIQ4eSCyAnAh+z7JAgQBUV&#10;xR0LIbKThSqaoH4T8RFwBOo0QZfQIPD5cB082pwumKKokKAU62DPqIWsDceplTAMzhB7uGEI31Av&#10;CU7ZVF0JEvjTiKpqLeGcoJEV/vnbP9M8HHQBhafSUJReDGs+UplBmSWtDBsFfAfHG1eNLwIpgMAD&#10;hs7z0lLAsjWnltdgeJjwS+AxpsC5AuQKUgPAkbdPSdqXotSx/sN4R8+VfaodgSrI0icUCkAKKVqk&#10;JfeuvvSMH1aM0prOaFcUK6iuHUjikuwN8FAAUCQHgRAuzD62Klqzm3TYetiA2IbYjJQmlwjfsEmx&#10;VdGYbFtsXus3MjY1uhLgu05ugSQ6kQYkABNuTTfqsk56kQfqZCkxFwcCwR33rbnhVq6fWq4VgiaV&#10;f0UeQ35HrQ1pqLH2n8766RwxUXLjxKIrqgq6kYTHYCilSEgYCylEV3Ce5l0v6c1K0EH2nczsIcK0&#10;xeraz3i+bekL6cmVP73Au+pmMAIwU6MrtdvB3fKeayEZ3HFqdLyg3YT91IDZ2hyvmdBy2YV7nI5d&#10;XRNNjJICibRz1IkDUFPMq9xwReC1d9Aav/7qWZR+Y2x1MNs2qIny9n3R0MG2TDqihYd0CcI6MQBK&#10;npEpsj7Y2xQnkumLsanABllbcg6GH4xmhiLyqzdfcY0UXxAgeup9HWwsar4g2QdZTIsH4d7l2LdF&#10;XzrfTu79ag2UwQmiBSTAxqzRon0DX8ZEIBYJRiB0+9LPnjG8ehI8hGoJA/nS3fPtAVl5JIKGHd5m&#10;ZW40Gmj65o2HegSILJXjuqkoMdXcQbdcnQgIbeYe2GyuliyOnMu+fy5FHOmrsp3lEvbhgFo56bU7&#10;YVcCq5JZWYLmqYqmzx6P/haY7edHeR8Lg1qRKlS9HkkTx/iIJ1q/es37tBvuJ4naN80JEAcWY6J1&#10;iovMyQYltREyM0KKX27yVqohVRprINDdTpu8fIwXNE0gJNfSmMIxTuJXWKDR68JmQxRc4UE9T/6J&#10;C7hMQm1UpEt8Ps5NZKvrdVJkFFqpGGbk1FCKDFcqRH1DikKw70qpeDFSZafUbr7rxp/8Yag8QKoO&#10;0WakTzCyXRupf1HbVm6GCHJj5bH0+6m3Wmu2anYwb7i0+45zD3rSoqftvfBpe2932H47PfOgxx1x&#10;8NKD99/+iKcsPWx/fuDPhYfsXd5zWbBoTmnBkvu1iYm0ReXOBKlJjFedhwoUEx4OCMUmSHhyYOOT&#10;3l8u1+789WVaJ3tIpRAgIbp/yUw8vNvy2g35VLgY3AHsQ9UJgqsBU8MZQIpSlF8JAQUlNh56REe6&#10;nHiuoCkIhkmxnjjgLypRF08gYC+Rp4W5Ij5GrKp+CD++5yl6hlHUXYu7xX8JEYhBnZkXDD4JcspP&#10;GZ1FfnX+l741162i8a6Q/rhUqnS0oOqU8+6/zB5GuMQLJ0A3EMADEPGgKEnqjeWjoQjV1tTZtNGz&#10;JCY2LpEu/GeEhPUGJVpEz8+kXgUukvh1tHyms6BUApWnJ3IGdHf7xrsnL79OxVUhtUt5mS115LXD&#10;pqaV5X5v/jwt1ETTzPdC98m7uBMQL7OlWodJnoveJiPDsXGqu5ZR6IQ6gSQTA8WymL/oq05W0mgH&#10;jRHbe/zz+6DVqQg5HBlU2NqiCXXfb68o+lJF2x+tVnATqX9EVgd1zKPARcoaPcjAc+OIHypeXOqE&#10;VT+aE+tLgB0Z+MT7/y+SMs2XCmSfBA/87VapR2BKlk2YUMVDAGnmjvD8SFZXxHWc+Cu/+WNYMPAi&#10;AymYCbAg3AaXjQjeB26zqfQ1ExQxbEQ5m3FAEbe1rp3sMH9w/ycsOmSfJYfsxxK6wxEHPu7Igxcf&#10;tq+cB8vJosrCW9/78eVdloXzhtfokGKiAVGzFUii7FRQ1ghRj7YrrHt+ErCqtyn3A8bt2OPX3KKt&#10;WgtIoQKKahFSflg5NtC+idteF2CfivOmU4HIFiUUR2ed4S1A30TpliK1aTIZtPOaCB4L5Bqd4tZU&#10;0CTLMPIGknQxcEDOPrVYMxdrEncVlQQi29IXWtUmmVPthQh7szsoOP/+y64L7lqBNyOy4xA3FJHT&#10;BqxR+pU0Pg8ntD4pC2pCbFxJcc+FC9h62IBosfVbkmxPB+/PVsWGxbbF5sUWRnuynbGptQacEa3b&#10;1CCpKIxcOEZZCizcRFKEYXQSpzZIv+K3c+zazb+8mEokSkBKzBBxr9k2ZRzAYSGWjaaQN3bNze17&#10;VrpUfZYSLr3ni+uHg2YJrBOZX/IuMQUiy1mrdQtN0mkuLlXKkuWpdp+MhKKkXjbMBy8wiTf1+lbg&#10;UTbo0lo7PPfzpw0TW1JJghiZMntlvcjb96XKbzS3UX/yro39dl3wtD2XHXLg8H5PHDp8356nse+y&#10;dNcdVpWMtYgbC3XU9oJOWXLHet+fiA72zMgNt2pr24zAkkkhc1C7wmkcefs+KMagUSHiRaabKxl2&#10;IlsCtpg3f6FQiZUmMSppFVFuYqYI+bn3yaCTQlrCfvWSFiNdzDIx8VRus0hWAe1JVXduZ4/E2O+9&#10;v7rovpB3n7zfj2ptkG6WaOHXkHkJ3BuIpjiYETRqgN6/fveX8zVWWtHrxljKe552OEqCPEniq6DJ&#10;Dw+Gy+brT1y67JkH542H+iF7No7cu/T0PVYvqN2teWsDIhHeImoU57QnfOoA7I30d9287XeX0aii&#10;DlZ8qOfaz6wWhtGoNiQdmECcRBwFJC7a/sWfaPYTW74FxBva8k8x+wQb3QK/PuJ1d156dQ0igRSw&#10;hOMAEmASSyIuxpoLRVpItypylQHgkeabOyzZ/7Uv2fvYF2mLhiUJA8OagFsLqXKlBicZwiqRQiWl&#10;o6iy0c847Q0m0aoa/dGTXrayA6c4pgICIiMEh9sVeZS44y0cnrtmdMUid27gS+lf6Mc9b4ceCgEl&#10;qPkr/ZF5w4sfGB0xKyW2LqfbW80L2f84CJFDqzgu2ZJPfdMr93vbq7Vy2XcUck45S1NKb7Ar3P7l&#10;H//hLR+T0qEEGtnkhIUtRXl8yOOSxWoCP7O/u6FkHo1jli+e9+R/f9aB7z/RbaC+quS6lQUpjy0c&#10;ZsE9RHyDn2EDZYfn/e20n179vV9MXnfTYiRsU48yk4PlgbArtXdINe+GXaAN5izZNrVSteN1Sm75&#10;uJvPbe80r5oRiSTvXA8QaVEkJDwANi5UTOj+Xz3j5LELr1GC+T2OEFDGqoIUeKnog4h7o2RT2Rsd&#10;rSxRWSkKIYQUu1KC3S6iu3IFkQhijmS4iGnuh749UF89sYoM+QppSVEsJTMUuJOnAoshQJGGp374&#10;DXu//7UU4mGT44uga2bKCJJCzMATzQExH1bdc893HndU1a0NUXt4YsX80vz7vBFk59CMyRIxHn40&#10;yaOq1I35A3N33WnZk3er1mtC5ic9CiY7SEgmvKJ0E/lS4hW3/+7yaLLtr1yrR14D0UYEDYmNCjGK&#10;fRFHF39EPsg7YQnxKayHIO3UG/MG/u2go07/qCBJSTJpUj5g00Ip4qbG6enWAWRdCU7K8+O0QIjK&#10;6V/2c0H9Uv15l5y66OB90CcQ56sQwWDa6Xu6vn+h9YGhdVJ6LTkCKGGEFkVAVGR6Kt1DuFc4i3ak&#10;t21cU/1Ufd9s7Xr4QUcwhMjcFjcS8gganHrykgtPW3j4voWeZ/nF16y96DoG6oSdkOjHzAkIppNc&#10;ksXJZ3xgUiMTgDPWmWje8dcbx2+/L1k1Pjm5elhr9LwH9v3qeHRwcGEwPjlEsUPXWW54e+2113Ov&#10;+Gbv75RIfoF5nffgTDL8VcBiKvVImXZboAo/CgeRfyXfEKNfxDJ0KrCwoNEYgQ2Iqg6lNSuzRhms&#10;efdn4kPuO+TDb9jpHf9RcctAzm0rBpdkFHYsQG0Sn8g2kXT60vV3/+9TX2oHaFxAThdCF2si92UN&#10;odoDSy+KAwICplHDrqIjs8oMdj1ov2ed/oHhuXO0OoBntjasOzHlMwbl+oNV1/eXX3DVZaf/4I7f&#10;XLizMRfWypjWqRplOEcsY5JXBTqtUZtJvotFoER95DA8+mdfqL3oYGBxgHVyb0gkQYFFGwvu/Px3&#10;L/vctzpd2IAgRJK9H4beBGmBplUrlb3JFvU6Bo2qcAMlYaf3oQRfopZG0mHNKLsTXltkBSyhRPX8&#10;AMABcwG/q2XEc0u1Z373ozs980CcSfYS6JayGuum/BBq5770rRPn/gmQfbg+PNlsygSxAWoo+owk&#10;biAESSifcUhfgP+OaH5t7yfs+x/P3/t1L9VK6wQaYbyzYdGMgl/DolyHZUsvyOblT05e/pkzb/nF&#10;xfFt98ylngjRfkPAL4qtQPtDbY0C014IxzOsEAoh+Ynt9el7Hvu7b0MWgmikpwaIGq9fhVoj0Fza&#10;MfRKEF3xri/f8L/nIM5CoCIPuaipfXa5NllfvGT+43ca2H7Rdo/bibUYQH/Gc3S6C5/w2hfWly5Q&#10;Xy+cJoAeCUGJfmp/DqwQGfmG5LLB2hi/+NpzjzyZgEOef8+qSDyDGUqaM6XQhyIUPZOT02uLrUr9&#10;efZp73L9vR844PmPj0jBBpCmapUMmhCwL8e9uMPqHvhfL9nvNS9acsCemUoZI8H32lL1vOcBYAZE&#10;+NuLrvjOz2751cVLzTpoF42ZN05Qi0v8SYiAr/zxF8tH7Y8yrZi8di4d4vpTTrv8o6cRNGJ0sYnQ&#10;HVJ7K9GVsFqPfV+WC42iCDyWQ51sMsGJqpAcR2mnno+/tgZSGM9zqt3JUVLtHFMtNXoqdlqvg0xP&#10;2IlzuJ/mzznqkOf/4ksThjYg5j3LEWXAoOeREhmv7kz8eI+X3Te5dinU5F6HlEcscoC6Frlcaw6X&#10;9n3rfx789uNst0RzSMwVlDdTZEyS0fP+dM5L/7sOLmlTNTEME+iEvWXskDkf1cJ79e7TX/3i577x&#10;tdouO4hBx/pDACJvPLBRsEaNTq68+KrLv/79Oy+/+InaAkod97wc+g5IFM0WJp225bztih/H+y8j&#10;4VGW9J7tL7n52vUfPO2qD5/GVJVadcJYl60353FY0izKdzS9JlYiFQyxEv2Empu5xPme92E47Pf+&#10;4/f9wEmeKSaN0rNSLbDVTfhCw+RRfvEsjPIo6eA8GIWIHxg5pqkLEqLr3aQLRlJCdQTUIu26lTph&#10;2OpAY8c9d7N2nF9ftiR4wqI58+ct2WG76vy5JIVL/ReVWbqptZJWamDXduNHl6YLBthgsBo9k9R9&#10;kRGheMQwAnqrJj7z1vcYayZZcFlfRCSq14GpCfJN8Z1kXuMdX/i4tmCAypRwN7BCem8zPtazA3ID&#10;ySIdbxt7bB/tspTiipibECUpgYt6oF+yjXb3t8d/MPjBpQGcTN2h6aCo4+HTvOgpdAOPICTkc7LQ&#10;2SzZStoVZ5eXPeuoL344aiiWsMrYVJkqUyFBnj7z/IWyIW6DyObxVxL0x8774/feeIq/esXC2qKR&#10;1jj9BVO9RY4PYrjso8iwqE9h0hL0I4nk6EvO0g554iB/E9VGcW2wKIXoXsTdosgCt/WTEHUIPtjy&#10;uzBIpTbE4qHtdtpxeLtF1YVzjYGKOVibs93iSqNGoeWsmjIX0VZgEyMPrFqzZs3gxbdddeVfmhOT&#10;ZShEoYB3Ct0RZknP9kd/gKTifd9//JPe/18EqbVO16xM6cYxasMgwAfIeChpp3v55Zff/bz3rnVQ&#10;bEkHA9lkOqLoji9I7lFv2OKBnRonvPutC1/yPPZjn4wdUWjDsmACiCAFj6RijVNjCcPMDC3v+pv+&#10;8PWzb/n1pY1mBLmdnK+KVeNNKO2RxZGyD0otpzTtJMGccqPbnRjbYd47b/mDPEWUTpTMgU28rszC&#10;KFkD9wtGGUPNtB0CaIqLryxJYUpk8F2Rg2mJOqAECwFzydQJ7eaFV3zh/R9ZdKPUcn34wdxh+o9q&#10;waBZrsbhaoSTqubj0uorJi/u/bUF53Xus++6eIcn7LLdk59Qe9zSgV13aDxxJ60BCyAFNAFbwb4n&#10;WCelarrR8htu/Mc11696xzczvZIsNyTDUFgA88Iwokpbcg/9f695/CdOJnW0EjkTJQpSClcQqScp&#10;gkYhyWpptDPZ/tFlFx73Ht2utEPyQcg2sckGBNfM5hpRTEAMugJ9SEcrrdY6c/fd/b/O/Er65Lm8&#10;Gv2DKSw5j6zeKrOSfSoDd4T4oIqFZS0gxuw/Vvzw2Levuv5vA3ptMvUJ58LMl9xDWcr4oNQIU+sq&#10;nKAAadulHz1+j/ceR8DZQpHWNSBIcJPVMPPvWhH//Z7yQP0BzQOIrVsuC10ShAPUOR5rX/XL86//&#10;zUX6mgkSXvgsNZt7doGOBlPQTQYrBzz/mXsfdYQ+f2DSSbtJVCUC3etAkpZ6xtBPJHvn/tHyMU/v&#10;GmYdlC8xyE2iAjGZqR0Q5UD7yLwDnjgpWIOnCdAP1CIKV+w7UuATY0DkhMFryAIFparuuP1T33rs&#10;bie/jLCBjHnZQogTSE2idX+VfUpCAGoVnup3sICuduEHPnfj6T+vTaDzmhD8p4A0Wgjg7Fwvs7Jc&#10;9gLfj8NGpRZ1/fG6+a77rvQR/UJUC4FYsqmQYAQ6Yztz7FEzHI7t7x/6msk//YOM2popci092wHU&#10;nhSz6m47Hvvhd5afeZDwJF2Rt0R2t8g0zb+WRAnXpHoRb4r0qaiuJ6I8XcpXMS/0vY9WGOWGd3zl&#10;96d/rz7hN8q1iW5byvOZThi24hzL0dljh1f/5Axt54GWJaWCY69ru4R7aO7e/T6qpvAghtJNK7/+&#10;ouOjO+4fMipdxl2OXTFqx3PNcuT5e737NQd84o1SMyWxmhUdbZWeRx6MYsD87bXvT5bI7gsGqrWd&#10;dn+Cs3Tu8M7bu7VK5AfDR+zT8/6le0bX3rti8o77b7jwstbKEVL/hE6LJFMOagGaLcXDA+BOJ376&#10;E175x7NG9HhuhGKRlJwHZMFCFr6bYQ5+7zJ9bmOV0ztM+MsjTi40Po++6BuFrp+HXvfe28c7LopS&#10;fxjVJujMIolDbnxkpdYFx3/g7rN/J4W6DbMTT2qN4fJkb7iTJKAHtOAJxzzrqM9/QFtcGwG/QiRQ&#10;JMZzYGVNb8o+IWmDjVgb/c2fz/nvj3Zvv1vIhr0OnoFSEhOxDy+S48Xf+7T70qe5qrBizvXFYBT2&#10;KixzIS9DkSajJ27XyXdM4rxwb14jz8IohYbfVnLxLIyylXTExj7Gbw496dobrt9+knTldKUj2lcL&#10;yGgWalmxAxdWJMcxkTF/Fs2bu+PSeTsuHZgznByw89DcOcNP2EVDKEqK0YS6bUuNOmVPZ0hBxlfM&#10;qtA5yvSEVCySFlIaBXxDcSUKRndFlYToFXuGrp2l74+RiWcuWhU5qHDGvuECIgSvSa+WqsXq40Xd&#10;oazVZJf2fPJ+rFH/zF2fl46MEZvr2aD8dlKLWKNpiky28MX3/Hpw4TyS8At1AP1ldsPTX3hycv4N&#10;eADsjQTbp4m6YI6/9MyPN15+WFMLiOMJek0+FviF8F8KRK3pO/RW2Zj5E9mwMS3c/U0v3+Odr1q4&#10;dEmh56db7r3m7z864oTBpqe7FYMiPYjLwNrIYRNgvXcMbb8Pnrj/+07IfBg6Wsxw/qcSUWTUBBpC&#10;CPgDt7/sQ3/+0a96Pg9y8dRMwgSH6ipRO0gzqXfbYOnfLj9j2bJl5bJAMziBmQLiNActQBuasfn1&#10;t703/Mov6FDqg44FPGNOtEczkFRASbFVNk6+4CzroCfIkCc1QYkNb7qjLzDKhk2Kni+1MWwUkqrh&#10;N2NYEvzl5qqWB8MgwZufIRulaQjRZj0b5ZiLTl9wWG9zdtP1yNSdhXYlotSi1Y35CGTXDv78+wv+&#10;8ZJTCn31CenVva8vCKMo7xeUgbK1UheMzLUlxz7voA+9bsGO2xV6Hm35xHtec+LwBX/fSRtcrjXn&#10;O4PLg9GqXSNXp+d98ua1zO5ASFxMqHa3Y5crNz/nnX88/yKpfdrrACwm0YmLwUzjcinptg7+zsdA&#10;qIuuqzSD1+1e/r9n3/nur1MTiUqc7SRgdqPo1PN7S6XSLsc8c//vfIDVOC7bqk6GWp7yWi3RAOtJ&#10;+bnuI6f95WPfrIGrkNqpCDY9D/g+jdQc1aOnnXLyvu893rNEmElyXYrTHsTJT4krJPBfxn92+Y9e&#10;9S6tA6ycy94Sdh9y2inLaji5307vuOSctEpyRLGD9vDvW/3pZc9cjHRnqWJ4yMrEIh2VA388mH32&#10;4PkuS70YEML4+Gn9CMS/PZGxyNibPQ7888mkc8R3P0HvVExaF/l8E+IAY7vYC2yhqx8Mo+BQjj0S&#10;G0XwwG2BjXLdEW8lfEI0BbwpJuwvuKdwjfIG9O7ffOeB//GCsEKRSFntmeFiOCnrJW/dkxQYoi5G&#10;/LsPfeWuD59J3hBJtOsLKj3kUwjzuFEaluzDjn/Z4//3LfyrqD7rWFO950UejJJnP1f22vmZ5362&#10;ut2CkuSmIZ8mhF8RcMp5fPkXyVdMx26/9/svfJN5850Vsw7JSCThcg4ILzQg9JMlT9/76EtPU6Z0&#10;4VFbdF/O3XcKfjMwbiUyz338v6+9ZzlzVkguUJUR9ct5B5pxJJ089Oqz99lzLynfzpsSv7Jy7cbs&#10;caRwJDFPUoo6wa/f8vE7v/mzUh77A8ifMAAYtHgr6f7vP2HvD54IUzsvPCyRSMVGufojpwsdXhwK&#10;Uf3N9O8efrTNZDg2keueSEkiE3mYjpassaP5EQU3Iz4I3xP5LaCxoQXzFi1ZjAZhz/usmWMf/ILn&#10;7nr0M7QBF1lxrsH+37CuL9hjs5dveAsUY3xt+PfMfnITt4A7d9DqsHuhfkqRYA0zUeUiFkVRpCKl&#10;EopKupOTK269/fo/XPq7M77/w8989Tev+J9vHvGaL+x85KeXHnz2ga/4zYveduN/f/mBD59NPbbx&#10;2+4xJ7oWGeWRAQ/fCRPOdsmALo5x7LQ9ipggw02Qq1/HNJlofU9So94wjx2PjQkgkC/emhnYEqFV&#10;lHJXd+v1OiWlN+SVHXv+/Pnr9FaEpTKNsAWhkpUrV1KkVSngTB1S86jgkemYELfMqlGg+TI4OMhj&#10;FLyNXL7DTjuCXLgQzKVitNTCyCLDecdDuizbpta/srilmNXCqk7XrCIY3PvguyBVQqekG9j2AmKu&#10;WvmAZx2+HkPhvTKlFan9qd6x5yHq90Jo11523LHVxjCJMlCNFJiT872UPUUfEjsqCCHjqEcXissG&#10;tNvm/0juW23eR8kGx/phkP1QiFv80CG0BTNV1RIAFvmvJrQt+H2bt0X/9W0sC9nSxEwU1nG5xqRe&#10;sN3Sws8zPPBfb3rdQGMuUkSuzqToAi/mMZyzm/ec1/IP2JSqg4Aq+HPNA6ummS1T9AeZUPIWrCob&#10;vK6SabV06VJWZiUHvq4EWE5DkC/ZbDb/9Y9bcEQ9UlcptqkcOIqtiUnA4jwMIrtsHQtSfli0aBEy&#10;4Y/0Db3/vVSrzp07l5vwjSoPdKaL3kPmezZU2ICytEr+Or2QEz2IKrPsrSJbkgmyFPcvN+yd+/qp&#10;mSy/hZbBvj5dsZutuH85eVWkvGZTmz2U1SZLDe55MPB0NfCy6yUIJ2G4/CZRMSHpa8NcvHixg7gw&#10;jnZ+lFBJWVNHK1i7di0S0wLWSYLWTIfoI7788PAwBhJqzVMS+Ir+popD9j6yfyBOMLzjDnvtv2/Z&#10;qHVjfxqJ2Ud8gK38AnAEZL8nJyelcEEE2kH2N0zp3Pan7ap6dcmSJVkK4ZQsUf71UxcIs0SNMcdh&#10;X6CafV6zTA2zbLAVWcxn+EEyOvG8bk/H7inrdy9wtac9YZfXvuDQd5+w5/c/cPivv/CK6855/fKL&#10;3j5+9bvWXHHizb84+pJvvvDCU3uex5/6uV2POYpqzFSGD4VFKAc1jLby7n6MP17flpXHeDtu8def&#10;s9syJCsoTtkWrU5J74eYvQF7MFQUtioygBpGaa5eXqCVFkT2/NAc7gRzg3B4wh8cbel/u3fVb/58&#10;1Ze/94tTPv+3A1/7h13//czBQ09desTZhx578Ts+c9/PL07+cU913CcNEvNKr5b8scky1MQoQrhx&#10;izfUTB9AKQAoaESyo0dGRoIuGii58+VB5r7UEWBxp8jOTL/rQddltoIYGVKgeuqYZt0HXxgfHxct&#10;RuI/68Q+ptnO8x4Ja0DJnonxIaR91HBsjITeiazTvBcJWQgWNIYG8VWoCrHh5ouoyqJNOxWCoeUp&#10;drrynvvyvhrZRymuIGa10GoAENERfPJzDs14KBluklnnIgm8TvH+4XeTPAXJ1I6G99i1umAOAQSK&#10;jK53VB5+PS+YMVzAZh64f7nK18aKnF1XN2DsPyo+kiV8yVRS+XvqL+RIbsF3y5xMcVOlGFDqoKm9&#10;AWXszeRxzzisNn8OCUuGlIQnPZ8KxL2Z5NO8LK7Sep9X5QTFOGDTwDFT8LRMXcofUdlGipdtQGNm&#10;S+KCBQuyz2Z5SdPsj7xgu93GAXuwWZ8tzlvVsX5rAMkFhhgdHaX43rSkGZWzM5Vvb+ywww68jrxm&#10;wUPQ7Wp1weJFEJ38iNq102H90917nUtD54o4pVqop+oD9vqY1JKz7Q0bAwVfcfbyAi2w/L77YXuw&#10;FSp6hWAWzPP1EMPDbwQQlk3D7J+yDMHpww8ZxMaxcPEiyahVhso0jyip7EkyNjYm0mzkf/QVa2MQ&#10;Ov8Xf5QiA/nhE1k4qM2t/ly84/ZI42QWS4Em3qYupfGbI2snxyfIE+TBJYFpWgyL1qBJFyxcmPWS&#10;LGsixJS73j4caWVNmMau29SNp1P6wTC3e9r+7/vt2e+78YKX//6sg//3fU/9wOv2eelRj3/W0wf2&#10;WKYNVwhup1U7LVmkVoagJL3OdI6LXkvXQoWQgh9QVqQ5RGd99tiKW2DW3N+KO6fIoy3cb3ep5EI+&#10;DhVncaqJt7ESqc2m2En5BrSr2HfQ3ExRF8QmQ61W67puaJWjkhvoVkePu1xA4rXlrjTNtaZBjrMx&#10;2g7/cts9X/7phS97z7f3edkZh//nVR85Vbt9Zdr23MEGSyhsB4qMFXmnaa2vnPfq2/3XBUmyNb3T&#10;bq8Pm/Rszwd/L6KZYg5uECVB3AzS72tVClHzRaRlUfJADJOc93UoVsoWpdZZ+I1SW1Qdee2QOxjg&#10;1hKuUfU45HvR40JosAhsn30j4B0P4mMQM2ykTGmKcICoLRbpr2z7lNeQuphTXFYjTsfWjOTdByOJ&#10;CDOEGjZf9G75DLLB1vbCAshM82yLfeRAhJS2hiYq1VkrC+d0KeuMIJyeO4+yh4OTTtJ+a2wij/PZ&#10;r2H5iPeZpn8f8bMbc0GxRaa4O1po/GzMi2zsZ5UVqKrFi7eaFSBHZ2pLtQ8BWylSLiYpqIHoKE9D&#10;xZrm3btQ0qmMPFRPbKvte7BCul5HGGIF53VW4DYTVaGJWC0wtbMkvp6nlL1XRxZb5uFV+eTCcMZU&#10;kNyxRUJbyoFJGXsJIOd8L5QHfDBFTBMb6cExyUIjpFD7FLpzdvEUApXJPCHX3elkvuU038tCL7aB&#10;eqnhOVJfGHSt6FcrWFqrN6QyhZJBldpt6r69z7z7Zw2bdfF62Z1pnl/VBZ+qCiTqn+o1pneni77a&#10;Frm+aLttkYec5ks9j1wGydRT85q9WJRZZeXJOQOF3LFfTwOZPeTrZJTKcElhsYlIk2LY5d1fyuqh&#10;gEZJcuTqLRGGl9WmeKvlPn9A3SmZaOuCPTO4tYjWgedALUgQUbZNKfK4qft9U+87ea9NU48D6caU&#10;V3PAWAXJynD8/PUBo1F6KIt4TdVDnNG6pLSfxPRFQntLtWddke2DuqsfsJs/p+RXtZYTUAJSsCNL&#10;9hqgajYUARfZc8KInMqeZ1MjbifyUmSf8WmUwYRLtQEDdwbjcfaSfrXALIzSr5bcwveZv+fjnXnD&#10;I1pbdEOmEgtAVQofU/Yi6ztSmkT10ZPXqaWSdn3qEEupRXQHQV6RhiP4BZ1XtECkMG+EPB5FBKhz&#10;MeYka51k7IZb//Hpsz+3y3Muf9eXklVjo1Hbch2Hp9tGjmzhUha0/CnsDClWl9ui6y37qa1R0HR9&#10;A6J8gtkrqqrES8XcF+dnGlNDEmfW4TUqZCsHiTRFmxmjR6pwPMSeLh61Nil/KU6KhJYkNiW7Ro7s&#10;wfSPqKRRVH6ZBJXoDlTKtG4uuRG1MKWPKHEtMpP4di+NOlIhmtJVklik7O2pY3pPUjw9w+x2O+V6&#10;Tfg4yr7PNReYI2LSxSXUf+KEUldqyMxo+y/aR7PXbwMtkE1GqXSolDRkLjB2CyfZ9etN1w9FNRkl&#10;YkrFrw3wJ3SUnpPIrlXwTkAiuFuMOLRUiil2yEzO1lZF94PSQoGlaZLmsqm3PpjJZ1gW1selZ/7d&#10;LAFsUpLQty4ILP5efvk5XjBzCLOvyIKf00TXZ/4kfb5SPVnm0RHOVaXThD45zbfwXgJYSOkuWRvl&#10;vTYE8Ze2kVGuWkm5Scpr3rBjXSF5YSVkRabzj6xglNoWhDWZSYBt2NfOfqpfLeAQU6PjEAUT+1PU&#10;0LKpmnf/7J/WZyKHlMpiak6X1JMl2+oU1UIkBZjmEdgfElBR01aJWWTSZn0cJzLs11lZ8i0ZLpmf&#10;1LPOnhRFfJ6MIBMBsC0edOlX7z/8PmiEex0pZ4EeCv8qnTvtqkT+F8sR1wDzT91NFpgZ4QfrawVs&#10;QTgVTd1yVs5LTyh4zGJIDSArjqAzE43EgtfZUAgA8EIAzrJk9wZ86iTeUruaWhGoMMYpeggQMDfA&#10;j9t0PTt754e3wCyM8igZFcbiuagqtpiekEjE+VQibareQaEzW+zExtJTYFFUjuS0EDoi01VLBIMH&#10;OklJ2CGBiLOUxvVUo3rOQGpWw7TsJ5UgbUTGPK3kdNs7a+6NX/3BF57+cuPyW0UerFrY7M7dhnPe&#10;q2/dmSWASKgO8TtSYKVsjejV5nxvlgiTBcokK1jVf2EFLPo82YopNT5V5rflUIECaRDBU3qeUDDE&#10;vEA9i01IWQzT26B597F0eebsFeTF19m1RZ8fpUNxHm1LhpBi4ZKlnLVkz7Pn/bPtM8uvyV4pM7mQ&#10;9M+7D9C+fMoisG1Qg4LBL0kHsnlZmcWWISgqm/4RFj2V6q+VK5Vuq80TBCQn5fc7Cu0SUhPFAZ3q&#10;13gB2RcVbbd+XZ872YsjYoUeqdAiM0Pz6MEPUGj8FHryTXGxDABBUmQeKVQud/z3673y7iOlRkiH&#10;EUtTHF3++4jjP7dBVPKaRHdRwUqgKFoKIS02rx8MTJABJ/CoKDnlblJT3AopajEFy4rsQnHtJ7U2&#10;yPeg+krvsFbSICpGnbOuks+v6przyvKaGzp9CrXPBg9F9S0yxuSN1u1cPb9aNncZCVOLFE6pRt3V&#10;R1oSH/5gGQ8ETgH6DiSWCqKh3NQNft/1a/46plLvfsmEXaZQrXWPnVftfoPbc/N/cIPbbfM/as9v&#10;tKU2GYRjmdEZt0iEUTAocuZXVhlwKtFDxW8EUsmfZWrhko8w96ewv2ntCr6X0SgSpOKvCuLGn9Nr&#10;BuWZIr3nkeJ6Z0NRhu66fOG87uDSRNXkFqlTlY4E5ISxsqn7fVPvy3nvK0niCUp1oouHgSQWlGS6&#10;5q63Ypahg55hwdDhpzC1XBhlysRShlZmZsu+oEvcbuZ25gbMnVz7meKh6D8CIyZ6TaO+AYkAppuC&#10;iVg2gt5gIsSeg0hHkT1GJIZCZVIa+uGnDgedk8uEbqVeP03DgFoXs8fW2wKzMMrW2zeFnix1jD3/&#10;8+jasqVUDsOWQQ0V0waXrtBNZFdQvjTeIzkUVFZzKP+X6JQcNqmcqAMYC2JM2h6S1yT1BHoaGJZn&#10;GBQGoEZgpg4ny5lpokiBQN8DZlrX3Pl3rjjn+W9Y/dsrukWfZgtev35HX5fLz5Y8jfuXxV5i6oRi&#10;EJADUrzl//WullilbDnrVVGnuZso0SprcsqUVOaxMGoLHvTag/2rDcYCCLOw+OOCSHxSQhAqJLUB&#10;raFGrlhC8m7qDdmV89mNIEkiay/Av/QcDhOsSFeIWWJCPaQBp/Mks8QoKMe8iRfAZqHTRQgg58Ax&#10;lY1cZlvEl0ruBFDUjIIoBXto9vJtogVU14vFiJWvRg1jsvBs7N+bZi6NWO0q9wG/V3kUhfeFIPSE&#10;lye3ictuiZRPeC0y2Qsf0kBKN1pKXEgTSdr8dIc8v5rC/6LdzSxK+ZCbSrIeqlU6Bq0KZcNqyWeZ&#10;sZJPfXwd5WEDGq1w22zQB9TqP0U/zFpyGi0n/lX2dySxFXVcBoPCkop+swrxTyUHKfBd7pZXzmyG&#10;N89AqynkMf8zDx4JclXxwTzD55m9bOYtwAhQJGiFKWTOLYS1fDskYxCsp4eI8/xIi8C6f1cUYVnT&#10;BA3M+xD6aJIgklI9Ck5AtFH2WK/vkFdbF575179PA7ayeKZEEkNZ/UhzhmoQBQIbPFoPZTZjuIEH&#10;ZAQlFYbMPbAVp8DxdcHIaTA1NekVwD2VzDiVd7nhEYKN7gVcG6LOqJjLApYm3U4nBftAZhf1Az0h&#10;LhfZZuBYgW10zLht0vfUIepxSnF5TseQUyIg8r+SVP2bPbbeFpiFUbbevin0ZCzPy5576JJdd65p&#10;Lu4+pdSAPa2MZlbk8NEPh9mAEqFmUA8SglkpTUv4w1EIyxlx/LLQuyURGmed/yOAEaaJiImmVLEE&#10;PaEIIUB7t4Ur7TodV5/U/CGtYXnt09/xofrK8SLPsqWvFdxkquoK6zUkhWnMTTEggFHWpcZIumY+&#10;w3OaF8vyPLNNAnBbERvAuGX37XnIl06pH0wpp86EcPHwW/mRT2Zp5jxke55cU9xCRTCHj4kYpGNb&#10;jJQMxdhQ0nXGBZ3aUJXHldcOGVEIri/+lpTOkTLbCQGCrDEzZ1JcQIXv5FVJzF6Z4IYwaIJoqN7A&#10;IalY5UywpucxlYOtURgrXO+gbnDsekuP+Nnv70cLrPdJBblQ6Go/7rph9xDZacUZwUhF24Q5KdZq&#10;cW5F1S4xCUo2xp3Mo4yADba+IU+1jqcmzr/CfKd3v6fWVYUE8b0bkNEja6kqdkC1Nclnoay7immH&#10;cf66qlosizNny37fPbENabr8z8gyq8AmqcuZn6zEUjzFOlRknIw1uQHrcyZZJUqfSr4KhI5lcwPg&#10;GFmW11F+ZsLJ55qpXJ51+Dh6P/1tydm7bUALYG3S+w6cVmFbTKGrGDB5t8r2yqmBt26KTVeRJJMR&#10;UYYQQRrJzlMhq7z7T5FEqO2lhGCzQEwfj/Ue+5QtoQCj6cJXNIkUfVQSLbreKNfULrEBMHQfX2JT&#10;3koZWlLyk5x08rsVYSSrj9bzQMif632gB+HQy4YlnJT88fNgGEU1pMh+TWfXbcp3lZ2FtwMzgi3t&#10;eyns9WolqbhtPXZSEz12K4igbpKqw35ZwqWSmpLy88NPX9eQnqRYMuUh2bH+leC0iZ9/9vYb0wJ9&#10;Xlw25lFmP7uRLRDZ2lFnfrj77CeFibc0NQa0EgAHPEYxPcHlVUoefwUKQdlEWT+i+YTeVWhqoW1E&#10;jhkBe9ol6HhsiQConpG2qXiCYij5EaJfy61SIngEAVjkpJYt/nYQwxFQKT8G/+Sl3FB4A8x/14+G&#10;OuDQ5gqbdcFa9ID/j+M+obW1MS0Z5xK1orJYCApQ0M+Yxk3tlwcr5FTeDz/I1qWGPGufRF+ni9qN&#10;mOF86DuI/No2pQuwV4UcUfDAemdJZpNoOVodcqAHBqGHTi4cBsKPW8OjKmlUdWBaFHeT6CbkA6Bi&#10;KDXKdTt88fuIs0UfIAYRBEYIkmFBUyIZZ5qx/ZAuy5oY9R1agf3GVQRYmgR8ZpoC3rHk1rJhyxNL&#10;5WbGNkEBlM7XictmP2Sk92kU3ZkmMtbp6LI1kVDBkR2wSxp03vPDaK9ppkeUySpJDquud3mMDVKD&#10;2cjpvwEfLxyD3oDvmMFHssGxfhhkPxTamR46hIqPW60bA1vKmqiwj6l5hFDyupBXll8Ws8SRxp/N&#10;smnO7K2F1od8iKQ6b8Ej82/BEXg9WnXDYAhpE0triWSgYfihZbge03LaSj0957UwtiKKFdhTagIw&#10;GkxDZnfOEVimpyekClYsRM6j+8qIORsd1SmFDl2yI9Oq6TBHd9LcTuSRtV41cqN8GLhTEiMIMahE&#10;duFpqqzJre3IEA3xG5WvCIiM4nXeQ/qO2YmDRkKAxJy0JSuHVTUkob/ggWGgdSG9iqdUSRK8CLIy&#10;ZsjCe/B8x8zI6J6EbYdgvsIDNLRQnM3eB2/XtJK/fveX5v0tw7BD1tuSw1BkCHEiQyAEyOyj2fRc&#10;N+AlrjQ1h9UPmB80XHapmtg4bcKzfRDIvt5LzzC4vh8zWX4LLYN9f8IiN5QMFSxAGk1KQbHWSOHI&#10;XJi160hGQyk1unHomywJCZ83Gbo5B5EkO9ZD12SksbPHekoRSYFVcw6AFoxe27S73e5U1mCRl3nE&#10;a8VhVsQb21DFiSSFBdtturClMoOgJaQUOZvwOuTFexuwTz3ik20dF0C+qNNVCZUobKY4Reb9MJgm&#10;rIuQPzUBSpYr2jeUrWByepjedt54oBamOCOOOUn5C5nABm5IN7/2WrYZPfjPGbbTDD/IBjGMuTnp&#10;pUNiBwoTJ9XcjCNOA2APTw0YsS0Vy6T3CeY3Fb0WpyPLYCxoDM3wxWYv618LbDurdP/e+VF5p6y6&#10;sTlv6ISvfbq8/+4PuNYKbXzAKoVaBwjcLpe7trY29SaMyHfw8uA8yuEaNpO2Fuv1MK4FYc3zwtAD&#10;2GWfQiUMc6wEowzkpbj5aELqXCe3oQyVePXEqquu/Et8+91AEutNHVklxO0v1ifTRCE2RcxwJrYz&#10;bsGAA6PPLDUGmkaMqcdbCu9TSt8UOCWZBDvSNgLHoBA9Fh/5pZZy5x6tx0O6bH1rTwUcirz2Q29V&#10;nE1T5Nu2+WtnMrA3w0tm+N/6vtsi/R65WupI8gtHRrjodDvodjDxsqycjEDOTHZJb8RnI+xU5NwM&#10;zbi1fUXevC70nJUoqkVIceF+gE0aFOkIPdjTYaFFlYspAsHJJjjqJGs0j8ghYWoRnN32j4fM4ul3&#10;QLYSJViQsrmwxbDRqDqscdH2lC81Nc/WOlZqlSoE2sOga84sfe3B8z1LBuFAopt+BSUhcQwPJO8Y&#10;SIxK5F/5rZ9+71Vv+fMpXx370cXmhX8duPJON9I58bTRZVRyROQdC5KudWKLYoMARTKTVXcruAe5&#10;N1G0ghOR4Smm3rbjpjOl65F9+/qWFDXQTXDMZPl9tNIVfFlQJSxlonhG52RupXBZep9CfEs1J4Ui&#10;rVUiQh30Z1g2S5ugW2ZvuUlaYPqRXNUg/RK51RzAiI4vC34WEMwZD6gNWJFeioyGplWZ1yEJiqQp&#10;PoKWSjajC/kID/5IoQ9ukkacvelW2QKzMMpW2S3FH8qGS0kQHgNkh+ETfn3Wgpcd7g8NjUTNbr3R&#10;BTfp+g0/WqzZc/EVdL2pR1Q7IBsEyJ5YVFsLWxqEEa2jma5VKlkl2ySAKtmniq8rpJWiTwTDhKrJ&#10;Ii5F5AA4xi5R+aw5MfmPP14J4JoNO2H9ZfctCKMUfZjNcD1oOiyIUW1ybHIMLbEdBudpy5ulpoBE&#10;hc5Gy9RWdQa8tFGqsORDc4A+WnVmzYXN0IezX/EYboEsnKgy4oibeSg3Vypw5QgHkavIsor/qbd9&#10;mAl6iIgxPltS6HwMt+xGvTo8R1vimWZLaweaP8+uLJpMq0270KLKxdW2VpkIyxP+UGMg0SxcaOGQ&#10;Z5TIx9LBVsIIZ1thc2GLYaNhu2HTKdqei6AQrPbmaC56YE2v1Qm5UVohKFPwwB/OMqbMOBnTuuKo&#10;JHGmadXz6GrdJfbchYkzcsm113z22z957fu+8uzjPnfwyz5e2utzwwee9rjn/ejg4y582f9c/+Yv&#10;3Pmhs5Z/5oe3/unKlTfdqk02RbnFNoE+x7RgTIvaGrxYzeeXqD2S28UISa16Zow8iCOwYdXBC7bB&#10;Y/HyWq2mCiILX4U1loidOM3IcufYSxRP6CJyguJ/FHZD35jXGNHiFTF9OHs8GlrgVqvdXVQPxkZk&#10;AlouAUlok3gneeNByikEMOlQG2AGw+D2xoxwYnCTwJ2PhvadfYdN2QJThTk25VfM3ntztAB7kO95&#10;RNiguSIBYa1pJn+759dfPKPz22smkzbUCKdcwSYIAsRnhV3olYRvqVJCZPci1UESIvgsgiBK0g8Q&#10;hH9Ryc9i59giHF3gmErPhhGNqCGEX1Golfs0jn7qy3/0xY6ZVFBeMlNAApvytKqsUO9DRC9S4kfE&#10;K87S92cflTQl0r9zLpcUVNHPS5Hvek16teS6qI8XRWqwr6WCrgHADedcG7/42nOPPBleOKHpnt8M&#10;Ht527KVJqZ2EDmx3rTlSbSDVsaRbDKlcXk4aTtmbmHA01HkrGPpKZEVSsXp+L72z3/uP3/cDJ3lm&#10;At9edpfMClQVl7FNAl3EciJT+9UzTh678Jq8ZGVpN3iSUpZId9K0axn7vee1+3/wpKLthkEKu/Lc&#10;I08au/haWNZQXtuQ5yV21PtwNb2tp/t/6KT933dCVuhBuhhmtRqFhEoZJnZEqFCravqp+r7TdCSh&#10;xEldGoFgJIynjp685MLTFh6+b4FRmwVAhPstrfeLI09e8cfrHCn0jZvRu98jU4ewSme1LOMp7z1+&#10;n/ef2DUTiasU6/ZCz6i6V0J46enWAQwPqXHAhLWMEgMudxpJ8rqb6s+75NRFB++DuUpLFp8Wuc95&#10;mr5foXegr09Kr22TZxFqqC7ZqWTUI9sgVtSW6HcBimGBCaNYCgpIoJpKCmR0Z452uzOxclVzdJyA&#10;dkqe8//VY57Ji593xEkzuWz9NSem1/S+Xk3wbXdes7tYuPAQerIX0bVTrQModpXXOG2yS1F1QXUr&#10;ZadI1mpjdm3emB5uh4B5keNeK9BrpblOtbn67oXa3EkRYNcd2H45B7vj0JH7Pf+Cb7AL+KaktU9p&#10;Z8LN7nkkWtdIyrFx3UdO+8vHvlmLEsgvQA2W7KI9Dla5RmqO6tHTTjl53/ce71ms8IoxUVDNDNxB&#10;mlScUJnNV3/09KtPOZX1Ni9PCsYHBgAUc6rsNbUOD1kaGJgMukX3qTtryRKn7o2uGiSnR7ci1yTz&#10;JU4CJyePI2++m3QBKBmDIdG/NHhgyU8sVNg0i+fM2WeBWGSHk/Q0Vg52LdGbgDMrqXbQG5QEPhu3&#10;TnIQ/CXE2nwsEMvgr85QfeFO2y/aYbtFS5cMHvWUeU/aTau7QeybJVdancbgrhVV6HodkpKpLYhh&#10;1Kf8i6J2hdKyMZG6K2kmbJ8hDAstOTm9dmsLPBVd/y2tW9PqHek1Ktw5RNxUt+buXx1KR7LJWY7n&#10;GgOG22zeO0db0GrYxmTvugV0oU2CuWktPmSfF1z4jSlzKN96uP6U0y7/6GlwnTpajPHAWCKlvZpI&#10;Ql/PcbjgsH1feOGpoSHWjtw80VEMFV5N3oKCSWqKgkYpSq/92Df/9KFvDKfWpB7nqcwqYXulmm9o&#10;S56+99GXnrYBrG2epWi/5O47RRZbrmWcj11wzS+eeTLVJ2o0jszKhFhvnrwduAnB2tEFjXisZYdJ&#10;Ow0Xa6VuxW50els0q2tG0vZIEbVch7ywudWGOd4qa+FEXh4ZqdyUvMm8gzQ54AMn7v3BE7GN83AX&#10;SeRPtes/eNpVHz4NFwCPg85lpZ1Gno9FtXH4Xi++6DTiz4xmXA+GbOFSnQXbefbyraEFNrGxvzW8&#10;4mPjGVhsSk4pHEdSg9xRw58/qD9ll38754vHXPPdJ55ykr/b0tV+Kwg6dc2pOVXdtAe8YNCL6n5S&#10;DqQiD8UL2nEwHnadJLbRB1USs6AtWapwvneW27hkgAq1FvyFaCKeEf5JhGxItPKGmzUP4YupDS0T&#10;3Crqq2+FXeoYJXiGk1HbT7qspwv0+fW2v7BrjOtxoXNxV69OdAc0c8CoIVQDuoWZiELHVvjKs480&#10;2wKPmhbAEPajwLBt4Z7gXD7QCX533cVv/uQP9zrmG0uP+NySw07d40U/P/zE3z73zb9+9ht/+czX&#10;n3vESYXOR01DbeYXqVSqbB9dNMujFi7lPG2w3ooGmn6hRZWLl0XmgvFueXVzoTZQNh2KiNhhjI+9&#10;mV9ni38dW4ngDlSPdmy2GDYaths2naLtubiluaPtYa2Mp9dNu11PeAElS6LIxQ7FQkCRiv/M2W0Z&#10;qMj0UgD2QA2PGv/EcUslQ+pigA63Nb9pWB10uEwrREHZRoTBJG+ZuVwK43qSDgXagBe7K8cnrrzp&#10;Hz/47cVfPIvJ+6XtD/vNy94+/qsrk7tXoZziV5xWRUrsCTKlBDJ5kUyvvV8YSrGWeVRfHdn1MUdD&#10;I6+pJ+N6OG7Gchr83NteIoxU0uxqYrptH6xtnjaPCF9rcvxR3UiPoZejDhxhIG/VmkqQzDcr2+uw&#10;lfRKJ3edH/S0eZq7yKgsSN0GpYbHx+CllBCEnD1mW2Czt8AsjLLZm3zTfKHwIwnC1+pxq0tYHk0+&#10;v16J6oa997JDT3n9W6877123/u7fv//53d54TG3PnYOy5VlOR9Opp9PVAnASipEMJBYpPzyd5BiK&#10;0JFV1a1KopWSpCqaSb3rsef/nvAyCnYB5giUBIwtYGDQk3jFqPbAyBSMkhfZm0ET5X3vDD66UZfk&#10;fS/Rzbpu0+xltz6uhXelrahSHjFCpRdV4Jy0tKaltw1jbdJdG7RovbJpVwQG730WfZl+3afQ904z&#10;eHreZxpcbYs8Pw+5pb63UDtP85yb2hMouj70672K3ifv+i4Vim0L2Trv73f94Z2f+vxTX3j6i15/&#10;91d/4q8YidaMO12/luq12HABnbXEFS5QsTcudnVxXHmLjM/NMK/1ziTaKHP1CtQ8T4smtYg9SzOd&#10;QosqF7dJ2tLZ8shdNSZicjsSKeAh8cL+rKt542oz3D9vCe351WwlbChsK2wubDFsNGw3bDpF23PC&#10;iCddvWlbLYNiKDVHt3UJwBRfJ00RYu/CIwmjObvvTCxHilvlz65gogn45epm4HukDENlE8lO3Yav&#10;ESQxirlCpw3RQ4lLASGiBKbr+oIXIvbMIEhjMwzqaKy0myt/fun3Xvn2Tx/2H3/61BnuWJc5roR6&#10;RThuM1f92NTjpF/rZNFxnvdeUkcviOuG0zAcF83pOGFkIpCRNw6xaSXdK4G8FDdDb0SPV9qh54h4&#10;ds+zX+/7aL3/pn6vouOkarhh4i+0GmXLXRu18FBWa3HbyR0PXhR4aTgZd1p+19bdSqke6/a9oHDb&#10;+Hjo17idvc/mbIFZGGVztvYm/C6ACS+kFkNkVstgIXZA+R1FSMUsEb66YW6/cMm/HXrAl97+4qu+&#10;c3LzT6/4x49f+MfTDznjlD3e/uolRx9SfeKOSb3U1cLVA85KV1tpRqN23DZgJscQ5+rCOC52kF5U&#10;KVfIbaAI3FRgR6I7SdlLmivXZEFAljzGn2QSFbv31ng1AIqIKyhWZ6BFsFWlnKQNJRwhtQJnVs0R&#10;TTvXdm2U300zjoG6ejNXt8aGmH2m2RbYBlsAUQdnMr7mC9/+8vNfe8tXfjxwz1iZgiZuDbeN5bRu&#10;lCuQfFXdLSkHTpJXvth+z3/aBptkq3jkmlG3JTNGkhEB8y3LIRmHQsWFFlUubpGlalNRK/IFpGaN&#10;dQx8avMxl0vPVsKGwrbC5sIWw0aT5fAWbU/qZkuOcBR1E5Jmokg6KPHT4hVtRP5VFVwJw+332g08&#10;ReUZ51oEttS5QAaO0jwh2V6u5jpQirgBtTA4AUJNSefhniQReChpKKF38h6ptkYFkNQRmaNUt1ZY&#10;YakxjxyDgSCYf0/z0vf97w+PeYv2hxsp7JKNezFL1glSbmZIZauYeJv4IQA0uxrZslKMneyVrLIe&#10;XZY3Dlc72ogjeB9iNrCF7DQZ8JIdgg0quL6JX2329hvQAl7iUfiLDCnGA05HGGNCR9OsS4gGOLbL&#10;AiAB4zTwfJ/l3QJdnz1mW2Czt8AsjLLZm3zTfCFZM4jDerbSPKcGoeGgYu14YeQYbSuesJNJR2+V&#10;rUAVyTFJ53n89osO2vNJxx596KffevR5X/yPf/zk+JGLXjt5+VvO/vKrv/jB5/z38Xu+6Fnz99rV&#10;aNQp4NpEjK/g0fLbWfl3uC0KXBCuLN9NwKE7ofLa+5RsXPC5NtXl6CWQ+oQdl/reMGxDq15qNuf6&#10;KYHrQueixBoMo7oX1UJRsoBsjEWoF4exNtV7zt53tgUelS2wfPKsE99x3js/td197R1jKkAQWy/f&#10;lIwraNSg6kdHC6guEVk69ONJSsBTYaTI+ahss83wUqstIfzjdCFSRbk36rBA7B+UOujF1tUBzRgM&#10;SQJRtZYNvZOGKIGvMfOkojbDm22Zr2ArYUNhW2FzYYtho2G7YdMp2p6LA7sRRXNSe65WtuME97Za&#10;HQCeKf5WWAVItJlaubzzXns4VbKERJQs7z4pQiFoFJSd1HRakd9CwsIg5dWq+lE1iKtRUpMRotU0&#10;SroYVdKXIjKIgWUkOxnfLAhDPo7HXk/M5uRavsjVKwSKBlJj5LK/nv6qN69cuTJDUtbrofRRGKV4&#10;4zxqP1E3HUJzpTh1IuTM6C+rgvhRIkS/nuecIJkbmI1I+pQEH0NHJRoeU+HSB4/aBt3GXyw2rHJp&#10;sBMjLRgO6ZWan8zXnLlRrv2MVBZENLweigoT4TCB44IIE3wbb4bZx98mW2AWRtkmu+3hD+1YNvoZ&#10;8F2nKo3DduTvJfklGw9GJIXByDaU6Bs4SwnLQSr/iUBbFjxlIDiWW6+6R++/9OQX7P3pNz7tex/6&#10;92vOPmHij8d1rjjwH9856vuf2Pdjr9vh+KMbh+0Zz6tjmAxqxnyKhGrasJgsWFLGpCWlkkFMoNq6&#10;mh36gDbEjiTfmC9QFUMhV8dm2X3QaidCg0XpKNNkKGyK5IXNKefWkcgMuQVTqVVEWxBhRewqNnVO&#10;KEYon3H6tk65Ss/RySjFLaBpAbokphdBfRVZ2W3oeEiXrX/27PeFVqiH3urRBdX1vU+3kmGSdfH6&#10;vtu0/e5J8XaZKVjglEPlB/5+3/gFh55g/vI6ZO1aRvqAnkzyPGG8MHbQ0UA5Cg1U1lXXdILIBxe2&#10;bXeWjfKIozFvXj/iB6e5YIOXdzhE3ZRdybW9sB5pDc1CFmRuoIOLBepErpCTisicbQc6g9YMfQuF&#10;W1PqAfNISH1FG5GFujFvPf1nHzKLN7iJCj0hdEudLR5IQvgjKDWacbtTQZ/AMQMjbWsBsCPq11l1&#10;4VCLakg/Nn0+xTwX+Xn+1wqZhijZi55Kt40lUdpth7nP2G9E66J6AIkEG8PXk5YR0y+Ip/CHK5rv&#10;CenGmkdXUhsZ68We0MJxPfJtq21oHV3zTCMwRCgUYgs6uwRysEBERJ/rcb/x0jXTkgKEZOfhsFud&#10;FBF37mw78HbXTF741BPK99PhSUsXwFQxaLN6vP0/ZnLTQttf/x9xq7kjRRLoiUzhkz6l5xDypwI6&#10;FpFoCUtNScjXkFkgUAsLCb0e8Djys8ZF+U+bMChPmbCkbzUv9Jh7kOlHcmEXQBR7WVNEVImTqU3a&#10;F0OChUInPxeG3VQx81iZ0EZctiG51GXkJF3MZmoke0Ibf8RuyJbTB//5iB+ZveCx1gKzq/Rjrccf&#10;4X1h6mYUVpVOIrtOuVxetmzZ/P94xl7vOe5Zp77/ZX/45sl3XnDi38/d7lMn33DQDqNGjBQIKvhY&#10;Hq7I18n6VbJnIDU3EyMi52Gnqd++KUq7zyTnyIpirLqIZHu3NKr5K6OmV6+PuDpZ+H05iaTRHYiM&#10;E0VEyMYNIzcIqoHwHkUrPtaoUCMImqp1kjGAtpXjIV22vrWz3xd6k4feKqe8zrbSMpv6OWcysDf1&#10;M6zv4vV9t2n7faqMlZjlnu8ZgJbN8Iz/fj9R6GanycTJgs+Sb6ikJUfjSdMs2dUK1nmYxBVSFe1S&#10;J5wMDL3QuRmacWv7irx5Xeg550f2YCzaUix9lPDCZQKIp2BSXxZVbmJGYSmKKlE8EGlzIn1+qC8I&#10;9cXg0LpeKZfx5SUYQXkHNR4KPflmu/ghs3j6HZAqz+TF4Gn4etoC2ShZ47a10uhbe+K8MGsqhlsz&#10;ShSXcYT2kgJaTeCzkOirKmOgaSKNU5JMYfwf0n5r5WobUv9g/UX/9Z+l7RbeqY23SjbpOTAUFiY2&#10;/YKD5Bn6uE3kRxXzwl2KY35ZS41GYg6TqxNT6wtvOk7ZKBOCCcrfLt5lzZHR8z/3JRxvHjTbRol4&#10;F5cqmlHnz2T5LbT9zehbt46LmjHkPjAvEEzKb2sIHlFZj7qNRed1ZBsE8ETWimKQjDelm1MyrMHS&#10;ICheJ+wKdBISQdTq8BdgJs0eW6gFph/JRhp1vfGKWUXlfSzttFxjtRaMWIXt51bit+MQWDx1ncRx&#10;QVRbetIkhhuIDFZMiVLKvVesJkU3ETmbQSGd9Zl9NNumcC62UG/Mfm0/W2ArtQz6+Yqz9yrSAqAn&#10;D0Ze1yMpLQr6amlTTJm4VdOCPZY+5Z3Hvf5nX59/yN6rtbCp+XEaIRuWIHKPLbMREEmRh92KrgUX&#10;p8iZLLUSmkMZi3pHUpkIXKkv57DmNKiqAFE5VaRWAeMB4B0Y7/AgqcNqQGsk0K4q9Qo/ZfaYbYHZ&#10;Fnh4CzgwS2LkrpkqVsktJda1p51z708vbnWkEAzZAZlUhAQ2ce/iuOTAL44mOi2TAppp2vQn4RLP&#10;0wdsotlFztmu2LAWaCVNVjcan4+z6EVUU6LZqV3Wp3WV4jKmAdsPIdK0qcUTGhgNZ7Im9fRqSfOl&#10;cLD4XqyrCI/hUW/jR5naOrAxUJVPIx++aCAa8CKq2q/2jIJqHFcT8qfQD0o9zUePJtbNSSRuItAp&#10;kA74kny9qNEKaslXq/riTEYcm8GD9jnydf85OXeo4UXlWOrWA19Oaj6fpLQQGiykJ3N2HL1rG11T&#10;90zK9ERNLbATEl/JxbPLhuOgSaZbostWHEYvp/oF3/updtcqYaqonhdzaHY77fewBxgtaxYRIJXQ&#10;BVGI5RWudOFxOJestCCqhJGFQo9gMTG1Kqm45HgUIA5rVnlwcFDrdhlFLT31rG1+/va7H7aW+5WM&#10;UpngoE6qrFDb0DmBdLYB69ICs0pCHxrSVgDMqlGri5O7DUdQ8k0QtW4SCOgGqNMJYejPHrMtsPEt&#10;MLs/bHwbPgrvkMGuQCr8mSEpg6Fdj4x6og0i1Nb20q4H7WTevPkvPeWtpR0XYRNVidki4iHxJauL&#10;irYyPB9+9quxNvX9854z73vJ1G2mIfhF128OavZOes3qdOcmtqoN0YdzRAtWa94azR8zY4TWfNvR&#10;GnV36byD3vCKpQfvQ74BQcAYhiNxUzouv5W3SLvlfWmelOA0EoNb5PkVOrZpx/OmnhebOpAyTRf3&#10;ZR3oV/urKiAyR5gvktm4fPSSr579xLRuGZZrIlknHqZ4d+sC0AQziW2KfQ8+qaVljSLkJoxx39AK&#10;ndtK+xQah5thXqeVRsvSR9JOU+vACoHXgIyCFpMz0odFlZuQKQnDBS+Lkx62HbdWbzTmDO/16n/b&#10;5bkHawMlRfWb2gRdAt4Fj36N22n2o57/lPe9HTPtkohDKq5Tm2OUqxSYi9JGRHZbf9ozsFwS4tin&#10;Vuv+WiD+UslevGBwj2VHnvRK1GAFOQESs2zF92JJJeGClBotDMj/NVBh02rm7ie/8tnvPomMDOAz&#10;OPe6Swqw4aHOFsZV02lATQpTN0jMMETktoRMimbWDZdws8rTg0sbSzhhHQ+/6LwbsMpU1L7xFxdo&#10;ZO8pLiSyxlP0mYJdX+jyTT1OCj3MBlxctJ2hkCSO2UyCySRA9ZlULEYmiFjRcbiWbB0q1NtYXjZD&#10;CBnwkh9X2tHyqh7vvP2ORx/y+Gc9TWuUU0kq18Otcv72ZX8saq9uqfGW973txLcN94Foshv5c6ya&#10;043mEzUMCo8HOw5cLapCok9TmIYJuX1JyBJxv9a5Xw/HGqX6Prvu9eJn73HoU9nJ425hzcct1W4b&#10;MCVnP7LZWmAWRtlsTb1tfBGgicixqSNDUoCEiQKJW0HBGUweXStXKy6MXeVa2gfs0dhpicigxgn5&#10;jUSBOCT5+TF2BIkXmFrDqrpGGTbpqnR1s+o+UE5AnfpykvlZrw8s3mu33V599MFfeNsLz//af95x&#10;3jH3/vKwU9648BkHEHkR/Uu6JNNsmM0BfowNv9nXnWELeHHI6uRHoaxuLf/PZ/7QXj6OFEa24rHQ&#10;IVtnSvyKiJVEwyAbG3GIoF3NFIUixB3GtLBj22TcFzpn+Hizlz2kBTqdNgSGsl2uWTU87zXaeLNm&#10;TdTdviyq3KTtT8AirO6ydLsXHb7vx1//7F994aW3/OTlD/zhqC9/4EnHvjByIDuQ96VRn0k885mk&#10;YWzdXSjJoaQqofMShBNJC/ZNe6C8opz2qz2DqFuu13Y6cO+nv+XYf//OJ155xXdecevPnvu37+//&#10;lv+C0wEcKegJiT+SbpM6OkVzhOnj2Pi/Eq4JoLDUrf1ef+wxP/uidsief9fW+GGwXXkYMmYcowmm&#10;UYgYLAYANBN1AwJrabjinm2UTB2YhoAziFgkRbVSyCiFc2IgHC22a5f/4Dy6fH1uLMWhtu5e3fae&#10;zgqbQ4GGvh65NoOpJO4NxeZgws/F7CUMVGpdrwnba5xYe9yix734Wc//+NtO+P4X33bPBf/11589&#10;4wef3vU1L4DlZPr+QJLWZ6VRttaRUmIuJ15pwbyOY6yOO/emrZaWdiqF1/k1ljFhOWOOvcbRVlPv&#10;YaAxd6/ddj/qsIO/8u4TL/72f9956XGX//DZX3h39ZAn+SWtK0VNZ4/ZFtjYFpgq6raxt5n9/KOl&#10;BYBRMhJKVnl3vV6doCqi2yRJK1gnGEFQMeUvXf/nr//Q/d/5XVkknTBvlAoYsgIqIvTwA/25l59/&#10;2uAR+xDdVYG+VFlSyvnveUABFqafqLydpe9PgiP2U5Si+Nj7A3JDXeRsrVR7TXo135J9vGh6M6az&#10;FAwwKBBhAFmPX3ztuUeeTEJl3kZc08wHymm1y+rPN+sLFiz4z6t+og3VJSu3LwcRxPWyliT5Amzh&#10;DpomRQVocfoEZwMtPX7G25OqcZj8It0rcrNurJNc9KtnnDx24TUKD+txSIuZJvorCEJg0nYtY7/3&#10;vHb/D55UtN0A1CAlnXvkSWMXXwsh3jasdhqRwZ7XbuxjbT3d/0Mn7f++E9SI0OliWpDuJrmC+FKo&#10;J3akt22UkvVT9X2z3PiHH3wWpGlSR/YfLrewwcm1fsmFpy08fN9CzS8Z9WqI03q/OPLkFX+8zomp&#10;y4hSYu/bIHFHJNShoqplPOW9x+/z/hO7ZlKWBy/0tYUvlueM09OtA8DsYMUz+ULLKJFVl9NhtKwo&#10;Kab68y45ddHB+1ADSoZI4WmR+5yn6/sXegdclJPSa8kTrKJHbTFmxGkhu0BWgk3Z7zSC1Ianjnuq&#10;2+PJNw5+iX3jclsyFnGVRNeJP8FQWPekiquqLOZhbmkuC8IqrV1funTZQfvsfuB+1T13LvS+Pz3i&#10;xELXn5Be3ft64Uxsw/NaZjcQlo0vrF5E1061DiDPKm8kVhilhumhSyOSpak1f/7xX/mo8awDEYnt&#10;zzE1r1PZjJSYYLZSsQXydYqiwpIiSu0qtSd/n0q0rpGUY+O6j5z2l499sxbhzOu+SW5nzrqhp43U&#10;HNWjp51y8r7vPd6zpBibfHdR9QZSjdSCmS2eV3/09KtPObWa6nmVh03HFm0SUaZIjPnDhx53zO5v&#10;eLU2VGF57c/BPiXgBREVMRAiagIpRVkrAqqUdRQxFDKJHOq0qAZnwlNMB7JXgm66itJQ6q5qIavC&#10;xhCu/dMNF51+zt/Ou6AShouMARAtU7eClDq3CEayp/E2TjfsGhr7IAJtmB3YJCr8Q7KIgCiFF2LG&#10;JXvH3W70gTXXN2thmWwyz9dLbtFuyWvMonaFvALFidKYFuma6RBSTlpycnrt1obrFF3/n3P9t7d7&#10;/OM0Ki4pthc5lBbIGLOtIGLVxTxQqnBTEGeWxmXoY9huYg6J+oWNHaK2xfXG7cN75/pTTrv8o6cN&#10;JCJOzADgkQDtqsnUavDw6+cfts8LLzw1NMTaUXlqiLzwRfnmEgaWKXUASlF67ce++acPfWM4tSZ1&#10;Kjfn9iSAIFMIoHDJ0/c++tLT5AWL93rRfsnddwquDozzsQuu+cUzT/YMrUbjgJAizY66dI4ddb/l&#10;V+YPv/Wqnzjz5vJV4NdWM+qUE9Kzin2zstzkIyhbU5wLzhorHjQl4ZXJyYOpYhdTTSn6TL0OHhhD&#10;+voPnnbVh09jMcHj4C5xfjUMll9Wtsbhe734otMwI2TwZStzsaefvXqbbIFNbOxvk23ymH7ohwjp&#10;iS2iFGf1EOkNYkGSII6fOoWhEO+xjB122rHEgRIfeSUp8nGs/4WjQNt6o+MMIoM4rDWGGkOm69wz&#10;vkZbUvfqSka8H+eEk0zaadvSOmzGbAa2ifcsJOZUuM347WimsGTT9OIMFN9ut/X2n33+2RaYSQsA&#10;9AYx+Igpwe87lod3PhCQOl+q4IMpjQaAHNkTwVCY0dhGqD7ZRsV0y2u0dmnRwqPf/brnfPG9273x&#10;JbXD9yx0zuTZZq95eAvgLYeCocQ1repo7pqws7Kht+thXxZVwRZx9UGlBUMTagR4hIuMN0JfSaTH&#10;VHYwG5otAAfl5+LIo1ruNn60A48NHWCILWLS60yUdG1BZZIqwf3YpLjJmBOPu2nTFdUSEeoF6cev&#10;iWN2LvAUqa1j6A4pGFnlIxBq5hrWQohRgTQGDlCCYFEQ+ng7fsUYetZ+x5zz+Y8sv/IdF/7ooA+c&#10;tPhFhyc7zusO1SYbNjLDYxT4iVCvocROHLl2WLJCS0degYgC9yeasgEaYbHwZNIKBs6aEakOpBCZ&#10;bbzPt8bHbxFvIlwnVZwERqEGluAJ6s9CZzkShE5nqQ4oExXT9Sh/o1k7lDBzRUUUDCVLHMMxbgqu&#10;MntsjS2wa1Qtr2w6Q4KhoNokJcdhtVuCshU7kX6PQxbqSCmglR1XUnfXq0SD7kpFbZ1EQdePnBYj&#10;ZfaYbYGNbYHZHWJjW/BR9nlsLKCTLLUnY6NMqSqIDJxioZAqTDIq+5+RslDpto2d0fZacFgIPWE4&#10;lawS8gGPsmZ5xNdBzX8iYPGPvcmJemKiIyNp4ELcwVzswzkQGY1Ir8ZaBSs/EeYF9GiMgjodAMe5&#10;FWpewg6hVPGENv2IDzx7wWwLPBZbIIF1JbILjmn/89IrjG67qlXRccjq8mScCJXQKNyuslvWS+Wx&#10;pL3Wb9mVxu6HH7Tdi58TLKrfYXmSi1/kfCw2dT/euW1baKOIaoYFISzxPM9Gi9Sw+7KochN8MFiH&#10;KA5Cn6TTI0phUj3E1Eup5cJrZFn3Ys2P4DMapmXBodjGD8Y9NYbZO6hATIlfG4RKSKRmv9pzKDIH&#10;I7MeGyU4elFKjo0Jm0g3ke9F2lY4MzQgtFYlbeuYlp+GQpDhn0IpowKHJAx8x3VDQvE6Xq/Ec9N5&#10;leSw3ZZ+4FWH/Owzr77zl69bfv4b7zv/5Ft++apLvvO8H39m/0+/bbdTTnjqoQc/eb99Fu+4fanG&#10;JpnCfEHtfgOs224a8TQl3bzv1tuycIRuoSU9u5/2edyjByyJWdBORaknFayNkREVtpRaVuJZ9Bmc&#10;W+R0JAMdiA5yqJSpVgVxoXvYWKue5gQpOUR9fo3Z2/WpBZDFgc1HKDYwQurhyYKvpl/RdYmPIb1U&#10;Aj1h1aEkNvQm8FkDQrOkvYOx8gOLPPpJmmuJiPjsMdsCG90Cs8vKRjfho+sGWaUe/sxSezimfsCk&#10;EcqsBGig2XHCk+QKdBbZvVzDnYi7ZAFVdRTTlfzsIx4bkWe+PtXo4V8yzT894hPlXTDDEMa8xBmV&#10;DAs7CIOy8JWh+UmZzL4cwg7MmOWqI3gk+TF7YgyHhq2VJe2cflERtG1pXj+ky7LWFrsKYQoigwy6&#10;KBYKOESoR2L8rq9Wyx3W6/tscL/P5IMM9AefWYbVtsIGmuHA/j/tgOyOKrWhoIYsx0+dG3CEpMxI&#10;sEnXjU7kk9GTjedsPBQawQ8dQhmtt9eRGjpDa0Dq2GorLr/BdetkG8zrSo6J5B8odJKfVfEIk0om&#10;lhfUzQqi0eVuPHTS84L5Ds7hzilB/H/l2D3k5ygMs6+HCczYEMpY8cbJOIBC7kPiQd0BivIG3Kf4&#10;N/f+BG4tD0FqE3aplI5MIsCMqffM+Y6e87ro89DaVpRUNCeMkCE1dqQ6S8hqAGuoP8fUospoUzAa&#10;K3a2wcnaqvIBtBJpexLRzH7RrwNMiKxD7uv49KryGYifblD04SFjffodEIifgTlOxQotrnoJImea&#10;JRH7/rQmTI5/7VNCCJFWk7bVFgpSInNGzW3dKDliaagwgPyGf1N5M1KtVuX7lGUCTq2jXOAYZkUn&#10;1UcO0E1EQ2u7bj/v0L2XvviwA97xmoM+ePI+v//swZd9/d9v+8nx4398/cTlL73154dc9o19fvvZ&#10;J3/4xCe+7RXxATvfOZjWNB+NlRSbJb8QMt+yVo/LfmJVSlUCIZKhDHWn0Go03RixYlGXEwKO8G18&#10;3bU9SdjJvb/ACzBP07BGFD0BT5RKiLq/YQtuvwZvH+5TDqRCD/gGAt68F8QBnFtVm6XYQVkWWNBT&#10;E3MqmUMJ8KhfZUNOq1qMJ6q29OG5Z28xsxYgpDfpwgBKB1ReI7lXZVNK3eV9GmOCK7H3CG9YSTqf&#10;PrTYhQuv8yqKuO4QjuHU+iMLDJJnaqiIslI2o2cwIh5ct3RTOBcza87Zq7bqFujb9rBVv+Xsw22y&#10;FmAhwr7F6EdcllUmTjEFZ2YMzmAJy11zp1mOi9c4fMS22eZtlkd8wy16wUM21/ViBSH+aFZhdB2i&#10;N5PHXH838c7zzeWZ3Gom16hsWXnkzYPazOSRZn7NhgxshdCJ8E5G3CCAn5IkU9jBl49D4c7KH63D&#10;arO+y/6cARD7rxd96BCafhHI/pW4dxhmZcimMY9YzZQqZ4LXN3fuXJGheaQVZv3D4BuoR8xPf8/v&#10;qmzoYu2tH2BbVrd7qrszR2UdbWf6kdZ7Xs98dK67stBIKH77LfYJIu8MKsehvqfaMTd0sXrILJ7G&#10;V8lelVJ6SCRn23QmedY/iaQt1pgMTCRfBHxkXalW5uy4/S777f3kww5+yptf9fQPv/Xk8856/amf&#10;Sgbn3a+1YPT7MwnzPOhVNmSdzGsJhblmKwK9QPuLhH/+aid5L1T4Fj3rDJaFbgFdZiOMpy3WRbNf&#10;/NhqASF4og+VUPJKlvAwVsy3be14sE3yiEvrtvZys8/bnxaYhVH6046P2bswgEhxVrk+FkGAEO7u&#10;DGGUx2yTzb74TFrgYSCI1HfIZxk82BPI1BazYyZftfHXCBigjo2/1VZ+B9gcvKtCUARKkSw+2LNT&#10;PJICzy6clsydULyLjPK2OSuhAKAgdSk1yKaFUXTLjPBfeFrTWLRokbzhOugn7215F2HrKHBNFDTx&#10;lAo0zNSlLKrZTyyq4msVv8Om/sRmm1yb+kW2yP0l5KAkCzcD1PvgF2TYiwCQSmHDq1G4wxQQvEXa&#10;oV9fCtwgApYZIsRsofot9BbX6AyU2pVYW1Da7lkH6kuGkdEg8cNEQ2OLHtlz0vesP0q+PHfjIHKe&#10;igQvOmgJicIwf0mmnkkUfYu+3+yXP9ZbABXrTBZA6oIh8avkkBA7eay3y+z7PxpbYCs0zx6Nzfzo&#10;fSeMFpusccNks88Ma1S+RBRqytvIfI5/nf1qiU19/7zn3FLfu023W16j5ZmP2e+J/JPmKi+eiRwb&#10;BlDdzNu/vzDKI37vVoKh5DZ1nyAekQOU5BJR5pFkE6UaQKWVabq45z+Bt6oEqCn4Cy9I/S0/Gaff&#10;64lYeDHu1FSNmOnbDc+Ti51GXUEjgtHlrw9o1YIrSUmCqWQf9UPR9hGBKpQR1ZHxUJQ2VS7r5xHH&#10;50YuIOtVY2QmPoi/UOh7p3EXC91nI99lc348770AMjIUQ4A8/pQcjw05pllCe341dFF+LyP/QXof&#10;jwLtj4wfp6hbAs6SIeKlEaequJSgiaDVKkNDQzXLRb5M0gdy1pNNvYxn90f2JetskbtWv8p7HpVt&#10;KBmUZNUZrg1sHQryu9Xh9UXXN5bdbeLY1OvSlrr/pv5eNkHGtpKqAdHM9q8pZmXPr94mBgMPuanb&#10;bVtph9nnfHALzMIos+Nho1pAMsaRxEe1kdK6iKpoiMoJEL1RN5398GO+BVJFExCLH397Hd094w70&#10;PB7uTmB6ZgITm+foL2qzeZ55A75F4I91tcxF9YP66H40dts9RW8l0m+sE2JeyR4k0oKbsbPU14pV&#10;l5XmmcZ3AjMiS5sAdpDll6174Lz3XT/gBGqQarnQd1Rh+IIHeqbiaStOSsb9oYm2BgLIgyfapvY5&#10;C7bZtnS5hGqVcpa0oWK/b56nz74oW0gzx2bzfO8m/xYVqVGQBFsG801Qd043pMaTkl8JqU2vu5YA&#10;KCL0s0UP9fWo4MaS0SO19XJ7QWqnKoE1HlsIRFFkiRbXo6XXtmgvzH75Jm2BTEDNMVEjkvxZUGPy&#10;ejbpN87efLYFtkgLzMIoW6TZH0VfilResyVFFCRskhJmIfiThSt7nv168019/7zn3FLfu023W16j&#10;5ZmPcn3mXWeutbL1UUrxYu8R2z8be+zc4pf3zzPP+94pd2gdT75f3bTB98lt6j75S7hecIIkYR+5&#10;e00rW46WWBN/v2OaLu75T7VGHUFXRWXJUAIR1Z8GbnjEfi/cYqpBMiQl68SeZyZgIU+opHQzEs00&#10;Pi81XNe7aJnwhHwuEFXWQqc8G84T5WLXJyBkiEzO0f/26fVFWbLS+nRxce2KrPPTuIuF7lO4r7fc&#10;B3LHFWpiSlEzU+eZUiopjrdNt4T26hrKVGXBYSnvDU6nVsj15Igt1079+GY1o2W+yEuJOrlQY+HJ&#10;AqHwc8lOS7Znpp5mjlPaOm8+9mmdzJ2n6++v2HCNgYHsymnGv1oGpBZ7QlnoNK6bjjbW6kd79fMe&#10;hRY3ARCLI8v9fNwZ32tTr0tb6v6b+nvZJUAtpVa9WmHYRrOMnk3+vTPu2Q27cFt//g1769lPTd8C&#10;szDK7AjZuBZItQdWrIyi0EFZWyVDiikzGyzZuEad/XRGUsj4TbINK497qDaU1zJZkHw9JURgFJLJ&#10;89kr/W1hsQvV0d/bboV3EwRFJfZnhWME++jGt190ZdFHnbdgPooqJABmH9ycrTfFoVhHVspAt7zn&#10;B7ngIYkbS36ZQlumf9MHKx0gapKVMRp5YFXR9hkbGck+ouLrUyK4W3xZzaL9699lmnYr+r6PwesB&#10;MnCk2+325nz39QQilsooieTb+4c1b84Xech3ZSsJ05NWtXQTnIRTaoToWjehIIzaTcJ4oj0mM7Kk&#10;ckW3yCHZfoqsyzNZ5tCCBQBa65fBhz8RWJvKPZT66xBXyprpRuk//3TVFnn22S+dbYEZtgDoyeDg&#10;IBf7qS9Dl81eSnPNrPrEDL9j9rLZFtg6WuDRb/dvHe386H2KJFm7Zk2gBY7hUKed93xUUYUfvf22&#10;tb/Zg417pSBAeYlly5bN8LEzGKWPbJS8783cEoEW1DHDx9t2L/uXPIdO+p6Ux9DuW3nV7y4q+kaD&#10;c4bl0wodEwp+JrixWY6syx5MVpoGDpCq22mKdIWJSF6WfDGt2ymr3zqoZQpzCMLVq1cXfbP77rsv&#10;8n1pnKm6QkVv0OfreybNzcIoG9PKDHg/8icmJtA6Fm2UGYB0G/N12WelnI0kmwkg5mt+q9UK1TDb&#10;1g+BsNX6IdVsOBV8KQV54rRiOBIH7wSVUJunVYfMctzqbsH3Xb8riVc5MIB3Oc08AkbBuCInghLs&#10;ADBU/obbdt1lf96Czz/71bMt8IgtAGqyYNGislMmKVvK26n83xA25+wx2wKPuhaYhVEeJV0aqIA9&#10;qoRdLfGUZ0L286gWB+y6/TgxtZppyJ35oRuzrav8Yr7jB1euvenOSdATx3a1tJt0E8smzGK7TsTK&#10;KaxajBl82pQ4kVgCptGNArEbYkXjVxUKiRblHuK28GLyVTDjR1OPnAInPyaMtpyeBjXDvrORmGta&#10;E3o6mtIAqoBqzxP1AW4dTsWN5QeW+jAmAznRyVo2eOEgDYcO3GPMip0MI1LhI7HUDHTIUQeMeVlf&#10;OYKBFrlJ4mpJd7jcuegGXnBCS1pawhNMiUNmFTz6d0q/cG9s4zjp8OA+Rpf0+DZ0PMR/zsYCey/R&#10;UjPUiBt2XKMCk3k0vm/H2oQRMbrYlslwQJTH0SKLQW6kxCA9La7EpJqE3IFZMDA0J/zWRdngb8OH&#10;zlKEGAP0L796SEesGxv06LgWtPGFV7euvPLKBs+hstXy2tO3JKiYas3ANepH7OVpUSWSqgpbW/vz&#10;iOgs3l6LGoyYROvq+qTO0AcgUDNrxmfbSEisasa+G2t1pv2vr/vtWz5auWcst3200JXZGiYle1IL&#10;pIaGEnecfNHe5nhYDcxUTwxxfdSh+j4bD4V2pocOoXxEJkhj+qvrdUOLpG1dJewoReycA+OvkiTo&#10;5N2lt7WWjEYh43i5MzhJYuAlvStDILSNRLR9bPPK24uOh/nQ9ksuCyOhPJ7PV8aoXzzpgxcMkGDQ&#10;dWQ1WUq9kjkWy9OvH9IqCWLdoiRLeqIxLiT+LY8sCRFp4scsvYa2snnbP26ytXhR4nY0zy6505QM&#10;YbmjrKwsmKnWVt1qBQl3EY1onFo2kiBay1rtaTsctn+gSwoG01kKG6niNTSfWlol/C49ZJvMcLIa&#10;vHn1u668ganOiPXDQJY7lboh5SD6urQKRYTb+iJOI5tpQquxseaOE0a2jPNQG3XTUhSXUOGA5ZQ/&#10;DtmneLWq4d51822m7gSatdaMJP8kb5/iBQNNnspbVx6XRUx5JVakMSXJpKV5a0vmV9J0FF8755AC&#10;upZFLp6eQCA1Vl35dztgKsuL8SdWBA07tVXJa/dtt8q+Qg74/bLwTM0g9RvRamFEsJFlX53JYm3I&#10;qVLhhMmYZd6RwGTqXfJB5V7O2hp/pX65jwR0XvuQe0D8HGPGCmKf28TSqvoG6v/2/hKms8siHCWT&#10;Ivul6UM1/pMZSPyJOcEPQmpT1Jq2FpU0102NDutIqk9qGHjW5BfOvefPN2htn+biJizDbP3dUOZC&#10;X4w92R69gHtyQ3l1ZpansQhMs/wMP+lxaxroiRoVLWo5WrtmMRmq+at4tHJU87BO0wf0qJ11F7ge&#10;/9mwfn/Yp3gF7C6aWZaImB9I5pLhXXQd3tavTxyWT1lIvYrVNhNTSyoaVlUunDFx9S38I53OriFX&#10;NTFppely1yVZywFkp5DACS1qq5+72L7DA6NmlNrlduKHjlFP1H1yDpbKiSHn3u/8lu/uGKncxNZZ&#10;2fo1HuQ+vgzgzNQROFlpNT/ikZkWD/7zET8ye8FjrQUKGauPtcbZlt6XYAV2JcZmWTNKTPsIMqhW&#10;03T0nfpyYjKXQ0zh0AzCsmbZus2+/cCNt/7mzLObq0Zcw/JCwBHNwtGIk2633fXxJEQ7bSrNR4W/&#10;8GNZvIZqDTHmptJ/xIWZhurHPcXoQapKVBT0kmEHIc5FLu7Ccswz+HFrbmj943u/HAj1Id31Qr9r&#10;JD3PjmUGlhZaCORii0SxrUe21sLjmPIi2BL4nU0We3WwQcww0836VwoJhpYW87KO4wShZ1su/oar&#10;uZOjI+d//6faRFiT7iABHpM/EFNScXrjKEJaoi+nK22eCWXKXAbQUW2zLZkLDwEpMms7S+lRGJwc&#10;kibmGPN32XGgVAUqlNSSlFoMoSE1F8QZzkJ8mTBKJiGxZmzNVX++Ul89Dp5XZbiy3xsp3o5vRIT0&#10;pCOygrtTUhdiiDFC6c1B3am2w+vP/PG8yAq1tktWfYlm7n3UTCeO/JJWBalZvHhxlgA8jYbFllpT&#10;8LMaljs/dUevvHHsV39qnX91cMENnd9fO3bBNYVO6zc3mBf8dc23/3DBOz5zxgte/YUT3nbjpZfN&#10;kRhp7wOwC6OtYlaiICibDgsFrgJu/ZJdlmlYeMxsaf8sjjzlaU2xRYq01EOHUD7slfGKy6UyT4wz&#10;F6K4A9wBSJf3/AgTaKZtmiXTHrvuBq7ygdjwmBl2vU6Hy4FOSmbHwMMhI9zURsd/8t3vF3kbuTYO&#10;MmRXGkeUHrICH4+UUvTwb0HVT4Y1LkoaMrarujUcW6x0egfvQtYJXDUKqbL64cNMpH5sGbFlgtkA&#10;k3eiwAOUFD62VZoM/nLm94PJtqlZXRwkp9H1mBq5KzeoHUuiT+vG2O7qYAhiwvq+zFESQG2zJAi6&#10;51dt/sY/U0SGq3Fi/cRHwqPklhgW/FJpE0bkVbmaM7Fm9Q3n/1G79V5BuW0nVfi1Z2ieKX/yc18W&#10;VW7CM8c0PGCIUmVijS2lhrNOXPnh7SzIkwoJWGXX00Iv9T0eKh9GsV13NB4NkpZ/xwrt+juGYw2c&#10;K0yivH2qa2q+GbVoj5KF6PEE/qEZsVUpiDIUueYEpzTeabddqenrMnZyDqHpsQtTPF42ptLqu+67&#10;79zfuYGme5EZJmTBSC5kFizRkw6Vgfu0T7HWChFG1VdmPP1rIIPURAn+UinVUEsShluUWol41H05&#10;eV3SjWVTnGhNjo6xEbt2WdSdcg4Sf+p62YtCHlKiN0pmBfWkovM3t/2zpckS7RYcWhbAubvsUNKF&#10;kJLlRLNACVEo9pkI07ApT33FW24/4xfmmrDRNRtRWsE84y37ZOxhMRqW+N+MBtVSzKvQN62xqd24&#10;x8vZcwdqGms74QpTAMSWVzYr08AWP/rUV7SuWQv04TCtgtKMjAtQSm/1abw5cVqNNaxWWdtTA6Sw&#10;FCWOlIx+bB2MJUe3SzpruoQtVflhhl3u+P/bhZdrE21mIfEqn+Wl7sSW7gPe5djPohWG1SQ6aTJR&#10;xDUQME+hpro2tMv2LGrgIakfgKFInayco5oarZGVN150hba6WUmMWNAvoi59W39kwYGUJuXelWoS&#10;27ptTT32tCNivRCYvN9s6YzH1uyZ6dsCAfdth5jpd85etwlaYOwP19xx1Q1YQrHNGhSVFNBKpo3o&#10;uvfjENtXScbLpkpStR/cefOt1/7l6qFVHQykQacWB+RAijx+RPQyJdJl4tBKhVpq9WHKy+IlavPE&#10;9N566x+0x88XE8UUkp87reAA70EAU4Bk2zrV2pdIWhT5Zc1Ravw9jknNX2DV7QhQPEl3XvjKz7+/&#10;dMT+GgZ5HvAidUQV7EA4M/D0agkLcjLuzidYaElsx+74QcV1vehXz33j6kuu4l+5V1Yn1TZtyTCP&#10;JGZH2xDtp2JREnYHtPJqrT1eL73grSfs/ZZXa+XM3YjR1FQetnLc+5XBEMIS6pbZE3STKBvuIAZx&#10;VOI5xAHjwXCQXEJqpvarZ5w8duE1GNk92432hOQRsc3oQG9p1zL2e89r9//gSUWfk7gfQbNzjzxp&#10;7OJriVFATGqnUS0lvNz74IHberr/h07a/30n8LQS+VMha/lednx47zqhcJMN3fG1f/7i/Itf/t5S&#10;giNotiAdpTERXVq0Y6a21PFMGe/4YBLCt63JEE6J5T57nze8953ak3cV16AuY63tdaulssKaptzU&#10;qSdTQIo8wkhzxa/++MP/+VRtZALTMNbsEa1bzUEKoDYkUWfIaNy+yHr3LefHNVusbz2ZJuDZj+ko&#10;Yxa/83TrAAJNQppNktAysBTFk+t14PgD8axK1tar8ye1sJNGLuZuEA0XZPSv0fySU8IfQqCSdcBN&#10;GM9xRXO762LYD/lyliM99OtWdW3UsjULz4G66ASp/uvW84a2XwoVBcsWx0qmRETdChMzR0+YKMym&#10;xI70tq1VNf1Ufd9MF/PhBx2GjzSpJ4CVxLkJsHf05CUXnrbw8H17Xs+MRpFCWswLf/q81y+/5Oqq&#10;0NzsXEepZEfeBO5ONGfOQe9+7V5veVVgE0b16xCheh2eeOBys7YWljS7srZ527d//YP3fGoRtKUi&#10;x0svPaNxyJPBMhxGuSM0BSaFTA0GbZF5LeXnmSK6XhXSTzgBZrTL9tsdvM/uxx69eIft7EVIMzDk&#10;k8jUQ1nWUoE2VEFc4Q0pTJAj7HT/+b8//vkXTqusnlxo1ifitutWJ/zxuUajK053j6OkRZPV8iGn&#10;vO5Jb/qPoGThmDHdAlO3/VB3bXYB7i9cFS+87ovf+8f/fB1AlJ3Ctm1cx04EaGCCpKDXSyuHDA/H&#10;8vzWsFGbTLzVdnLwy1945IffpC2cxxLNbBMyGmVZ1JohLdWXA+l0NDWgLHFLMgpZ4xnpgGI5wBGt&#10;wL9AR/zHub+74uXvr6RmG2DHKTPFej7OGm3yiQM7dCcmRrTO4qft/5IzPqdtNySYsFJc7nHw6yQF&#10;zrEF8fJG66WarF/ieVrELyyaQCgJ1bHga0sOLXf51t7zhd+CgvEyzJeaXb4vHJu7/5Of/YZXL3nZ&#10;kZpj04JA/Ext2d+kJXXFv+rbAdqTWRGCGYAaGIbaT2UKK2rqFB9NLf59MlwYaNytGy7/6QU/fvvH&#10;tdHVA9pAx9IcOrT3ehJUjMrKtPvGv/xI33dZKbUEUVv3XBvfEIIKmrx1SlvLWI21y977pbs/fbZQ&#10;P8QGEUOC2Yo2J3+VKic57dDQIKqk2uKh7fd/0sLdd0lcC3IW5ke/7Hm2wTEjGopMOJ7MSmov7nrc&#10;0YPbLcozW65911eu+fzZtShh02XVIqxBQkcQ5PJiV5Tjvf792S9835u0ZYshUWu2DUltIg0G8xH5&#10;Qo0vdc2E1KYRa2EvZhZnOuF59sz1p5x2+UdPG0iE9cO6JB800mpCkKz3Mf+wfV544amhIdaOmA2J&#10;TjQuQzV7HxhYIKFQDKP02o99808f+sZwak3qwjDK/wQAtGDcS56+99GXniYTpLjR+Hl9z0FZtnSP&#10;GWYZZgg51IbiJLG3XsfksuETPvOBxvOeRqhAyGEsFdgJ2dra82gnWtWIWRelLJ28o5i2EYFJMFnj&#10;t2/48AOn/dSya2NhG4Z6JRZ0vudtqkz4cu2f0cRBr3nxsz/5Pu4ZxZ5VKU1DgCo0HrLZRaSZkcbr&#10;4JKQJD7NvGbgsmdd/8HTrvrwaYwfnBquxnSRXui9bjB+jcbhe734otPYR9k+md2yXxd+ytkPbHst&#10;MAujbHt91vOJ//m2r/3+zHO08TZTl620rttk9IvN0qf3YyuF08FegD/DUonfzjLhk8LDKms5Ku8x&#10;wk9bF1Ex4nXlOSX2RfhZiUhKmKXmvOnOi9M5tp7oBNHY64gYyJHzoBgcuGqKZG58zd3bNRwviXCe&#10;1zGbH/p6Zsmd8NYOalV2ICCV7kB1/kFPXnbQPjXapdch+Impg/QQQuk6+v4vPcp53BLZNgS/UfQ/&#10;qH+gQV58z+d/8Mv3fgZon7VUqW7gKkuxA1mfeS9Yk+VGs4uvCCRvuEZpRdJMapXhXXbY85ADH3fY&#10;AYO7L9N3XJjaejfFZ8kPhxXsL3ONr82TJsSpFhwrSRw/0cq22Ni93K08NiftsOlglGqaa47g3j8c&#10;RiEeJ7Cdsqo9hrG4c2LTdO5c/tVdnrODNRhGHQ/EBB8iZEBVJ0JPJRjoju10Q8ZkWnGrIIr8EISd&#10;gSVLdzriKTs9+yB7l8UL93pC7Fi+UKcTelWigYr50ul2RkfWNptN60+3/fW3l9x9wZW1pj/HqlHm&#10;dkQbr1mDqLP07BnFkrWJ0Q+86GnHfO/zmGCSPpNEWLQFe7LY5XkwSp7ZF2tBRYOmJuNWxVhBHBy2&#10;+67KW575UUvxKCXrQ9kJUL9gCCdBxJTsbZYB7oBpMrmwS+hRAMWg7JZ2WfKq634gPAghsYv98Ygw&#10;yjS4Y0EYJcFylbuNtX9x0in3/eySwdSGhZFnVmJVL3RqwNP3p+Pmrju95ksfbByyn9jLOXFNEgEk&#10;4tYNNRjuI83LP3vadaf+eH4X4n0x//75535h8QsOFggFDNSWLxMaj2BMxeY1gBExYQZkVbM4O5o/&#10;CnvBdSDQ1QcHB+bNacyfM2fJouElC0sN1kggcMmJAweCVuOatt/u3H3HnXf88/ZkxWhrfM0CrcGK&#10;1wSplHVbmI+0T8/BM6xZt5neST/72pznPDXmXooFAXwl8K5B3hwjQSt7CdyK4Po7vrXPyxQJIoJv&#10;ArMM9EQxGTWXdRSSBd3l2oHXGtBKFae8MhiPbLu60+LdD37Kzk/fd/DJjys9YUdi8YzqMFZKwP04&#10;zOVtbXF1jNXDAXJV1jMLCvCo3XteKzHT1PCTe/583XlHnDxgOCGBBQ3ju/f8shynFTSrMiWBP+LK&#10;LktrT1q2dN/dy8Lp7HF0fb9Uq8hk8eDJm3t94HhLsk1SSs+U8LRoXkiUBI8D7ZxDj02vvBXeSs/7&#10;VCy3FfmmY7MyisyGlqzU2o3FSwaeue/u++y185N3m7PTUn3RPBneRJjJWiWpsS9Hq2tWytxUKogD&#10;PYPDKryApFfcmpIXPHDl38u8HjSoMEwZhDVpmY0/at3k/nvvu/mq6276zaXmqrWL9QYZZC0tKufU&#10;DMZvA5xaXtPfc9Pv4+2GSEogHgQwnxtGL/qICqgnDYfXc9mpHePu8y753YveYltlxRKSXsuQFH4Q&#10;S2Mqz+mhXzNX05saEXuC6mXiN17QBfpS4aU+WXx0jZ3MiaxWAs3LDCr2sT/+0rwjnqoGbI+jdeEN&#10;Zz/jtQCBa5wEwvJco7KWHDgxKXq7zQNa0nRLa+a5zzj+P5bs9cR2xdzl8INknyjanjnXC0RFagm0&#10;MBeeU1RFW4YVJQi1Ru/1IQ9GyUtkWnDYvn2BUSRi1OtgbkuccaNhlK8PHOxMwt6NfeIoTikJgLJN&#10;giiCmPY6WIQ7tVJtj52edMhT58yZ05loiuHusofnZMAk6YLD911y2H5yMzHYUoBARXsBSjNuPufX&#10;l73q3Y5R5R4PGP78gPT23ushwRLWojFSx6pVZ7t5ez3nsKce/azJ2B9+5v59GREsxQLce6yV8OXh&#10;J9ssRLKEOr3XtzwYJZOH7nnMwih96alt8SazMMq22Gs9nvnWD5zxs09/re7H7Ku4CUR9YYwIg7Zf&#10;4tgpKyCcBgBtsoux9XCcnLJJGjgmL6ocvqW7/BOxLEx9stxxAIQeoJwH4JX1AajKAbu+8qKzScdm&#10;tw1NER8pCYwt8bSePSEwCvsfa6+XnDb/UKPZjVzb9Ylf9N6e5UtNs1ytjEyumqM14FcnroMMxEAO&#10;n5MV3y+ZSRBaBIDm1191+sfnPeMpwuWW+K/8IXaNLLimdt3tHz30mAWRwCgZkgIpR2wdVblEEvhN&#10;sxV35pQH/e5kTSvD65hIOizf1dqAl8Ydr0teAHxFdiRxvHPM3KLD0XzlIS/78gfs4QHcCGIC8tQi&#10;sUdgX6L8D2ejbCswStaw/ElHM0hEUYFgdZR+e89jujff6wJwWeVOAhAnDBQiZorWIPo8ZLyiZCZJ&#10;Z+Qy0PhE8U2zHfu6Q2SPNsJLDOZpg12yt6IIgC+jBgkApcCFEUcv832xR0Z6U+vOHVzoNdtRHOSF&#10;oYFRGmbl1mTy2O99bvtjnim6D2JLbEjgqFDXF4VRMrqVazqQe4hHkepOpAQbMV9FIcdcJs5EtQjb&#10;FegwwlEkk9/CJarkuH9CQFBpHZbtJqR4aPp9TvCKj75z2TtekdkjGQVJhQrlB8kD7MVG6ReMIp5a&#10;lkTUTv702dP+8tHTF+nlyciXqjq9DqNaDtoT4vNoFZg49uMW7/m8wx//lL3jJUM9rydNqBbqwfKR&#10;v130p39c/pdk1XgtILMPUYNicNWen37jU970SkqKYE0z+FicqrQii2RBGIVVNTEkBghkzaYgTBmF&#10;SkgSpkb3ieiJWJYGZUBYVCPdcfFvAQ35GxBAmSxFkjTTLub1sDVEDhTOG/Y4uPkg6XXdFnBRz3YY&#10;1pyr7MlP33qpkCx4bFnjqdgsxZkA3DumhUvttLygVnImvC/vdlR5pCP+swTT4xIADhSzqOPqLu5Q&#10;h7eHPQFwH4v1j04N0igtLSxXaqh0tf2uq1vlVC9rKTTAkT4JQy3frvq+638ZzakTkwTJRc4DAAKH&#10;chrnHhEZkmJGbrrjzAZAOcUAAMleSURBVL2OaaQmyqbthGSjvH7Hy0xK1VrsB6zYnaRjuzWixDWh&#10;AfU4wigwB+pEU5H1Kc0deu2t55WrA3RmYOvkL0gw3GaD1muxfsv//uDit346A4gffjCaAAYct8xA&#10;pWOHnSFSt8bVPjXQGIKN2Oy02b7xZwHsSrYDJ7/QupR38ZE3fHvHXR/Pxsokz+6ockbkyUG07/3V&#10;pd95w/ud1S2jBBWSdAzC5nmAcLHHWVUBUi/VErM7sXauXmdlbjKfymWt25uGV9OQcOoEe+385it+&#10;JlxHj0xme8KKBvoVV5YYNdIPDFfNaZPQYpPV9a2nvcpYNSGVTFQVZGZKlhbK9pTXj6lDS+phGjOP&#10;mSN1h1cyw6DLclysgXKuhrc5ZsbzY+aaIOGrjOA1F5wx55C9cnGOieCbe7wguX+l77ikNw9p5bVQ&#10;iC2DukK911XLYlkb9VsQHhY6Q2DznaRVsxp54YqiL0V6YGSaOx19yFGnfzSdKwAdAFNTQ2O49/Fo&#10;hVHOPfC40eturQQRWG3E6ptElm6JYAq8jF5HRbZgLHOys9ggfDKa9Yq7pjM5RxbsHkenbB70juMO&#10;fPtxpD6L9Ul+qFKOLzE6U731z3vPOfDYztjIXHfovqS9OBRored9iGvVrDI2K9+LJReXbVTYxtrN&#10;ncAG+3FUNROLB/ZQ10wXHnXQMWd8zBuqKkZk72MWRulHqz9W7tGnUMNjpbm23veE4+ATA4c4wVpJ&#10;ljj6G+x4BtGUpC+nWMA4RKYOPiJ0SaOEqdMhg1+iiJhGwsvAgc2iKOtzDrNcHvVPEem+WKM7HSkB&#10;jQzTmCJg85FptAwkyCeKhCzQi3bfhfRvcmmUooKAFw8/Hcvhi9ZMrq26g3rJrupOxfe39wzopj3P&#10;cuxXunEj1IZ41PFOpQQ6RF6JaL9BqJGE90x8hNfabbv63rtIPhMvAlokQIW499mYACpCu66il7AC&#10;RaALebPEm2s3lmj2cCtqtIM6JQNwaBSNeRQLA+ZjP05t1US5PiCGqcR7Yyis0u35FIO8dtukIzvv&#10;S/N8Y/m9Ygxw2Dph/am9lzDsU4590Sonog1xhoPEL9tulKDuapUkrGCAoUjSP/I44pMn7Nhsz/QX&#10;GU+YqK2YbOyaURv+pzY+Gk6SDIU/JtKzIg+BmhBsZG37wBqKtUGjjqvhWLUHxld7seeaSN70Hm98&#10;agL1ye3mbH/wfgwTgodT8ombtEHzb573nJUKoWykYQOE94hgYyVgT/gVykAUUyWsukSWoAaHQeTh&#10;fJP5Vk6NUpA7HwU/BQmlTCddoxEHDps1a5cXHJFJTEoPA3tmr4PjlkeZXQdWPvztijYzaAGTRTgU&#10;pjFv3yf6tt6U5K/encvXee0mGWJQTNDBhGER3H7XX7993mknvfs3h53U8/zui970tee99rw3fXTV&#10;uZeZ960sB+Cm5bDamGYK9P4n3EhVYjlbG20mgUhE5b5u3v1BBiVNz2LRBG1MSOgQ8RGvtULrjkIN&#10;cCtapRa6FtsHa3u5VG2KeAkq2VZsQV1JxmN/XI9Ibhk2BoHImU3gAvQSMEe3C7YyNVEf/u109Lw9&#10;HqctnhOJgDCCUqI1rjpadH0dIUNpWgUOGdVH3N1eeVSb3HlDB/5mK5GUIiVJA7bFgl+2wS4yCR1e&#10;AfEF5rVB3LvUjYnn1wzHdV3kbSY0baUZ9mVRFa3W+yeMSl2Edr0AVMFyhI7QngajkXQcsn6MypxB&#10;u1HtkNdvGGUjd93APa5YpYn2pGypWlLXynU/Wszr5OxTczWr1InqXjAA72Rt2xmqK30NOChal6aT&#10;TVLWSZagnY86ZLSOwGfvIY1uF4xOEawx2UbtdkBCJLIszo6aM3cyrLeDwdQYsEvlcpnFthUH/WrP&#10;zjgMDJnuWCP/ZxTDvzCN4XINHG1Jai6KnCEvnSe4WeEZ0/MjS0NnYKxdnmgxYFiJgH0ls7jbzLs7&#10;IAu7wLKn7SNS2GKjYAdI2xZdZ/Kuh28CQolch4x/S7RGSovmL3r+01DSCaQeAEhnhi/Jlp6V/ep5&#10;CifQ76RBULNLqAgxfcaCTkDKc5/sPaFrwuVU8nZKUV/MSMTjctuh4ez8/EPgFjkJu685qbVLjstE&#10;znv+chQM+PFuzpwnmPOcwHOSeI4xAMm0X+MNQZw0FtBRq5ZpStuTPHfy4Ir246a2lzb1/WuPWzoS&#10;dphOuAZCd8JCIXSkqLs9T8wDYO406jY0bTsNvRsIh+1FVjVvXao3PUF+bVvimqrugkrOkxge31Hb&#10;cenCZz1FhJaigFQpE9s653tTyx6LmmhgYbMBCFfa3XnNYE9zuF/jgbAlCa1ohMVBJ+0GWpVcXpCV&#10;wsUYNnV/FR2fs9dvDS3Qt+1ha3iZx/IzlDRzQHcamllC0imI9ZjMfIMMbUyrvpxWEgMwl2KdbbKs&#10;W1XDJiUgweYgKxuDDBEpVijoKoo4wM4rVeKprbAul4dgJgtQrVJ74vMOxYQRX18JtynqqtBY8/ou&#10;+wepT2gbTzxwP/YDFOOn8SfGo8m6WZ4DhB5ra7xRdPLIEg80kHWs1R4nGmokwWIdSDZGEMJnIISC&#10;1J3Kn2S/Ud8vf6adhnvYf72MV+BFeB3eN0NSeM1M4hTj3jGttsemZVCdA3GEibCNcyACK4ZT00oW&#10;LlxAajuUBRHZ68s5jCEdSRhZrDKehbtOcYC27dkwVdlBGl7gNhhWxEgxgp7wkmcv2OeJdCVoHhki&#10;JI8ROJWWZMiROiAMFOkX/GIaGUjMRzXBKXlo8vjhXLMWtzrjrdFFQwtrVrViIlqDmLDkABN65f5l&#10;3aElBWLQk9Fgguj9HLxMqwLJKK81kamHcHHwS55PmroqPaWMb9Fx27qOoCP1UshfQ9uSbBrJo8Gi&#10;99BQEBn/mZ8Ez/Gy5RVlAjNvU1stCLnzN5WcHWYHFCE+Ejjm4S//N23HedCICKfSsyJ9N1WHVQRP&#10;N3WriYAKBcUERtHm7bXr3O2XYFnieuR97wAiEuSdqdoBRGUbmuVOdOd48PxRwexxLm0Z22kV3SNp&#10;plNBaalUZhEYbRMHLXaQtSbNITbpgwZTcSEzUXWlsFrgi/vKqmPSXRDXjPmlBlLKlh+knY7jRxUy&#10;dOgIz1uQOA0vrXSiapTWNYN0PJLp4Hq00nBM6+BhglMjBUvHMaPowLy3aunJYce8IOVaBelm2s+K&#10;9S14SJmUewjeIiAtDvO+J76kVq8zyzyPFH4UDaXCK8MGYIIGYHVFWZxsdkhPllUBAhvX2nQH3A2G&#10;DqMIkhqJn6K0gupNn9bVQRm27Dux5ojDS7YTLJpavnAD+ilsfEQU3Hp10U7b89TtqCNuS86hikZE&#10;21fn+P4kKM241lUiBMCavfcpnmQ8kazNhl6jwpSPFBcrFdQiRrMtkpF8kyg/saXusmivlz0v73vZ&#10;sMCdUeyVEvIsjICqIr9BoN4YlSobMtiow1xpR/NCfYFshP3Zp0QAVYRcpCgPq03AlqWGRVfVWgtK&#10;SCYxPiyELceMmNmiSIJ9OP0Q/W+X09ZKE5pPnq9ruUMm7mHvg0FVnz9/n6OOpP8lcZgpI6tS3+xk&#10;wZsNsyzCuloMN4cWsaw9jj16qCzsNgpgs4WxkYm3BpFYQSo9j1KSzNUqQ5LtFjJ/G5pNhp0ewSDr&#10;j70HEw0cROE4PGIAiuwCmuev8yyG+xz7wqFlO4DW8/AShgpBCHPbbdyxR430nmAUPZTELpNpSBJQ&#10;DL+5T+NNCdWVEEbFdFgrdeIwBwDRtrp9udiuUPzq7fbbAy424aLszWHpMuQk+plzsPZaJbSsqpNa&#10;shYBcFmB0ZgBUOu9LjGr2VloW0TBhNeIrK8wN9dxrU1jz+P+bXjhIgKu1ZRM/NyjTKYfdCrS06Q2&#10;JsXpcC/0yXCyX+NBnAzOJBnWKmx2MI9FVI5FafaYbYGNboG+bQ8b/SSzN9ioFoCKQu62GKBsXxJa&#10;R6NRb+O6QBPtx6kYFikABidUl1bkYYGRPUPoskMZmhSmKqsnQqeYdxC9JVlMYpBKf14QB82oV+qL&#10;Fi0a2vuJquyZQkIkLqWW9/yKBtkAJV6HmbXjk56AiwyLdRoYxbGqst+jzAKgbtQIvHs2MmnIr1Lp&#10;oMdJeWZ0EVi+XQn+EgCFiyjhcbEmlcVPHogiekAj1/Z85Yt5BV5EeCjZoQofZLpuGMEZJZU0hzYV&#10;AZwa2/a4kcIzb1LtQcAauU6QDhE/A3Xqw0n9CInvKroG0sLyYMor3ajBtBV8mBfgFG4Hh8pI4bXI&#10;INN2mL/HwU8R/kga1akFkHTRUyCUTt5BZndmGIoq8CG1rCX3KgjqGggjNUg6mJvztFp7bAwwDgY7&#10;XSB+pgq7MYbh8lDDRJWQDIkpmxJCQVaCqg25qfGpY5aGGoe+/MUMSmqOCjF7yvjfChrxQY9gkoVn&#10;oOsgBgTcb8Kh0FyxbAR+KnKq1CcRQmQ1QD6WEU6ANy/Dju+HoQZRi8IlAjhadnVo4Kj/fpPvioec&#10;rQDgGpLxIWtF8VjhBrSxyHQwsSU3vL504bLdn1B169OANwhk4+8EFuWO41YSlDXKSkRo6wLe9Tw9&#10;LegYCX7ghKuPEywOyeix5+qFpRVuu+VWrduVJ7UkXU9WoWnXybyWgMKt1KwE62UJxRvH4UHwYtwb&#10;Z8AL/C04b0KqW2jwg2S1S2K7LNA0FOI1rOZAIUYzDciNgKnNpKEFSLGxkenMNx+Qxd3/ec+axF/m&#10;VirBUJ5QJbtJf/MoqZC/ROoFs/tx2z/7uc8Zrs/Bv0eEi4U0g10oF21ZdtuTiqj8FaEiKOnUEjKt&#10;CgQzvDQOyC6U/3FiSVlCH7cvi6qSAGNQ4nuIWkMgNStkek/Ti6z52cQ3a5VdnrDr0PCwbA35I1qR&#10;HLW43VyoDXSD9tC8hQ9oLQR08vap1HSon53FHQIRk5UauQCirHA4A3RTNyvnGkVNTT/q/52cNx5U&#10;yDghV0vqIoHQsWCWwI6lLje/ByjkbtwIUgZAVQjI2Y9NSu2gU7wq3CVhyZoCefPrMpttEAKE1VJZ&#10;ZCnQIYsJT4XN0I8TRpVRK4OecKYl165UGcBRPixuuO6iHbdffPBTAdMjSQQRTJwMkQ1YaXp+RLYn&#10;bgqMGEk5XhBO1r7tD9l/2bJltXJNjDdFxZLdXJiNud+7Ro9H7HjUwCxBH9rA/FIsLasvxh43wWKZ&#10;NONxnQ2RFR7ysYuY9DQwBNvBwP67b/+kJ7CzAEzb5aqXtl2l4tnzwIaE7duwa7I/h17drkgQSOrD&#10;9+eEFUyCmwNhDiCYMBZrja+hy9uvftxW7rPr4U8vzx3k7UnJZ4TYjgOxEQsp7/nnGXXPazWDru/a&#10;k65GjWQJaCFBl2M/Q8ADzCU2KAyUzFQLEjYVMRJUuGX7Zx64aIft6AYsVXL/875XDwLcByZDy0ya&#10;jj5mxy3b6Op9W394C2q/qW1U2YYyDUXVfFvpx9nn3Jpb4DG3rGzNnbExz0ZZeDlVorsNBE92ou2g&#10;GZGtFPxfgF5ETAy1TlHUEguxyCmGuOhuEPejNiEhWnguZDXHA2E6qJkwjAk3YW2Q8gMHHm4eyS98&#10;Y6lSTdP24oRSY8mtrvfUr79LK5ukpw7wTADBNpaTWtDz2ShsAFBrBjWjSzT45UeYuyzaPhLlkmZJ&#10;9xyyAMQsZzkEtMa1I6WTLFiKdLbFN4ZVklTCVOg5BPFiE44pxiOEGso4EgOXLP04cKOYlBCKRzS1&#10;uIObQaCVN4XOg3Ev0UH0YgWj4IL5PGdV2/+cD91dCita63FJCaXS1TUDQXuydTxbl1wJdhVIQLEx&#10;lFjkow7RMolRR0sCyzARcX7Ae2l2fhaGRY8TVg+OAddgIoNJyV4kdgWUB1n+7TSup2lDPigZ1CG+&#10;hEABUh+Rp4NlAByAM88GMUGTkjkUp67QgChSiokM2D9V5Ter9fvgUxjiAr4k2NEgSjiKsBU2IHhj&#10;i/aIgGdtE4fHrCRJLRVpjId/Y/YbNCETBM8C8TjExM/SOpDeU8nzEo6jJ/hJLVT0CJkkT3/Hm5bu&#10;/6QHjHBNVZukah0sH3w9LEhi0XFajoQzVdIl6g6JCU6WrUsYpCkKCyV0FjBV61aZMYw06boTmjuU&#10;eDlRU6s4LjQuClTjrHSk4JRBlZOKuLKJ33C7YhnGUMT5LxjieNB80Uffpj1x++yBpVonTmJ/ZC6n&#10;Ww/E/0SDQ1XUgAOFkTQ3wl4UakfPMxQJBRjXEowGASDKRPhoAzqY6hri0qZphcYLIgcakFTklZQG&#10;xQCSU0YtzoEwVaDx2ljMQ5XBrtZtDbkv/PjbtO0G6AXFQRPYUsoQyh8i3SltGEk6BG9u02c2xAQx&#10;0LL8n54nmdPApnyhSDJJJDNyqd+UG2wTIj16wsOp3gWd0NIjP/Xf/ywTr86gCoGEwIYEtEX1U5h8&#10;ZJAbvGktSCD6MbVbyGpreoVqoKoKO3/yvTEsaPUA/FnVmJ4S5KJyxpBBboyUgsQb4bUef/RhJdUs&#10;wLYLjDIiizKnc95ru/u70NHXiHRTUmmbeJssrFiZRed1N/WGyjWSaMzIF20U2FuwUoTJBZQl0T9O&#10;RZzmHVg5poJ2auQJmqy0SEiml0ycVuBR3ilEzNVwSfewDWp9C0kDGCMbSFlxF27Y1KNdv/BGbYe5&#10;A3xLFLI24ZSKTa2C67JxlEiTYrjyX1ljKxDIP/fGzg5Dc3S3HHg8x0RZH9c6rJ8AK/j2otPBNGTT&#10;8XC5Y+5ZjTRkF1hUBZOW7pPGEe563rqKbCfEKBBDQWew6ml8nldy+IUSgPIXRHYBUlG0FQ3wCu9S&#10;YqwIIwFVFHluUWTNd6dZ9todKddraHu++T/GOiKIy9IxaSVkz9HpfF0moEn7QHZj0PK0ZOMw5AbZ&#10;UddMQC6geSqxnMgzwfqks4gDTyW6yZbKuqLfb3hxbcCKQqGUSQa/oWrea1J0nM87lrAadl/4pFNe&#10;u3YOgqPdhfIYEd8oGIlmsElBmkQPRcA1Vkt2Qy8AfoLzz+dlY4pQI5BkPSVCmbtPoaUi2tI0F8Ix&#10;oJKAX1AyJV8gJVOLXb/BXEDNKhWB5JaUrp4KlmTQgNAc1DKCvrjnmGhg+obsczXLqSUkDPNiqLGr&#10;nkHZx9ChIFGHBlIYs6zQiZjuKq8ZlBDUdhMvsDqhwhMRh2CO89W69I4IHstewEhGuemgj7xeq9Iv&#10;jBZbFF6rOuNwY2yzB3+Wh5cIOKyLEnsKZBKHH/jNQed9amRheZ6m76i5nchfM2A2XZ06cegDTY0f&#10;UuFUxTrpZB2ipQn2hGsKQ4QBraI+Mp2zwNTMT5OS4Ux9AbSlLDqdQnyCP9EUG2gFQ5pToVw9iatk&#10;zvrSSnntkEJ4s7RnffW9a5+4kJWR6t3C5ApkbGCYqaVVCq6LnDAC/GiWhVKNGP0NvHpy3wCryTmh&#10;NFfe/M37vdiiqY7cNSONN2C5ldCIjtyyTwo1Qs60BSpLstFYJOXlPj/2YZkG1DwalrnPMs5cIB6Z&#10;tz6D5wqyqm4o36mSqpkUueOElxUZQRWpE7oR0xqZPQl69TxZLgYlmRR7O/JqWPSKEi1plAWPxy/a&#10;6YA9pcAlNyAG6Xui7C5ChBK+oKGwdzOIBFI2/kJTOII2alMUTUfumlZFit+z7aE4GooNBOYxm4l5&#10;SNCUZF7iVIpepkIgGYzM+iugnoH9ZLL6sYRpz/jG+6JdFq6IV+2oDTCV8E1gx7RdvVPCqmfzCRua&#10;Pm5rHdKw6CVZAMWEg2CIZV50PPBGbGQsSrLxii0tcA7xX1m8PZ/VDtixiRiVjUEI6yV3PFgepvRU&#10;KiksPyWOxnrJRti7v8QQUBbNVMUxCb70S06pYI/PXr7ZW2AWRtnsTb5pvnAoMIYmo7lql21WzLGy&#10;haU7Ty/jHlOzhx2rnpgQlYdi0g2N4dgQmno/ToIVAByoN+FSYnIisycl+yxrDtZbqk34HaQZ0TJk&#10;edzzuYfVDt+n6NtnFXl4fgcj2dae+9bj79Batl6Z70XDAWaEBA1lURb3WNBvQKK2iQ+fdkxt/clf&#10;8aIl1koBZpQK1cpKbB6hB+w1r4uvQZxZ/GcRfaA6DFZWzjHw5F1f9Yn/6c5dcoc2MdesLGhpi0uN&#10;Ma0pMW4VVAdLwkuEG4wT3jUKt3NW2JXNCVFJwAgi+ZRVxvIbwmaCU2NZa0rmypJO+TgRBieMiLKX&#10;bVIZUVUYkEwW+bwUdIUkbvJ5BoQEjW0DeXZ+oIN6npMVa6JsTJjpmBZA5my6WrdkQCEoehC3hdjT&#10;dmRThKFNSY6ma4+Wjbzv9XhR3QS8EUq+pO0onn8+m8Yk23me+YJvnDK0eMGiyXAoDCe8cWQWJSIH&#10;VQq3EK473UlYF1ffcpCS7VCh1jI40RL2LZN+GUv8vMFv+b4bgIuJSHMmR5GFlFu6ZBY0WjEVOKBT&#10;Lde8Sc3DWHzBu940dPh+1Ofjl1mVhaIttmHXo+fBxh5UbbwL2P5NS19lxqtwOXL6d1P/Pk5oe7Gm&#10;IhGvTSo6FSx1yiQBSOGtrOmsSufOPfIDr1/8qudFVjw0jbKt4AyKzQ8KKmNaArRlQvE57zUmOc+x&#10;75rAW2jYQAvvltwR7OGcA4QXNUbfA45jjuvakgXP/69X3gOyQogOFjuIZxiT7YJL2YxRCbHzxo+S&#10;QJJJisvhGE6mos3kfQCFDsPXyZxihUlCVVNM2O0HnvLGxS85bKLqNqvmGi26O22vobC6a+W91y3/&#10;vE3sc54QZr0NIorfK6ltRed1tdxY3p1wliwMyuW10STgrJTIwX4UgFK1NEurbjJTQDQAcPPmxZzY&#10;qoNleIHTCUgoKLPYSCWswHZg8av0Osa/ZeLy4WA8+clPPvw5z9IoVylkGhwOfFbWRUmfyh3tSxpv&#10;OOOzVO6wzepAGs1pR0sHF92B40PiD6mQGpOOdRV2OlWI4aFYRTevvP6aoOSyAJF23XCHdHeO4Q4k&#10;JglNkfKchZMCfMGmxt4iHZC7L0RhWC5XgqZkb1n77jr/qAPv09pICy+MzGE8NMaCUH6yMhY4fFHe&#10;8zN5qLkC6gH4qHTHlLAMzARKI7muIB1x3GpN8MDAaoHAR72Pp779+J0O3b9iIbIObzQ2qyV8gITU&#10;IdS+FKGdm/MVfBFfx5cWbU/mCCghC2AVr5gSTKSWRBCCBKXibmOOscI1VlskXoW1IN6B5Ip1gV/Q&#10;fBkP4raLi8MQcWNKmwvCxb5MGINKapGU78tIrOwNpA0ywNJqBJzhFH3OOaE5wNYJVBRQrAp3CEyd&#10;6r1B28EMCCtBMIDzXrLXmDK05hu1l7399fUnPR7fTrg5Cu7BLVMBhk17GDssfP67XvdAtfqAFgzq&#10;7tBEMBAC2noCkcTiFpIGBeImxgmVhtKQxK6+nL7HXk15QwEKhZHE+KSalkEaYwK9cyT1O0A5tsmk&#10;Llk2krZ5rdCwSlQVIrP11d/85Jq5lbXdtUv0IVKkgfh5BcH6KSpvWB0zGTfiCSlUgFljZ7UdWUVZ&#10;S9V0K2wvIXgxia2lx8BwCgaW+QWcMmTUGeYkCXLbigUQhC4UIz33+UfNaMxihbFaJSpJ6wAHlGkP&#10;nNz9tGq7Sj1GJqCspUolSjhreYco1vGvMq5Z82lhQdqZ4zn7WkuP4T8CaVhGCeBDCjBLwkzh8n9B&#10;yTjiv15G9JSyxw2TIJDOFEMbnNgASC7ABcHFapw2Yn04QXDKBD4TYxt8OQEG1auxzmJYCqM1prnG&#10;FHkRtnnBwlJGieTGYDZzWz5Cbvm6nE2lKujYie8Re+i22u5uy17z8f+pLVl2u7b6Xt3HKh4wSvN8&#10;bdiLB3m7UnWNrQ1GZiMy6iA1kOxi6tNFJjWJ49x1Mm8doFoEK9KwWR4wsYyFSyYxUEr0KLW8hl2C&#10;lYy0M2ZFFb0zpUDU8/BKDrAgIVLqVaG1PG6mrbKJrNs0dhQ4NUxJCcDCgCMqpEqmbtpVY/buW0cL&#10;FPeTto7nnn2Kh7RAvQXR3Jgg3KRFg514cVePYn9lJemKaQtRQgdvhtEAUYBTCh8k/TkF75cYvFRB&#10;ZWFiScUFNSIf640VGa419vldWmvOEfse8/H/6RTeBYTcwZbLjiWxNlPb6VVHPf4Vz70lHcE+FxlX&#10;sc0BbVxcXBgfZeGbsAprD3+7KestivQwBo/ASXaD2PDJbjAGDRfCCIE7TF1i9UyJaaTUIlff8TUv&#10;2P89rx1bMNiMu3PZPjrtilatR9FAQhDGgMPPM7OYhqaOkVq0ndnwPDImDJM/8Un4a1uP4cZDH2Cn&#10;RiYN5YKGJI9qcG7vN/wHfGg0lBHCTIBsLxdlXEoVP5WQWlfqO0o9DVFvQSqRWGSv0+r41W44N9bn&#10;YfezD2F94gxOE9XPmYF8L2R9CiUuDO3FgT0EDwiByq4IjPU8RR2DCBgumQhUSIRQ5RPkrktJ2e2i&#10;Y/fknU78/hf/f3vnAWjHVV7rPX1Ouf2qS5bk3ruFbdxtbGMbg23ACdUPQg2E5EF68iBAQgohQEIx&#10;PQRCMaYYAzbGvffem2TJ6reeNn3e+ufIDsFnZB0z4uoerWGQVc6dmf3tPXNmr/3/69886M7RBpap&#10;QbxlonYIQi0wIUQWQ6rbie1O29qapAHjXzNAoSXZ7SitwNYHKy2IS8kZ/yCFlU9MruroCFFerCkj&#10;2YiMXWiCSWMyqWPwjIpTWqBGh+e+/sRD3/8Gtcdc2P1AOMuKOrWtAbf7ZkM2rAUo54nSUXNjY57m&#10;YhG77RAxI3tkmT5yfOSFz0IZTryFY8dvzBBLVba5fNkrPvK+A957/rSsAsncMP91E7kbWB8Vpwm8&#10;mCIeG2+PCLbKbZTjIiwCDU8DD7qHLCDhdRV51jmbyI8i0chrLIYNDv+yt563y1nHLYxsw2tC8IUu&#10;XLcwTRGRBSu9eeMHb9iIlPEw6X3uJkUVVQ8WFXAzduxJv2GX8BZqbVSTA8Nzl+y524EXvHrhofsG&#10;jUZ/E2+0Bt5f+zWrP4H82bm/YlQS8UX/DPBUgiWoiYVRWZHs9r7GgvCkHr38Hee/5V//FgbasAOS&#10;7BSFmwVqRABnR8yH8cTWUDA19hGGkHdf4GErEXXYJSFRx9PJt4zQRAXNBuI5amX4SWkQ6JN4yt51&#10;wSn/8dfO4vliRoDFz+yhhJLHmbSbKzJOaJFxxB7/9+ffWDMXmaEVzHvGJjfYlb4qQjMkChBuFqg8&#10;bKOesWaJFN7tczWvvyQRVWaQQQxrBiRhwS9IT6c1+AJAXcGp8SqOOBYkYkq1o+cNxV84uEzUtGm1&#10;kO+JQYjBeta//Jnad5emQnwKHsJJXcYV5BjIhxJTA9OZvOuXb1LUWUMcB4KeshrVmBXg6wmxGohS&#10;gEY9oqNuMHINpZQGSm/kjXO/ap7/T381ePKhj6lpt9Sno31Sbky+6XBAHBYHF5k4m3PipN3ynE78&#10;6TREDGaAyn2a4evZO4au47GJEBV8T81N7JHUxowLKuc6aD+y/i2qYOaYBn0IWoaYKYjvVYy4DDEX&#10;kyxOaT4KsKUty6jZWA6BLYeJZBzkNGGdppZ43V4npj0Yrhii+PIL4YsMzcg2QsyBg6i/PCBxTGkL&#10;X6lmnPjz+vpfc/SKd71BzenD92ZmYfactXG+x0dRD/q6Ee75tnNO/7c/f6ofWleA94qhzPPGDWNM&#10;/OABjEgQrBFgiOKbCLE/WOwuZEfMFCSq1POwDoNXF0QBWCh+h5chyKG2ha9mKKRYWsLYz+JCc+9f&#10;5L7ip/AY1o/Y/UNXfqs5dxgZ5XgNHE99vMCgZyVFC+FUcQJVoGTZeKXB3+P1Bs/P51948Mdu+zd1&#10;bWSlobIyIjswqjFvH5A4DrxR+Ii/kH8KAphq48Jx3+RV+UUnAqnYWkP8l9iZGE86VN3Gckze8xmR&#10;TfB2bn/n40eyL348O3KTVrL4q+x2hRSeBQUbphjh576PuTaeqHgvEpmphURMUaBzqnhtbQxOp/78&#10;s46D+c4mdCl84cPWYFlqia9PG5NQiE0LJdwxI4AlNqKH8P6Lpa8a8vRxO6MYgryIiqGMhBeXcaUy&#10;NqqJhlxgnBIrh+MQGrBYiffzSCEiG/dUFhGIiE+8TqMGvTymsAaIUJC5px95wgffFi9aVIWaJqK0&#10;uJFBuGynunuhjzGPQSY1ekwU/rMi3YyhFJtWt+MhsVwoLOOxN5b4WEaF6TKmP4i+x9iE8oUIY0Sr&#10;j5b6VANBhyEi3fLYlRFuE6uhyMCrLOpVQQrHuxYco/L6K4LFjxTZkhwoLNVk6hpiWbu2sC3qecLj&#10;/C4J/A5e+H+Xzdl5z9V3wSkTC6uInF9kDeAdFOGpFbMcNuo2KjDESO5AaTzsmJxgEQuPdPEGLGSH&#10;to23M1jR4SGIMgqNyMNj0UJgqnzjRkNa6algfM65p5z1xQ+rXYZeQu0yrHHJcxaLZ9m8Kiqb53zk&#10;j5e+8sRpF+F5Yg2LSRRi9LAYjieX4ZazBB/5zpb5+XM7/ohlOIRowlNDVuHERlSqTJSQdKJa7YzJ&#10;CRx+3gBSk/FihReXvJGE6/DM6LD3venkv3735IL+zQbSaZBKrK3Xko34XsEqoix5ILMjhsDfl5V6&#10;7WpHFkx/og0myAZSlSjJ9rQPLRc3CizJSqqUqCRxOhLru8A5bdFoKImr4kCwJR8GJNreD+1qKLIE&#10;J3NRzcNrDWQjCU5/4Y6yETbeojSsomM1JqzhFVnCv7u+oSRrH9GzcTCdNPDVJRGgskokccsdd0R4&#10;wr3YgZdPNp/M1muyF+6cDc2Rpd0wNI7d9z13XvT0wXPW4AUeZCzEI2h4FWiiDm+C+aFCbgUyqp43&#10;sJAcDGQHQ1WRdB5ZP+q4462xjAkbQpOQsREFphchjGu+2yfx9nqpalURxeArzxoaOfQPf++0b31C&#10;LRrCTBGOGNDOJJUnEwi2+9qlJF9Zqmw3UDs2RQVTifwHGSR55XHe3n+PgNcwbAaohSS5ZZi1BXhV&#10;KpXL41Y695VHvf2Hn9v/va9v6BFe4CRPI18mw2RBiuzCEARWo/BVkWYZuoPB2Xn8mL5XTqJhKHfK&#10;QKaVEwRW0x/I7Jc6bjgmXndkLieRAVg+gmvxkjf969+M7rYLFDSENaE8ahh4cJtGKzD1zBs/FT9B&#10;Id/B1KiESRkKcpzgfkdVdVlXb6Kitq23ahKPo7v+/gvPufjz9WVzUM4JD0ksz1btfiTEyOw6xFJw&#10;53Y5rTB+ai1iy2UtWiLBs+rroVT87eq+tmKvNDwwfMyB1Te/8s2f/vBaQ2RXxLeIlxWmtJqFeWZN&#10;eVPyGg3RUNSjjjuGdDstRcRKrLtiKRIeXBFeK+1qtVpvokZHOq1ai/c++A2f+7vGMbtlOSvQM+VB&#10;Ku5NUpQXmlCuLovFUskt2m/huy+5sPbyXddWEIWuVQO1sd/c6KgJSwpVYravR0EFBaQ9fOd091zN&#10;6y/R/iQ4Hw8K8WQRF2RMWZCWP6fanIboJ7J0Wz1BPAjelPPGFf4JtbGbtWkpSoXkheUL3/WFT5i7&#10;7QZ/R8yBkLmA5V+cp540odImYqXZ+frhaItYKHxP4UrQR1JZQ86O+rhSPAzy7ppk3Jg/BIkNKwdW&#10;/mqqhAbsNvfsiz596kc/tFEP/KBWsSse5kJb7GMkeEyiMjEEsBBi5/Z73nVKakYi5r748hXLFgma&#10;wCJ0jKIeCPrAJBYWZrAENpAiqplYu7YqKEi9RWKWzLFsA0x8e7b/AIc1XBu8q6oREotCycYNYhfL&#10;MH6oobvxvZwg1aLr62ynhEoYENLZJJ02QbqBFWLcao3mdKgQhYrpP0aVs/wNp538rX9QI1Wk1OKN&#10;AF8EGfi2NWXX34Pd/gDuRARy7vt/znnzZz8yNrfSsM0N6Tjq0+PcGAN4XQE7S0dRnirSTj14sKH6&#10;YRE7gk8DZIHbNiK8MGdGbW9xcMOgSJM+hC2nGBx4w2nBsn8cSW9i8t558yQ61tA9fC/Z/v6L3vGz&#10;L0UHLU0hnsZp1bAHrRISlDCG8fiK47DWquGVBi827TccvOrghQevPXj56fa+HvDiihebUHpiuPlE&#10;k6Yas/WJihOb9ibVhAkXxjbeauTOhXKRf79UmrHV8uzQt5oYEniYq8FUmyOZbp2fzzJ6HdfJPErb&#10;UahSYQDyXM4mNzKCtqSeuySHIJtJi0QVzX/+RyVZFEG+koJtENQdudG6HVWSPo94VXXM377LPumw&#10;pmMu1gdq9Q0ooTNgIlYQkVYBFAasDOEuEPNpcUcy4HuFyER8eckzRKp/IrxYH6x5ZVkRUXVTG9PD&#10;6dTDtGI0MscHSlMoHIzvBrETEFcrPAXkLS6AogRRJEL+NH7nV+0D3vOG137mb+3RASwuwnoJ38E4&#10;GpZMIEXhGx8BkpJYhy8NrKBkcXiSKtX9+3M7NRtvkllBjNSOojK+miWz3oJWgwWX0K5ukqdOhLxv&#10;35PaFR03fBmJb64YoiGiCVFYUrYze3XsPB7moDwblnKxcoKfa8egQE7K6rtx63kCxkc+8pGeb+TO&#10;0MDGvKGXH3+0P9W6/b67Mf2tYD6MkHKsJehtD0esuyCnHeWKxb8DgRKY7xXi5oUvSiztIi8aj1HL&#10;xGMQa7wy28fiTyOJpvvNI//wTa/+pz+LlozChR6rBl1/FUSoU+tpCDmHkxpeZLXEHuo/8MjDV918&#10;Twsvh416JdX7JINbank2EGyS1RBp75l76JZmYhVa/ikrewHhBRN7RFRiCgrpZZ3mjQ9ZC08+8pQP&#10;/J9FZ50oxVtCLLB1XuiTpyuWE1Sy8NADX/6qU9dOjz3x6JN4RcNTOwu5R6iDLCPA+yEtO/Us06Er&#10;zvhGwufFZabt5Zn50WIZAws1kIrwTYPXEbyO48meYG45f/jID751zkF7ZcshktKPRktKeVagGTFC&#10;nh46iAaHChOo1d//ZfOZjfgOQ2DwC3csx+FLFR2Ei29i/cPSlxx18JITVnTbX/LaGaeP/fcvak8/&#10;69oluCdA/UEcUSvzIXvh7sjLbbro6IPnH39E9l4t+dlYrslzHTYhBlkGEpQQDxwPVY9+1/nGaP/K&#10;2x9E1Wo4JmDVEq+ZmCHLiibeQrCgkb2zZ72JAF2s4Ml4kGXPHCs7vETiR/D64JRKUqYD/hHQKSLM&#10;oVD02KxF9Qk9nXfmsad/4k/2ffPZkS2XLOG5EjchdUeyYBpZa3oJbzxdPaZkbpCo6z/+RVwvdJ9s&#10;KTeBQgAfgY6ct/dfwh3ENZ2KXZYZkSS0acuWLT/00EPP/urH9vmjt+i7iNiEhxGcF/DqKellOUoK&#10;LJXEYBJ55JjgZeWuMce95GOfhsFNxybA6gABBQi5golEXHJgfY0Z8aFvO9dZNr8jT7HTRZA5fC5l&#10;jiTTAug/5ujgrmee+OSmZ9c88uRAEC1AVJ0SS5cm7kZcQKfxg6my5LVk/sRZEh28eBDzLkZLdiqp&#10;9QOqtEHVFr/i5ed88e/qe84rYSZsOg998tuRj3hteQxJEk3+fdGvO7ucelT/Hrsg2cFHHAGGMF5i&#10;kSyPW6Ob+3og1SeGSyd/7APNfmtk98UrDj/i3lvunG7UZZUTAzbLJIcI7lT7Q8fY2JzCK3XHW6Nu&#10;4kaWoqfSWkyZxA5SItohBiVBa741uFbzdv+Dc179nX+191siDn5yYzwXyJ69DUtUSlYBrXO/yBIe&#10;kjngQTV40OkneI6+/pm13vgU7qzUl4gcrHmK3y0UOlMi9br9/sKN37G/ELqf3b/wxwLgqAWPDs3o&#10;6+8/6v1vWnr60dkgkYkBNDVMBtwsiKnjhgcEUJRdF+7u+BZEtZXKonnLD9j7qWtui1AOKZQEwH5Y&#10;n6c6ur9miFjfkTMCrxA70a44hq9UiFwyzxDLz3gjAil2WXTYW8579V++19hrIcybLSxo52xYTgel&#10;Sd3b45gjDznggCcffmLT2Nh0iHgpGLJIPWF0kZTYyJ64mMygb7r6nkJXYrRnvpWYNmnYZV5kGCgk&#10;j1Hdr5Uw32jG9UbqO6Mjc/bZde8/eE2pD89ImWGJFzgCfLKZRlPq2SebH1919xXXpQ28IeALDtqb&#10;wMFYcUwXgw2PNZwIUytM7kQE7caFFLIuAiswbRIbNQlSE8EnKyWT4A6taO5arBkfvus5n/t/L3vP&#10;GyWBDhNAfI8g4wQDD48pROnrEp0qdaC25wYauJ/w/T26x/JjX3v2I888tf6Z9QYc0mFGgS+UzDoM&#10;4xD3CJzRJYoB4nKXNjEdPz+NwFnXxmJYAyqJvMNBIE2bSWuRquLtaL1qTFTsPc88+dy/+aN5p708&#10;QExPfmBODCdu2JfCDQNP14UjL3vlKUOV6upb7oU5UoA6BOKCIfexGHPAOFqqseAbDLeL5Jdl+X7y&#10;VZ39votXJgSOoeARih0Ahon+RVQrwk5jtVprje67xz5nHr/k5YciuAuPIvlE27+j07bxhnufuOlu&#10;nBu6KoJq8EhsQFMwrBpi9jq+L+06f783vyrLGpEMHeRCScSN/L/z8dEuicjDD0Rq0y33PnXN7Zkf&#10;NoI+OrwU4Ywwv4McgPRwWTpcsnCvN71KbJfz30tznwN408W/Vd0Vrz7tmXXPrn/4if60vDltSca4&#10;FO5DgDKiwTSsMja1BMFl+DaD5CS++tn7p9RDkPpuRk3uctjHIP5QchIhSLrzRyu7L77gK/+4/Ixj&#10;oc8GCVxWRKGXLwgR3KU0EozG8DKJ7+6se1T/PssO/v1zx/3pJx95zPYQciWrI5JlKIlRsnAiSnoW&#10;TZ2leElUshgtdzMeQqkQJcYkOD3OK1/e2TMO3k/I638WUW4HLjv0ra+Zf9RBqOtcguyVMx6yWZO2&#10;/sZ7nr36zgpWAyTiCBelN3PeYyEORmnYt2zx3m8+S8xvEMXjeTC/2Vqe1/Z8nvDYv0sC8oX9uzwf&#10;z7WdCEyErSHUvGsEz952321fvujpH1wJjyhEMqOWSRZsgVg6C68veFmVWAkdT8NiLgTecAg9FQ9T&#10;sfk08Ct+j3jFZw3/6De8+hV/+k61x8J2bIdY0Esdky43LBhB98bqLY6OhVmo4wi/xItQXT383z+8&#10;5kvfqd/9+Ghq9KNshLxp4UmXpVVne/tM7W9O2Lll39lYWpE0dxCRLwnL3Lj3yDFnn/7y17/K2ncZ&#10;Hr0SU+O1Bt1K3nXCp8p2nNDzEB6PhWKjFqqHVl//le+u+dbl8FVpKFg0WACOs1fNaiNqSAB2Nxs0&#10;AhwH70xwEMSGt0Y4eOGPyG7IjADxSheMw8bhqH2OeO/vHf57r0KPp31YMUJlogS1HGW1Ee4UBr7O&#10;sNCsBVjalGBQlW4Y//67/vaxG+5YONV5QdWvOlG9iekg3vLFG3h08Lg/fNOK979JDSCAoJsNS+fN&#10;5qVv/etHrrgR36vlOkw6lVsul6RYaoft2XJatd2j/uhNR/31u2SWiG9QdFgYIW+64+fFoTBTuGCW&#10;hplGyYHjJfJtGqv/6Ts3X33d4/c8AEfhAVhTiBWqVOBGX2dZ7ibGPAKb0DVZEcfcYdimg5S0slZu&#10;pshCk95EcvVUVEtHhzGzPfqC8+YeebBCgLBUxMzMLbNX4Mx4dcvqJaYWbTvJ7bihMmar+R/7nj21&#10;aQwOuLgvxCfVNQdAZSY2ce60LW1Of2WfpQtffvCyE44YOXAPY3hAdFWv2efi/stSpzHpnqi5fYhS&#10;73yVWxZyGr5XQbyNxPwH0/WPH3zW0pWolNVhq5tqIMIkUwKyEEqCtdXhUv8ZX/9o3/nHdR4/bZ/T&#10;7DR4irRrDElOPkbpZO2pH1512xe+u/GOe2HvV0Lil1xzVsHkBeMHr7/irZtV6bKzxEY/wFAP5yt7&#10;EpWeSlYwWjnpgtcf+cfvUEPm6qS+pOUiluTSE/7gqcceR0A4opchuCCNcASvzJ22WtU68G/edtJ7&#10;3qTKpS2DCY6Nhnj7dXtfV19x6Fu+95ln9OaIUa0gTufpzb/41/9Y+V+XBQGeTmafBidBRGNjCmch&#10;jQD24B2vB0kusI5CKhCestmTVnxFnUrZbyGSJZx/zMHnfPRPBo47aBK1a5F6g+hmLM9mL/DSPAmK&#10;y26QLX/ucAZcF4yuZNkPd6e8j8N/aOq+//zBk5//4eTERBwg2gvaNP4ZL+hS0AEr210N87z+gp0k&#10;YicRtjih/JqezD1gj1POP2f3V52u5lejUVeeLe2nRQzLLZR/zk1rkMIu2VVpNQ/L1HDeBQZp8JOT&#10;d//3xdd+/fvNp1fOU/AVhlMYvoOQhtlZpoePsKPcLGRSzt0uUeeWS/UVy0457+x9z3qFmt+fOhiu&#10;WWA9HoA5HCSCKZvTwbQFX/1qOlr57Uvu/8U1m66922sisgf3n2hRiLnAXYbwOuTidcUTX3CSwyGd&#10;ivmw3EdZ3Tos4MCAKjIiDKMkGRqYd/LhB13wmqWnHYMFeMli+N8DAA9wVFlGEBkMqx752kW3fven&#10;6+57FFamWK6fo5xG3MgiUMWFGCeCR6nchl0+V2EwkRl6ilEBPDgwhBB02VfqC1oeFqUHD9/7xPe9&#10;ec/Xng7/DJFpBFo2rkSmw6dD00FsEb4OooHt7BfZaDQq8OPHOpBlyjtGYvtX3/mjT104dsN9WLJH&#10;REBZnkgACNFBvFqx/tNVf+V9uN1eFC934ahs240APvtapVTZ3KrF8wf2OPfkl11w7uih+2K0STBF&#10;5mvTeYtR1QXXKYUGxFAIdayj0IW5//2r7/rpL6794c+mn1g9mJh98CjF202aoBYenroyidcNvOFg&#10;iQh/FKPinOdP3mlxNyH+CzNn5GOK6I3XHsvp7+/f7YO/d9CrTlPLFyAxD9ks4sOC0YlMHNH3Omz3&#10;vO9Td3/9R0kQ4t7ACAQUaGfiIZVz4vLvHX/alz88XO1HXAWqkqEzxO4Zz6fspn/hJq8KuAB8X0w1&#10;b/jSd6//7DetaR8BvwunO39fT2BFy7amtGgw1Hd55dFnfO2jTn+ffFl1mRePsOI+CDKIFLXSsm6v&#10;v+iqH3z4U7X1m5G1HXniZyi2+pl6JcqFhQj2LWZwgClmzFAV8fBVQb8zgIpK+KZAzKa7fP7yk488&#10;4vwzh44+DFpQUMJrP6K/oxKi07LHjnQi0tJDD+FT0BcQ3gIo017TlGhxBWPa+IGV13/pu3f94BfG&#10;xtqAbnsJ7nQkSkPnzNZj5eECGUO+eeU1q5sN40GOkx0J4woDG390dGetHQ7vsRQ2MXu+7gw1twr/&#10;apxE5hF5HYwvpCS85ZNfv/GfvoobENoOMsFRr8pFtH2nbXUVvtrGrqccedq3/r5qIz1OvvIgZHf5&#10;9txNU/nZHYYAZZQdpit+uwupKZjIZq+heBxhe3L9+uvufvCG21ZfcQtem/DE1GHlKVF5eBcRy6Xp&#10;dgrIb70hdUJzLWQ5bmxN6dXy8NKFhx595D4HH9B36svVokEfdhSGiUeJPz5tVUuYaHX3UFRiOVHB&#10;zNePkJyJELt2OgYmWagZgfU9NR1uvvb2m77308euvDkem0bsqKRYP7fhvU7Kh2SbxJ+7JeS9w43M&#10;HOrbZd89DzvmqF0PP1Qdt6/M3i01rlBDEx5+4iqCtHOUDsn5OkSdCxxWvOeQ4CPpUVJtMlLPbl7/&#10;4KN3XXn9+rsfnnjwKavWWKj3x0lzY376ZcfjYzGoPdWX0J4k8RKErxuu6za8mt7fP3zoXnuedfze&#10;rzyuuvcyLCBCtBpMLQSNO3g1wUsCLAPwnxAvNPLqDGEpNFMT9XqQog7d6ZaHPawO5vQ4pBNE6ZfL&#10;ZdSqwAIA3iD79tzFWr4I1TS62qSQMOrpXH9v1PJR16YP6RFSvmFLZdMXHgrLOGUoAsvmmPsu1ZCq&#10;gzcwE9Ym+Cru/JoIqzDkb0sasgXDf02rB8ht2ahj8V+LpqYbj65ee+M9D/306vV3PmTXfFHUKqVa&#10;o4b/woVX1nixdNSOJ89xu0RcsWngPSrSSs5Yc6pveHh0wbxd99h931ceXzn2QLXPgi3zPfS4azb1&#10;OLNQfU64kxeS7ImalTzZrhvWxnHLh5femFSckkyFNA0pNTZeZvKLiWzPC7J2WzA4Al9pcRVFxKxQ&#10;gTGhTH3lPQgdJssy2f0oL9n1ptknwsoLN/SvdCuMXzTYOzhSz0BTUz+6Ienr/ELilQy8ndclyTqT&#10;MOsB4pKc1xwFt8vOx8dSMxLCs7yewPfx4i4Gfinya/yKXZI33fHa41ffevv3f7b2pnvVeL1ftzuO&#10;Hyx4oqOfV+UyF22t6lQ3BY3FJxy+9LwTD3rt6ZV5I1iSEuPabBaHIjvGtfdNRz7cAcR4NUmRsy01&#10;qjptA82ktv+C4V2X4GOSCpRlxsAqW6p9dXNfI2Oxf+9d1aJh6BBb5vl4XmGM3LX61v/6zrU//nm0&#10;cbJPs7BSCoGyGSMKpHMcMoIBKzpCAmEz4EutawR+jw72zR99xfnnjJ57stp1CL7fiBI3kIJhW+Io&#10;Lt7fyD1/ztURM+1Yqo9LaZJOG6yChzBoYP5nW3D8NhBqh76YQqZRaeqWOx+85uaVN9+96d7HtAlU&#10;wMEh9M1Si7mLDX6cHfsLqQooiDu42+Ldjjl831OPHT1iPzXaB28eiFyor1Suhwh+l0XsKKnbWhVz&#10;vZwvsExRhVCvB6iSDlkNEwm4e8hKLFJaNLV2YvU1t99y0c8evfKmtF4bMfoQDdTx6sWq3DKnIg+S&#10;6Nxdd9n1oP32O+zg+fvtq47bK6vCp6bClm5DxN0SUpE3znEEmCyKfYNrwRAET/QqvjyRZ3n7Y+sf&#10;fOjBO+956t4HNz71jOFFA7jAEAEvXcDERwcTeYHA9yAagvAWLGBgNcU2bRT57ttl/uIjD9rrlcfu&#10;euzh+hIYN8nihGQQPK+pZb9rt19KOLVaJUgEuA+gQK0dW3nHPY888kj8q/vWrV1bG8fxwrKBJCgr&#10;k9Lg3dDd860seXlIidDxBSd2CHpa7u+bO3/eXmcev8/rXqkOWBrDHUJuLvHQwDRpS/fK4N3iWNq+&#10;P4sRLfIZi6VCs+W6iFqTiSAkHDzMhM4j69dde8M1l172zD0PhRCgJb3LKtlOA3nJRWwDUAx0Yypp&#10;iscNaqw4xp4H7nfA4YfuceZx5j67q9EyRg2KRgMRii1CAclb3oD0A5cVzJzhNYu3NQz+AN5wqIwO&#10;y1Jc52Rr+r7HH7z8+gd/dcPmR55Gts0cswz/Vzw/UacIT4kwklp9eNVBNGVXzVogNqHWBL5S+qyB&#10;A3bb/djDDzrpmKEjD5eVMtdAKUY89GxHvjtgFijJJzn379TEZPPWR2zLQmktlK/CLR8glCDIRnmn&#10;DbGEyUkHV7PScigliSYgobiMB5/TeaRIRJsk08uxmqvW1+59EkWpsMyZBTN22OAuBCUaLl19Y565&#10;aCQ9ah/Jh82PdsmDJuKO5OJgcQ1OKLjV5ZU6uOXe2z73nXVPrtzw2NOpD4FfgoNwJRBT8HTNYrVE&#10;GG0HpCAkBOFFiR8ueNkBy88+fsErVvTtt9wqlyR1JVtDwhsqfot3rUw4kEbiyxGJ1kjWRmxzVqpe&#10;XgERsiORJRhm2VewRO9MtDZed8ejV9y44aEn1t32gEQSwY09U3hlBUWalE7m55F1bPKgjAd564Ah&#10;IEz0KqPDex+4/1777Tvvjae4uy1XVUwiPATESn2r7B5vpxa+cMN7LPLUktXrovtXQRqGjoJYWtT8&#10;RmpVxw2pdpUJXw1VwmP362uLSSiyh8WSrkYzPzw7CVBGmZ399sKrxhNN4kwUfMuxaoFXbTzgUK3E&#10;wZN9cnps9drptRvr6za1Nk7AcRPyMCaKhbQcj5u+kaGRZYsqi+b27bVcVeALJeHNeONphtnrkVTS&#10;RXDfloiUvOlx3sWg8sV8aEMBvqn8ZimTOTBRFFOrBNktaJx8TeI7Pk6bz6zftGpN/eaH8LKOKQG2&#10;dqQVHpSYvAWOMTh/zvDiBQPLFtpL5mEJA/NhIMAXIeYFhm23NImihBdGu5Rz3tctfkoM/OUrWb4U&#10;xTwfqoFUyMvsZuSbw1C11uTK1ZPrNj7+4MOj9e7kKhT1kHpy+OrCF7MvjmXz5s1bsmSJf9jS/qFB&#10;zO3FIAbvWGLWiBcbvIaImiPKAkxbEKMZQCazYIyGFR8XfYwvdaw5uA6W8vuCEJZ/eVeD4SNfhJIJ&#10;JPGQosdZGrQ21KLrbpzIqpSq1CI4jNWyUqZyVLH56/x64SeoXWrhXXZK0/uzFRssYxqQp/IWmyNx&#10;4DMs+AdkVguwY5d1C61lZRJb+6sdIwRxDM0GXscXPTG1bt26er2OiWtbXmuPB4hFHdsFoQ3OCPAb&#10;Xbb/3u684Tm7L81qIZnjWGaXzPxY88OS/T9TelnDzIrdtQ+XVY5C5HPmx7c9N0SeT5rW3DocdPAO&#10;GpqQA2TKZEtW20xs7Rc8RJ/L2vRzcQcSlYNwYReaiJSYkdcLvHQ6KHukD+RcJJIXkNKMh0hD8+EJ&#10;h/6qYxBOGxEGR6cN6W8lmcHJMMNtiDdgVY82Dphzc47fnoShOqeLgF558xPzC7E0xj8gqy1zvMML&#10;E946sUI/+dBj+mMYPh3Gj5guSjFWWVDFqler1RoaGtptt93KxxykoPi4iJzD/DFLnZDIuRCLiuss&#10;Y0GY+hZKOW6JamjomQVDp830FaplgaoLyUIqmYfIG6qhmHz39zVcfsXxzzARdRxD48gajWbikSV6&#10;4aPPPHXrPdPrNuEp2g6u6Xg9SJqX5ypMJarlubvtMrjHLuUl8/ThPhwL5rTZQzMLJ8EruyEuTlk2&#10;lmQJZJZEEerOyn353HT6hafAk06eP+0flzQKBGUgtg4ZKHj99/ow18IbuRe21m/ctH7DhnXrzQfW&#10;dDXMERnXsb+iPef3z5urBpArKaI4LrI9QtpaE0rLZ3KFFHZDPowLg8JyTpScmP5AT295AyW0BaNV&#10;C1FjRp5iojq1U1Twh1qQrFo/tWYDVKGO14/6aIuWLx1ZtriyeK42bxiTaSQXAApkBgtRHvgCxJdh&#10;jEIt+JJKEFa6ldsdjziR+9vVrDOn23baAebpyK5BSA9CFBtrNo6tXPPs06tKXUaxyXhAuxDikSWb&#10;WCUX2sTInDnDRx2AKr6QmCVBJdNN5JmM7ymZV8AsJZPVsjGWGXNuqQ+K6bQvS99xFdO5loejtcXW&#10;sNZsbRyvr988/ezGqXUbJXk2K+S17RuSXzDGEatWxsN81136F86tzh1Rg/11EIQhvRinIrVN8jIk&#10;zgVPVVuSZRADamVe1MKwLflI7td23GBQjdmsyLgyBJGXgnJf8h4lNbxVAmNgzUuSletW3v/wxqdX&#10;I5Smdu19hVwNxIJd99u7vGC0smTenH13s5bOx+ML4gHkq6rmGHg1kjjg7JLwvQx9MAfDOGw48GHd&#10;xlsU1BPcTgj99LAikV0lOh8heBJSjNbVmvVn15rPjK9evXrDhg3415Ijz3mgFpNXybruYpuqGsv3&#10;2mPRnruai+aqig2dEw9bBMph+QfeqDgQNGyJSxXPZqlTuGWV8QVnwPUPQ7QtlySipv0iJMV3kUne&#10;+UXErKuNVdWPIFA4ZiB/GEl/kFDkMZtz8dl3jUSiwQUHj0pPCikmYm6UN67kmwge7f1ZXNkzRjwM&#10;mX5LtnYXfKToo6makLfgao3ULQmRS6uAjHa1wnD1xvrKdZuffGZ8/UZ0AZbroqaHKBjcDsjzgvLY&#10;Nzq8bPddRxcvSvdbtCWuEMGI+H6XNRJpThkPVqgumcssMDclb9+AoeEmU0fZUOSHyxCuSEIuDImw&#10;gplFoaI7JEszezBItppUSd8cxBs2rV65atOatc3xKYTNQ/jG4yJPtshDgKtBdSt7uH9kr2XDey1z&#10;5g/HrgOEWaCZPMtF70bYDV7gpfB5vjyaqgkNZvDw2pUxJKFJGr6Tc6OMcVjxgInCZyvWPBirSdw9&#10;MoCiMp4r3HqdAGWUXu9hto8ESIAESIAESIAESIAESIAESIAESKAgAt0lGBd0Uh6GBEiABEiABEiA&#10;BEiABEiABEiABEiABGYfAcoos6/PeMUkQAIkQAIkQAIkQAIkQAIkQAIkQAIzQoAyyoxg50lJgARI&#10;gARIgARIgARIgARIgARIgARmHwHKKLOvz3jFJEACJEACJEACJEACJEACJEACJEACM0KAMsqMYOdJ&#10;SYAESIAESIAESIAESIAESIAESIAEZh8Byiizr894xSRAAiRAAiRAAiRAAiRAAiRAAiRAAjNCgDLK&#10;jGDnSUmABEiABEiABEiABEiABEiABEiABGYfAcoos6/PeMUkQAIkQAIkQAIkQAIkQAIkQAIkQAIz&#10;QoAyyoxg50lJgARIgARIgARIgARIgARIgARIgARmHwHKKLOvz3jFJEACJEACJEACJEACJEACJEAC&#10;JEACM0KAMsqMYOdJSYAESIAESIAESIAESIAESIAESIAEZh8Byiizr894xSRAAiRAAiRAAiRAAiRA&#10;AiRAAiRAAjNCgDLKjGDnSUmABEiABEiABEiABEiABEiABEiABGYfAcoos6/PeMUkQAIkQAIkQAIk&#10;QAIkQAIkQAIkQAIzQoAyyoxg50lJgARIgARIgARIgARIgARIgARIgARmHwHKKLOvz3jFJEACJEAC&#10;JEACJEACJEACJEACJEACM0KAMsqMYOdJSYAESIAESIAESIAESIAESIAESIAEZh8Byiizr894xSRA&#10;AiRAAiRAAiRAAiRAAiRAAiRAAjNCgDLKjGDnSUmABEiABEiABEiABEiABEiABEiABGYfAcoos6/P&#10;eMUkQAIkQAIkQAIkQAIkQAIkQAIkQAIzQoAyyoxg50lJgARIgARIgARIgARIgARIgARIgARmHwHK&#10;KLOvz3jFJEACJEACJEACJEACJEACJEACJEACM0KAMsqMYOdJSYAESIAESIAESIAESIAESIAESIAE&#10;Zh8Byiizr894xSRAAiRAAiRAAiRAAiRAAiRAAiRAAjNCgDLKjGDnSUmABEiABEiABEiABEiABEiA&#10;BEiABGYfAcoos6/PeMUkQAIkQAIkQAIkQAIkQAIkQAIkQAIzQoAyyoxg50lJgARIgARIgARIgARI&#10;gARIgARIgARmHwHKKLOvz3jFJEACJEACJEACJEACJEACJEACJEACM0KAMsqMYOdJSYAESIAESIAE&#10;SIAESIAESIAESIAEZh8Byiizr894xSRAAiRAAiRAAiRAAiRAAiRAAiRAAjNCgDLKjGDnSUmABEiA&#10;BEiABEiABEiABEiABEiABGYfAS1N09l31bxiEiCBl0YgVkpLA5XouoED4P9aqpI41g35Y4ctUSpO&#10;lKHjQ/g1jmND0xR+lgLsS+PPnyIBEiABEiABEiABEiABEpjlBCijzPIO5OWTQFcEoJpq8gP4bxBH&#10;mqa19ZStbImClKK3fw7iSZKIkmJo1FG64s4PkwAJkAAJkAAJkAAJkAAJ9AgByig90pFsBglsCwHE&#10;oWhhbEEEMYxES7001jXTS4NBZXf8cXwmUVqsUqgmepoiCiUJQ92y2loMNxIgARIgARIgARIgARIg&#10;ARLY2QhQRtnZepzt3akJeAp6SarHmQpiqAjRJVlqDySSzjKKSmNNj1RiK93MPhJGYWpZnUWXnRot&#10;G08CJEACJEACJEACJEACJLBTEGBk/k7RzWwkCTxPQNuS1QNHlBjKiDXZMJr4K1iedNiNRLdT5SbK&#10;hNwSYk+godRJkwRIgARIgARIgARIgARIgAR2VgKMRtlZe57t3ikJBIg9gU1somJdaYauh9o1n/rK&#10;aCNtWZ1xWEGSWEaUxA4CV6K46WgHnX+Gs88SeqPslMOHjSYBEiABEiABEiABEiABEkCZDlbq4TAg&#10;gZ2GgDjFZm6x0FMQimaO+3910Mkja6ZLWo43SholmgFPWTOB8KLXBt33fPszpVMOz7FS2Wk4sqEk&#10;QAIkQAIkQAIkQAIkQAI7KwEm9eysPc9275QEtAgVj6VMT6jgHQsdxTHXTy9XTiXVOu5lq2QqaCgK&#10;prKWMuuBh4CUhon0Hm4kQAIkQAIkQAIkQAIkQAIksDMSoIyyM/a6tDlMVZLCYjROkwml4qmGkv/h&#10;z/hDN3tdwpma7al5qmoqlt/Hnf1Kd1bWO1C7IxO+sikMZiuJgulJ2q8Wpu5mlSI4peMeRREi1iQB&#10;SBkNPV7U1JI0dfScFKAdqKG8FBIgARIgARIgARIgARIgARLYLgSY1LNdsO74B/UlsUMm0phUr7z6&#10;lru/+H1rojU9YJVqmE13sdX7rNP//F2Dh+4lNXRNM9JFhHGytBFuOyABOJyYUNAsTUQ0TYOgcqG5&#10;Qo+TLb6zL7hifCBMpUwPcn7qegqv2bOv+OLQKYebO2DbeEkkQAIkQAIkQAIkQAIkQAIksP0JUEbZ&#10;/ox3yDNsSrwB3Y1VUgr0q9/5kWe+eVmUIo7EzptO5zWirqIVH7rgyI99QDkSjdJo1Mt9VUooO2Sf&#10;y0VRRtlhu4YXRgIkQAIkQAIkQAIkQAIkMCsIMKlnVnRT8Rc5ojsIRYmgfMTxvZdfi3CDxChhju3r&#10;3e0LlHH3pVciBCVMIniWlg0LDqb0LS6+w7bzEaXTOu3b+bQ8PAmQAAmQAAmQAAmQAAmQAAnMMgKU&#10;UWZZhxV1uXqkKT+uKH3Vtbc212/y0qBuJNhhJtrVHqh4bM26Z66/qdZqSqKQ66goQbZIUdfJ45AA&#10;CZAACZAACZAACZAACZAACZDAjkOAMsqO0xe/2ysJAmXpuq/d/OXvL1QVWyVzNXc4saQsSze7ppfc&#10;SN30g58Nl/vrUUuK6BocVL/brizibEjm6rgXcWwegwRIgARIgARIgARIgARIgAR6hwBnvL3Tl121&#10;JC6ZgaGpNZuevOwGQ6WhSpTvJWnQ0pKudviPOp6//po7Ua1nwCxJNV0NrrVSS5cbCZAACZAACZAA&#10;CZAACZAACZAACfQYAcooPdah29qcRNPqKnzitrvspu8bmmfYk8qLymUjVV3tUerPVU705LrHLvqp&#10;CXeNTEaJmdOzrf3Az5EACZAACZAACZAACZAACZAACcwmApRRZlNvvYRrDZC8k23P274mSYLfI1xk&#10;OLTuuvCi5arPjBMjTsvKjqIIkSmO0gxNb6k4MXX8sd8pwwBFVyho3GFv6saEY85R+sqvXepp4qvS&#10;TCPX47h6CX21g/4I+3IH7RheFgmQAAmQAAmQAAmQAAmQwEwQ4BRpJqj/Ds9p2/ZvyChatsVKix5Z&#10;9exDj29SU7ppxSo2dFsFEcJJoLBAZzE1Hb+ilI/ne44y8i7ZUbrv+/jYmieeNtaOQW6xYa6Cyj3c&#10;eoUAE7R6pSfZDhIgARIgARIgARIgARIggQIIUEYpAOKOf4g4/h9dAxpK+4IfveRqa3M9UmagkkSl&#10;gZboWZUdfFRTKUogS9CKYTSU54pzbOctSQJT15EJVN8wtuoHV3lwmMUH3VzZZcdnxSskARIgARIg&#10;ARIgARIgARIgARIggTwClFF6fGyIFJLACEXT9S193c7uKaXpAxf/co5yrFJlOmrZhh0kMcQP+Tdd&#10;S1VipRrsY+25Q6GS1B7YnnTcEXni2o6v4lKqP/LtnyMORYtiVD7mNrsI5PXv7GoFr5YESIAESIAE&#10;SIAESIAESIAEtjcByijbm/AMH78toLQ1FAgoCEvBr9j8R1ZveuCJNA3gh4IptNHeYC+ra8jQkbLF&#10;SkW6mnvgnqWFc2JJ9Om8lZSbhhHiWXSVjt3zWOPRZ+CsgtiWGW42T08CJEACJEACJEACJEACJEAC&#10;JEAC24EAZZTtAHVHPSTCUiCVQFKBtvLgNy6BrWxTBWaYVKxSK2jCHTbREVwim4b/Ic3HNfY84WUL&#10;DtnHUwn+puMe42Nxq+xWQ5Q5DoLHL7oCEoohP85tNhHI69/Z1AZeKwmQAAmQAAmQAAmQAAmQAAls&#10;fwKUUbY/4xk9Q7suDy4Bvz7vitJqtR77zmVh5mLiKs2CDYpKtSQKUIwnQRGf1FASvpKW7L1OOHLZ&#10;yw5CXk9eI1oqsJWR/bMJteXx714eTU1vcbWd0Ybz5CRAAiRAAiRAAiRAAiRAAiRAAiRQOAHKKIUj&#10;3bEO2K7Lg2t6/jfQUNatW6dWb2ogF6dkx8rzQ2/Q6YetLCxOxCMjRVJPNjBsU9tn97m7LY2trYwT&#10;o2KUJ7wJveQ0Vew9uGrjxo2o+LNjUeDVkAAJkAAJkAAJkAAJkAAJkAAJkEARBCijFEFxBz5GqKFo&#10;sVJB4iWRpOrEScktNf/x4rpKRlM7bvmJci1lNn0vUkZfpPswl62UEJ+ySTVPWHHUxIA254wj7RAH&#10;iRCc4qkYhZBtzQjwR3GijZuWasatUVVGtR9HBfOc6iP//K3ANiUABiV/kPPTrn4cJ6KtFGiZIpWZ&#10;0yiJcdAs2CY7za+rN/ib7DPyKyxzu9z8FFec/SyUpTBBc1HFCC4wOBVISovwW9Ql8tPp2F+fPwDw&#10;yS2XF8QqxOdxKPwqhaU77zgFPiD/nm3CMAmkA3Edz7UoxKGyS4LRTbwl2ghX2waAD4vFLxqOzwBR&#10;m0p2Mr/7DgBex7TQ7zjWSGJCa6sbiSmnSeTa4JkTxYIq2yTuCWzaDcO/JDEuu30Bz+OPYXmcdVk2&#10;OrLLjVQYhviv4Mz+st34dhTV/xy5/ZfP8ZROQBuf6/kcmtkVyrVvOVS7V6VPu9y2hHThx6MtGOUC&#10;cnsxG3LZMBHmgJgh+vUW/cb58VE4OreZ1FrNrO64mENnV4vrb9chF6SI+QKlLofzliPLhWT8/+fs&#10;fixdgLu/zTaMcKn4C24kQAIkQAIkQAIkQAIkQAJ5BCij9PjYSJUukoauO/LfNEb+zXj9tquuy2u2&#10;a9lpveUbylHW8jOPLSFXp1Le9/TjXM1WPublYYiJmClJQNhMZZqp5ugOTgCv2rKqTvvTj95xrz3V&#10;whQzwbw+G18aJm5IEsKpi7NMkcmg0szUMCNNSjTHcaDFnrlluihTccz4cTrReqTGEIx2u9odXC70&#10;gQjikhZY+rSZbDbVZsvEhNzVTCPFnD/07Ch2tH7dmZ8ffJNVjUYVaYT2GMpSkZXGpgptuayOe2iZ&#10;iZ7EcSiT5/asOtZtP7ZTQ1QrlQR66luGZ+lNU2saWmjokMcwMdYTBbMbM0pRcskJ0mlda1q6r2ds&#10;0BG4BlysEOluK9kOriaLaNJDBby64aIWNgpi60EcoJOVYQAs5JKWSpqa8kzdh3IH+Bg5mgHFDZ47&#10;Jn7sefpSUlv6BCll2DcarYapYstKksiGEgdjnVYIl+Pf2NoFp/7nL3E1METWMLKSOIlxtkTrvMsI&#10;RE9qaVuk2DIIja45AEAQhfLjhjLRdYjYMo28k7b/Hh/I7hFN2mngBgmfz6p7YR8gl67t64yh1eeU&#10;0NeQHQFNkOJndYwCsSwCUjfVnaTr8ax5gRFE6AiYSOtyb4j+FfrBuGM0bRVaIvrIgDRNPCLQld2N&#10;En6aBEiABEiABEiABEiABHYmApRRery3ZeqIIIjM9AT1dPDbydse2vTk03nNlqm4kso7lcHhuWce&#10;BYEEM8DdXv8KWXlPIleJJpPV5cFkTMQBLZZ1cUzTwzgyLQuhFJsffXr8unsQ+QLvFUxwZcKaLctn&#10;P1HYttnQJ/W0aSSYc6dJBN8XSzcQRIMTYI4eQf+IpQKRiDjtLUe2yPt7T0P9Z90wAUPZger3jVFf&#10;n+Olvq68lkwzEaMR6yZ4SlRILXf9HgAkYCSLyGhhsT+DgIievBLSU0qNQyhx7MDQQyOdUq3IVrFj&#10;BBlMdKMdpegUUEXc0JSK7FShNLVEymBqbGgRrtfWsPdHqhwoVKJ2Wgl2GQGmeOF0u/l+K0pDy3Gg&#10;W3gKSkCKYBxER8gRbTvCDB+gIBSkyvXjSgyfHc3BZBxhMhP1iUdXPnP9nauuvGXDdXeuvOmuJ6+/&#10;/bFrb33qprvW3vtI8+l1arKFNsxNS269ldQbkPmgtAgW/JolhbVLSrUvuC1AbAkJadv9QDyCiJOk&#10;UBagC+Tt7XAkeP2AEtqPo2C4IvilWw7oRMu00OpmHBhxpgRFUDZyzyuSIYSJOMWH8SP4Qfz482E7&#10;Lzw7amjJj2yJw5F/x5DGr+VW4CYKvazjRgtChUAkCVzprMFtZZDrFiyMIOnIDSlyKq7ONDQHLkYZ&#10;asOENoi/rIcemFbzvZC65cbPkwAJkAAJkAAJkAAJkEDvEZBl1d5rFVv0PIFpFfe3DEQpoNRx7DqY&#10;md38to8++vVL8hBhIotADLicLDvruBN/+m9IGnEiY2L1mv/e5zw7CPutymTkYQKPWbWdaqjOgzgT&#10;QybVWlMlJaWXlT6pJQed/8rjv/WxwNAwe3QxvvwIqkOkIQAhmxoWsiE0QxOBCDEb8cbJ2n1Pjt/y&#10;4OQjK+NnNk1PTm3atGlycjL0fJQlskwT9YkGREroYpsq6aXB/qFlixYevt/yYw6bd8R+2pI5EQJA&#10;MLOFDgLRKAyNsosprZ6IqJQ78ZRMiRQfjyVowxTz3YmGsiqqknMxiPgRjcBQ9YYarDR0Eb9KyvBj&#10;3zUcFFIKmy3XdETIqrdUo7XpR9dueHbtuqdWTaxZP71+U2PjeOoFiAEx9lns9FVG580dXDx/wVEH&#10;7nb+KyNLwlIMhIeEkF5EhEBvQHy50FyBKXoeGky6JbDIsTVfpCKjVDrl2s8vP+Igz/csx/WhYgVR&#10;2SxBIhq74vrHbr9n7Kq7Nm/cNLVpDJcBMQXRO5i7I7LJy3SjduVsiY6CWAJFSdfmHX/I4oP22ePk&#10;owaOPUxVjEiJeCXRQ1m8Ez7crtX965vU7Ubshq4jgMLE6IOm0WypKgKnOmzIURGdJfuXLDMm9VN0&#10;o+V2MRayj0JtMEQQCU17oBGqsoWIGxARnbHThrwb9LWIjs1wqgJ9MSgb0MPwVzk/0B4nGFSIskGs&#10;kq6HSRQmcR9uNUDU09rYxNj9T4xde8/YNXfXH17V3LC5qxZsciQDDlKMVrKHRkcWL1u6ZNdlc+bN&#10;nX/qy/S9l6uBMkKl6omn2y6Gt5oK1AB9orsCzA+TAAmQAAmQAAmQAAnsRAQoo/R4Z0MQKftGCs0j&#10;VYGuGZunv7DP2YObveb/8hH5HwiQQlLTnIpqp33jE0vfehYmjxVPTbnRZUdcMHbHQyNGeTz1fS2p&#10;JoaVqgayAXTLkOyTFDa0ftjsVyXNMsOS+Y57L06XzWlgZRt+tdnssaViyAGF4R4PJm6664Ef/2rV&#10;Vbc1V62PESJhmpgfD3pZxojCBB4zbMkjwvI9YmSmEADSzVZN4SqCIAfLM9VY1FIjfYeddOxxp548&#10;8PoTxJc3awdSSgLPj12k4Vh9OQeHeAVd4Pl/XHfng5f+y4X9U2Ep6CxfQp/yDIQmxIZjn/KHb6mc&#10;viI0UysLREFai8RrgPWjq+/4r5/cd9FljafWVHTHF68M6FQuZuBBGCLJBckgI6lVV7GPwCJTX3D2&#10;Ma+98KP+aF/7OrqSUVwQSMKmkTqxsqDAaOnxv/zMPsccEUCdCiMj0KP7Hr/sS9+6+7Jr7Jpf1i0n&#10;0ZrNJvK5ypbrWDZkhyCCH4yIAZBtcGESGARtBkk6WbAJEnpQB8qrWJP95ivf+9Yj3/sWpEql1XIp&#10;LwEM6k+WqYRN0lwykW7lo49defBbO/cAxBrEFWUxSgiagYmyWXJ322vPE+/+ejfDQSxOoAchtER5&#10;4X+MHBP5jQE4MCstyNHPbMRuKQQTBaZTed/YDTAgwkWI0UxOu1I/lKAe28oMbhBvk9ganGjk6I9d&#10;fsMDX/vx2BV3JBNjaEUIVarPVTU4yXSx9YlzDg6G3C+kTKWR/BZalhYEfjRS3ePlhx977pnVw/c0&#10;91uKcWZ4uuqsSnVxRn6UBEiABEiABEiABEiABHqVAGWUXu3ZX2tXltIhppVxPHbJTd869z1whM1z&#10;G3WVPq38uOT+nwcutpfOiw0TH51y1Pp/+OZlH/tc1YOGYkIxqQSYlCYtBJekMaIkwji0LLsVBvhz&#10;xXD8uHn6N/5xlze+sm6mVXwwRgYBlu7jcoKV9mKAf7NyXDP0cUZREAyzlCA6RvxOfcuFBoHEjcwX&#10;RRJF8AGJX+jSXRX5Qb5k8Oi2CZ0imk6aiWaW+/sq+y9//Yf/pHz8QZN6UDJhE5LlECHXJqdZsOSQ&#10;VCNxNkUPGGsvu+HCCz44fzxCvEjHnxiO9ZZtTAU1BNqc+ufvOeAj7/Rc3UXkAz4+7a+78pab//OH&#10;T155i9vwBrUSpKKN5TT2Ay0SiQp9p0v0B+IgDEQhBYb4kkRpNOe0I8+7+LN+xYSnBvw2Osoo7eyr&#10;F27oZcy6fVPvNxxoIo20ec4139jlqMMleOHeJ37xj1988Hs/X6IqVcvdGE7GyqwqqGpCHv/34wBW&#10;xJaGCIey7oWS/SUGJRKQgtNp0IR0PbJ0x4tjVZtjzHkiHkv3WPL2z318+PjDJZbjuU1687mCUxJE&#10;k8koWfRGxtaPH7r19utPfH/H6xdLkRh2NLpY5WhGPfU11z3kZUccd81/dDsQpWQ4NDpD/7S+f8mu&#10;QvCQkZYTXoXcLahayGtrBfU/Th7AAEDK1Va8URQciC0D/VzzGlXLsSDatKLVt931wF98Yf2q1bVN&#10;G6FvVvQy5I96GiLDqxp2F9dl4+Kh+8lYlZigNkD0xKgyW/IbybsLDlz6niu+7s8dtOIIklm3fPh5&#10;EiABEiABEiABEiABEthJCBQ0qd1JaM3GZkYKiSGYiCITR2+Fd/3nj4dUeSvliBEzAteHhccdWp0/&#10;imSIMub/lqxM7/WqE/WRPkzA2lNByDJiM2Hq7dof4reA2ATMG3XNi8Oqcu666BeqJXYPYmAhC+z4&#10;POb4hRFMmi3YqZZN20LCBOaWRjJtanXTngq9RhrB5RQpRXBjxZxzOvGnU0/iZbrZUZtGRxaG0lpR&#10;E+4fc8z+YZh7TtW8Gx/87Gvfc+PfXzgYuvBDnaxNo40mTCtytv8xdYU1iaaqbtn2kyGoM3HUca8p&#10;BArFjl12NGvN2mdhTCs+GJ6X3vP0pX/6iW++5U/HLrlm10Y6osx6Gqwzg75GPBgZsLmFjBXaZtMy&#10;x3TtWT1uqrSpIaZFDEFgFYPJPzxxX0KFGjGv1eClmlmKpH6/chdWh9REffVnfvDlN/zxg9/72e7m&#10;kK2iVlgbcYdKpo3Zvi0pOaEZx/2ag8HmQnxo1FOoOsgNQtqXZmNHkAvMSpBMBImqrloDaiCMm7sb&#10;I9rjz372/D8c+9Ilvi8hNs9vbZ+UzBJFhl8Qo6BREsEAWBKEDJwXcDvusCPB35c0pFNJhSn8cIAA&#10;jP998G0ZlOLAKqcW91zEoUBDgVYIO5688+Kf5AOxfBg/klmdaO3aPXkjRdxeVDLoVizIPo+vv+Nj&#10;X/j67//xqvsfaWwaBzckRmEcppEHmXA40LsazPgwaLY0aEh4CkDhMg3souRpHsK1DK1P2SMwM1q1&#10;0ShVcYl5Gt+2gOJnSIAESIAESIAESIAESKDnCVBG6fUuDiGgtBeuEYdg3/mTX2IyidSGvGbDbWJQ&#10;VfY+9RhNDDV1cYPQlQ35Y/clznC/q0ptT4os3UAP0rhkl5CdgZLJEF/g6gphBYkkUFUeveF21UA0&#10;h0y/pc6yrH4/56BZBPIaQgHgjBmn1TCthDBwiQxMqqO4T7OqyiyleilWyEMpp3qfsgaUSB5d7Vmh&#10;IegzaduZEz4VWgQVwIL5y5zp+Lp/+NKv/u/fq6lwqK+/4XvQBPLaJKYpbXfUDJkYsoquhNQMo+Nu&#10;KbsVtNIgLCMJa90Y+Lst7+HLr//eK9618suXVBowvC2vV/EEDmYie0rMgJFoAxMNP/TDwEfBWjNJ&#10;0V8DyhIz2iipYAYOhcHExBuFXl7C/S4xI+IiLDEdWtlw169c/e3Pfu7GP/nk0MPrF6jKlAonTbOu&#10;GQijsKIIxYMCHVEViHEQDQv5X5AfEJmBv2wZWl1PairEj0ynIZSvhpEOBelcc2BceWNKrUtbGCKL&#10;WsZlf/sZZAY9L3a0A1e2BKRknikQ7KDKQQoQ7JLClauRJfg5XI9KoSLBnQdWOZptJlBdutwgmEid&#10;YBOlvqVSD2iU9DLGf56cIbcGRMgMmkRMoawPBKmcECS5FisrqJVVlvIfX/Wtv/j4FZ/8ytJNgekH&#10;rsQ6SUoU/GU8yfkyanZ3gxkjX4Qw5KnhgmUAJlA3EYiI0YAMsvHYm4AQpvTNYROJSmLp0mWoS5cs&#10;+XESIAESIAESIAESIAESmN0EXsK0anY3eGe7+lpJH/ZTVHyFG+qDX//hvmrgGdWEstA2EHl+b2PB&#10;THU4Nldqrf3PP32DrcSGEwVp5B9U3Q6Oe88bJeYEpW0NSRBo2EYJRWpQlhUKilS+hfGpUQ0QugJX&#10;DrVgKn7guz9xg8Q0TOQgVJohCsc0cNqCNmRzYDqNIj2YW8JcA3V3IfpIQRwp24OcBfyl7CjJizAc&#10;hJZkU9AOO4IUcA8gtEFZFhKdppWHAsrIP8o8YyE9INwGhX5hpiueJLj2hovqPK35yn34az95+sNf&#10;guOL71hidbuVDdkfSOhAHASSewxtXktvSoUXudwX7mv1YNCuwFQUZW4fv/8h9Ux477v+5dK3/DUc&#10;RoEXO4BLYAUuO4L1rIWAAskfUSiRg0JFUHz09u5l3q64rilMzIMIOSLDWe3dbjd4vuJHpASPCWUk&#10;RmmkJ//mK/6//LhpyaweRFCqKY5QWSeNXKtu6Tb8W2DOksa2OMvCLRbuqDGGEGJPEJqBf4VLD+JT&#10;ZI8V9kBptQj1taUhSEGCtw7MR5qT0ze/5i8czYFIBBdjREBlOTzw4kH6lFgLo/cd1K+BkIdeMjU3&#10;SPN44nSQA5HZBP8a6AfVRLkwRu6+4PEWbhDjpFKVDlUCw0yEj5x+bA9FfAwfFhvabRj4GKUiuDw9&#10;duWb/nbq0luQqiYGvQ6uF2M4RUuFhmRs6RDI4DNcN9S0ihC7hFQ6hJk0tRRuOHnjfItf73N+MmIb&#10;nCmbpTjtl4LUsW8ao1JkCdIb6k93O0z4eRIgARIgARIgARIgARLYiQhQRunxzs4qFiOWAKVSw/t+&#10;cPk6VUdyiuR3/O+tracgAcdLgyVHHKBce0vRU8lEkc0y7L2OPDRwXfgquJjMaoYX+Kh/nIfPU/5t&#10;P7kcgSleGmHeqmykemBS2f08PucEqL5TyF6DnYpIJHC9kNK4CKtxHMc1cwu5+F5j2B2pR00/aF32&#10;vR9uvvEOuIFkAs6Lb9vyoT7TiYIWBIg+3a5v2PirD/zptRdf6jS3kob14uf9bT4hhXCzGApxvVUG&#10;ImXWrVvXCltJCItTON6k8GSpqiwCKFTYEWPS1JA/ovmW4VkIndB9w8DvMbTaY2wbL+bh2+9ee9Od&#10;kAyQjiQuHpj1o+Rw/njbxsOKoFFcbbKtHKrrs4j7jVZO1GWf/fKaJ582U0gaCKIxW34LGkdmJZMF&#10;NWVloBEcpHvI7kkQcwTyCDaBMRDClzAUu70pwNa2bERMGZCamngwiHdNkWFj294x/CQJkAAJkAAJ&#10;kAAJkAAJzBIClFFmSUe91Mu0U+UhocMxG8+s33zN3Z5p9EViaPLC47VnuS0V7v+aU1TZqWQfQfSE&#10;mHpmm7bP8spBu2Ey165igxQJmeXmbIayN99wn3p0NdxSxBVFfh5FegvbUMC5kN3HVN/EYn4KL1ik&#10;fKSa0YiDCazx52yQDJrIndEQemPWNjx71Re/bUPjkJoqxWyIMYFo4SpLD+Nh5d7+q6vNprcAotYM&#10;baiRDAsSzOQxdXcMTNjTyalJ6Cmm7iCzxNDMzLBEahnjgwhLQmqVhSozKMETxrJDfIkjI8Q/daGh&#10;oK19XgonXehbCHaRsSMliqTCzwxh2O6nBV6E2Gy69q47v/mTWm0ceVhIyELSEwQUCwk/CEwRI1gk&#10;yCUAgl9NBCRJdh5S9iBPwtJXUvAQRdXtTYEfh0gDrPAYktrSqG1loCwRNxIgARIgARIgARIgARIg&#10;gVwCBU5sSXmHJCCTTy3U9HW/vLWaJK4riRSwL+14rZjrBpa9x2kvx4wZASuZMW22eo9kHiQcuGr/&#10;156GyVufMn3J4YBEs2V6/BspQvijblsLIv3u718KbxFJkEGRFhv+Dlux2OyOnlheFLHDghQ6kQX/&#10;jCw7BjEp0FMMR/SCjnuf5kwlDVRdGXSr81R1zZW3bbj+zpfQqrzjy3Rad5G+UVeNAbci3p92nx80&#10;8j6f9/fd0WyHOXTacRypoJylUGGabaMgEvxiUJVJT3w99TRxZkGoDMJ5JIhBqgVZJWXjV4gCSCLC&#10;rxgAkoGVo4Dkck6Nlb8SGaUeSGXfrLpP7kEyi+Pc6+8WRVefL+q8Yv7iRVd95huDE80yjIXFSQgp&#10;VCmqZWNrR6DgwiBgyd8gFgxuPbhHbaOuo76RN554dU1qM3V7U4hyGsCSRor4pMissvTISHNFxK7Q&#10;8MMkQAIkQAIkQAIkQAIk0KMEKKP0aMc+3ywYy8pMOHjkv36GqRmK9TTE+KND9ASmUpgtl/dd2r/P&#10;rpgbZwVRZfE/k1HSkmFjOnvga0/zHL2kYFoRY6VcTDdzNszNkHFw8/cvdUJ4cmAaDLkCHgyFRRMg&#10;3qGQfY5yKoizSFCMWR+ySgO640Sx4+cm0UQp6uGUPFi7Ij5DeYO1+K4fXo5Jb1Ebwgzg+gkTkFRZ&#10;EiCj1GRQQ9BBUcfv9jiWYSHUAcajSCoJsvLSGCRhGBpwE4afDKJ3lObCjjizmMHv4aGLHR7G2CEG&#10;gSN2uHuIeWo3KV0woJm6/0mMr1Kp8pwfbGbS26tbqmoPPvX4z67DgIQIBa9gG4l08LVNYOgcoaA4&#10;on1MHVEpZttqtwQxC4FLQYQolLJh9zvlKsokwX2my/uiD1WTlF7SLD+E743IabhJYWrbq5jZLhIg&#10;ARIgARIgARIgARL47Qn07rTkt2fTG0dARk2cRPevGr/toRZiQmKoGnaQwpXyf82URENB4oSmLzv9&#10;5VI0BNIJHD/EzxLlcOSzUAqgIKilc4yFwx5yX/D5MIR9p7g25OxwJG2s3hDf/YQKwsSW+BdMtouC&#10;2jL1QvbpxBNvFAO2uNFYUGslDUsl84xqXqOgHKH4S8VyG2HDVmUzDp++/g7V3LrHbIdG5x0f0hUi&#10;YiA9WG4pjCMp56xSp9K/Fc4d/6lbznnHlzgI/C/b4K/TrpKDkkiYaWM3pEIOZvhZ1g8uXdOQ0SO7&#10;SuCFgw+UlYEdv2mPrheOulwOqBnT8FXLw9ReND2k9sApNqdVCFPJP063JLr7fGHnjeIHLrlyJIKr&#10;MRyN4Q2MmCjD8La0WMK7IFTBVjiK/NiPErjSoHwPYk+QoBe3Yr/le/gnCS3p8r4YT/0G8toqJkpf&#10;OX0VBXuUSK/MmGrXHXx+mgRIgARIgARIgARIgARmhACqXha3kj4jLeBJt0pAYkri+MG/uvDef/4q&#10;CsREKHmL+JQAdT+QYrPFrmKLhiLTNP30G740/+D9QwtTYt0OUX5HR/li1NBFwRRfi1FF9/YPfPKB&#10;z34HxVNKaRKYyAHoPOXCocTVwrEO+INzj/r0nzZNVcZ1hoixKGah+/YPX1hIz6NCsFsuoQ3rVj6z&#10;4fGV9aee9dZswKVaUpKlwwZHikk9rtpu4NWH+0enptfX+vr/5I6L9T0Xdvw85sFSB0VPDA2loNXk&#10;1Xf++OR3o2BRXh4Q0lN0A6Yioa4bYYKkDTuIQ4SEZNE83W0QHiCFoWjzomMOedW1X4IYAbFBrqfd&#10;C+hTlCLW1IXmCnRVXqgIZuntf8KvUnEIGTqWhbAUDB7TsOCPI84aloEMMD+ONEOveNBStjxVoAO0&#10;Z/5BHAxbCPrJtsxrtn3ArcSnQK5ClZvT7/jvoUP36ovMSIPTijlVSgZSDMgUYS8SCgVHG02zY7Xu&#10;2jsuPfk9HemgYSjWg1ZEqI8sxYCSuq52Pf6IM6/6Qnc0pWYw6gFpaO83tCNwU+AaUIvnOQvm3zwY&#10;5CVTgyaS4ja7IL0dKmT7x3PjPFrBl17+xuF719WSemw4PvQpDEKkUxmIL0HmWYxcHoCFhoJD9JX7&#10;niqHu++/716HHlieMxREURIgekWHTDmNtnazoYNSx9TC2GiFKA20x0f+jyslniSyiBsJkAAJkAAJ&#10;kAAJkAAJkEBHApRRenxgYDbmR8Ev9nh9beUaGFjUK2bcaA1aJaQKPF88RRa6NUkYwJzqLc0bVD1M&#10;+62aUv0BbCt138wUBczODFXTVN8NT3zq2Nf22SX867Na0CcpOx02TK5relJR5uSI82drrh+zwxHM&#10;wbGmnlvbp8uOKEr9g56QzepRE1ohbemxtTd8+stXf/8n873O80gEC2jVqlef7DOqm+PaAlXZaERv&#10;vfzLoycfVoiMgkpIKKGLab+RkQoy7ih19BKK1BQiowAOBkYYhShcjWk8foP5PCb2zSF3aM7o6IJ5&#10;cxYtGFwwV3OQhxKnugbVBlvbyEMsS5XyPK/ZbD775UslPwUTfrh8QFLINBSMujwZNzC1gUg7/Lp/&#10;3+XYFeUQOlRsBMZUSQ1A0OtJGSVSH+8/bFkLmVC25EOZWhAFS1V1Cjql0IQMJzIK4lCq5eqCBQtO&#10;ufmrqlpSroEUKog1iEyRzDLU2YG/SZebCGGeb6aO8oI1Q/ao3KVbc4/u8vD8OAmQAAmQAAmQAAmQ&#10;AAn0GgHKKL3So5L8gLybGGapEtGAlfoo0kxzWlP91z787ye8YVBZdZSkSWMYKMAjdkyPKwnsP72m&#10;5myuaCN1cV6Y9/ZXnvWlj3QmghAGU5vQ4qHA+I89T7NXT8BktBRhPtx52uaoZKpk6a2WYTjnfvdf&#10;5px3nCzEwxuluKI2xfQcPCf01AhSOGtCL4Dq1Now9h97njky3TleBNEHqOnrxEhPQpJL2q/smqsd&#10;9//evd9fvvVFZRQ4i0y8WDSKCAwohGQZCJPpN5y5cfyoCnZR1nrlSxkVVMbR4T+CbpZiSWKtqmtu&#10;pbzLsqWlvqrUbDb0MIkRFQLjEhRtiW0D4QnLjj7k+Pe8VY1WgixRq6toFMgoiDQp224ceKnjJH5t&#10;n098YMFZL99z/3274//M2Mc/+BdDP7h+1BidiGuRYTtxYmtWkIVdvHDDqAo19Zorvzh04mHILEPT&#10;jATupxJD9VvKKA1DW37c4YVEo0C/yCt1nd0YiN/Z5miUZ8a/su+rjQbKG0ucTktLKqkU4gEZqI8o&#10;O40+nzJVNVJ15Z/32E8W77Frd/z5aRIgARIgARIgARIgARIggYIIFOZVUdD18DAvlUCWK2PqKIuj&#10;xCUhS7XAr31K3Xjp5QhsaBeLlcwOiXGAaKJjjV9D1o1lIZ4fMRkwBzn0Fcfnnj5GLIvM6HCIo849&#10;o5UE1QQeGbmZJgipUC3fVTYmwLdcdiVyIWTRu336HWoTvw4IFLLUj+vC9VVHRvbZL1cjeL7iTDs9&#10;QxKjnqui8qLN2pbGm4aBgJcoM3NtavGTamLjvNKD5WTu0Yft9drTjvzTC07+9J+d9Z1/PP+6r71v&#10;1eUfatzxp+O3vH/lFa+++ZunXvH5V/7yc2dc8flXX/nFs6/4whmXfe7sX37xnJ994a0//PzxH3yb&#10;mltpGHGr+4LBGFG4kihEfpeEJg2ag3vuvfee+3apoeAQ80bOecP5g9ZoPW66egmjLsP34plK2wLt&#10;Rcn/+gcKTGPcyqG6PcvYunW1Ru35OB3JjJIqz1KcSExn2j7PMKZRRp/dh2iUrprMD5MACZAACZAA&#10;CZAACZAACRRIgDJKgTBn8lAQKZAukakcyJfAMji0EsQRKG1j44Yf/byUxYzAYiErpAr7BCySy1J5&#10;AAVBqUosSQHWwpGFJx2V2wYLRg8Kx4Fhx2FvOts39UH4QuRX9IBpBfJTLB11P9IHf3GtenYcPx4h&#10;UGZH257zBkIZWVyaiAVQUqrVrV9mW3MRpICabQU2S2oG68jNSOE2YvbN+8D3PvfXT94Az5qXX/SJ&#10;ff7pvcvfd97ic44fPmQva3RA6giXjLhkpJYKjSSwNXje+Kicq6nNtj6BLA0YvVYtVXGk14Oo1H0F&#10;lmzqDhMQmIFoQRC0Is9y4A/TfXMttd8pJ0Sm1lAeImiQ9oNUsjZtbiBQr9fFbkaCteD6kpnIwNQo&#10;s0SBdCKuRVnNaZj7YuwZpRKhkQAJkAAJkAAJkAAJkAAJzBQByigzRb7g82IeLyvWMEdIxKNUNIss&#10;XcK76f7mU2thGinFTNMYRqdiSAF7C8xjDbOB1JEo6oeXpdL2OPkoNezmXRayRTCpQ4FbDbPo/ZcO&#10;776LpkLkGrR9al+4o9htn3LEURTz8HVTq355oybVVl7C/LtgUC88nIDKrguBD8IwiVutVl67XhiN&#10;gja+BBkl7/joD8yfHQQdKLukm40ogGKSzndtqVstYSoytTYMy8ZfmJBwpDyOSGOYf4vDKKQgfE5X&#10;yahSQ6nuIiwJ5irIMEFZXMuRakk5W257xUNWKmE7mgNzYsQfGZYp5sFdbi2ocK451qpZysWQ8wIP&#10;Zh8SZ5Ezfro6vCQ3FXGcrk7a/nBR50VCmWM6EE1EQ0GHbYmN+vVYHAlOgYzi+7AqLjxG5yU0nT9C&#10;AiRAAiRAAiRAAiRAAjspAcooPdLxUEkwu26Hh4gcoJSrmXai7vr+z+eZFWgD7TgVO/MHxcwYliC2&#10;YSK7BxM2zI8nlXfI2afUJIql84bAFhkrCEuANGNrB5110ka4NORvyOXB0jpsNTAnnGuW7/nh5VaQ&#10;f/QZ7IR2XEm8pRAOVvrB0YRUtA3blryerBjwNnx8mz6i2XA1UWGCqbIP9xDTj41yuZ6GZiMxm4kb&#10;QSHTxWIGPjjQsVCaWtc0U9xF8VMIL5KIJHHT0KMgq8EsxaoTFCQOkhCfb0nvdbcBB/KMxLBFxgxG&#10;kTJdiDxd+5hKAW2YviD0ySm388sk72yHlNW6A1TQp9slpaFPQShpl0OCV5EoTfDlVeg+uD0nkFok&#10;XKVdYZwbCZAACZAACZAACZAACZDADBGgjDJD4Is+LYrRyiEl9l8CTzBFRZFYtWHq7suuGbRLkEuQ&#10;7oH8AOTySAXkbD5sxMgFQfYIxI44HKiOvuwAMTTJ2RCGYGImHIhnB0JXDnnNqVOGiwCTdsmVF+6Y&#10;Z3u6/DOOiFiXNTffq57euGOuoiM8R5ntjB5AlMgUzFTz2vXreLYU7n1Jc9q84yOwRdct2yqZyoJe&#10;oiVQokQRq1X0Rln3XD2yNHjiwj/WDBM7UihVi/7GjjAGM9asCN0qu7KtzIxGFAt0Oz5pRqoc59ZJ&#10;ym9vWyVKUSMG14ah0gp81GB+SeMXKp6JaAoMQdu0gyRCeaht4fyi5wKPQo7zoid64QeKOm87Nax9&#10;F2NASl4eJJU0gnICVSVzSMn+SW5icSjiRgIkQAIkQAIkQAIkQAIkMFMEKKPMFPmCzys1WDC5wgwV&#10;QQpwkM3+8/Dl1wUTk1HLR4GcFurRaohMQCVd2VK4V8ZhSbPCEHam6b6nvFzNG9yK6YUEOUgREZwA&#10;RirKPGiPwSP3lbPkbLbSa3qMUiOuZnkxatXWnvjhLxGQUHCzf+vDZRPUDEj2KwQmBND4mVq0LVtb&#10;cmlX9i1mS1IvCcbDFhx/Q6VDTGkfFiYnUFWSFH8ZoxpTYBqBhVrUacNKUcIHihVkMhTiQe5MS4XN&#10;NEC2lRahnk9mKiyhSpZCtlCra/kjRGQM8r8wsVcagnQcw5VZvtF12WoZnYhIQdqZ8iDe4apg5NOu&#10;jswNBDCEoI9I6fF21FeEjkZxLBmVlm5Z2TCQFLnMi4fESIAESIAESIAESIAESIAEZpAA5zEzCL/I&#10;U0uCCYIGYuR7SHKH9KsX3vmra4ecvnpSN2zbQzwB5mAqbC9ow+skUSHSeVppC1EBK047Ef6W2YS7&#10;8yazOyS+2LaO6bSkDBmLjzjAEiOOzhsUFs8SKw3XcSIVV5V1049/scOJKKILSeAJ2oAsJ5myapjj&#10;65I8kbO1P4ztf0xS5BCFtUxSXxBcYhuRiSwomMUi1ATSjuaEqhTp5dgoJYadQlVRVgqf4NRVJn5v&#10;xLCtEXkL3rTYywZUlxRljxGQMp0GDTOGdIFIllZf18k4jkJ2iZQxwqweE3hY3WTuLV2HQ4jiFieW&#10;ppcQJ6OZOBQOESKFhVtGADLK80NR7sMEBs5GySq1ohbCUp7/p3a9HrnTuZEACZAACZAACZAACZAA&#10;CcwQAcooMwR+e5zWi6GQYBZeVsZ44iHvo/btK0M/EFPPIBxStosKPeJXIuV28BnElDgpPEiR8JHO&#10;e82JXhy6ETwsVce9HKR1VzVMZfsy9Q1UuOLEYzcpD1VEEB8BuSTTaBJM3aWWrcgKSX+oOYblea2K&#10;sieUv+rJp52bV6H6zBaHzEaAM7XisJVl0nS74SABFuwjCW9QAfQjUUGacqi2b2lb6cAZUpjdYt9i&#10;GNO2jfn1PRS/EATOQKfAzSBRKK00RJZIzibhPlmIB+Qk7PIpnE5ypF582xatBcoIvGMrQarB5iRN&#10;KqiTo4toAoFHqrhgx1VmB5KKLYgLyf6EzKwtUk4WjiR7NivHv/ZbbkUhhkRhL+UnbeVdfaApZN+g&#10;gSVl2UgXShLEGUFqevHW/u9PiH6DJiRpA7S1yIJUZBolSTF7ke3FP/FiR/iNfy9Q89rKobo+i6Gj&#10;ChKGq44ELC0VoROaaBhahgNpE0oWRnApVJOIUxmtjv+/b4rgGcj9jPgpDG/cDg0VN7NBD6ErG/pQ&#10;U5/7I8YnRjmiW2CxgvtEDKjxG4kIwoD3EtxF7bsllXgl3FBdBy112Qf8OAmQAAmQAAmQAAmQAAnM&#10;ZgJdT4dmc2N7+dplmuqa7QwVzJIGdPeub1+Mlf+8Nk+qsIHKuKbtGemy15yghsuRYSVmiho/HXdM&#10;yyEYyFmQ0JGkhmnNOXC/6vJFQSzKQ9vNoZ1xgHyEAJWUkVMSiZtGllOSlvVS2vAeuuQXjpRAxgwv&#10;cz9VqQUzTQg63a+uOzXPNizf1CateNrWmphmhhHagCgbuK62PUEyjxhICdAadBhydNzl4jHBxzUY&#10;hggXmU8rEqC2x1jZJq1le5z4tzvmzBYlLhxagX7AWzlUt2fB+O1zqxioXtTC/YUbB26yCBvLLGZj&#10;KX+cFWOCS866zau//ZWvf/MtH7r5U/85ftltG6+6s3Hvk06gKqih5AdNLW5aCrdfZBo+9BHEAGWa&#10;2pSppi2tYeseDI4MZP3p7RvQbkYubvskqcW+Z2p+yYLE1URmGDcSIAESIAESIAESIAESIIEcApRR&#10;emRoINEG7hjZ1Ej5SYiYkxu/+UPkUOQ1zwrjamrYCWJRvN1eeQxq/JYw2wqSWO+8I+UHeomPRW0Y&#10;cCShh+MuHBw64eCKW3EsRxbPUWdEFrhhuqLb8BJ9Lu0FtVsxDyyZtutHN1/8cyx0Y8Yo0otrRYGf&#10;JZm8pJlyyRWvDYWsFthJiPlHZJmembRDRbQg0lqB4UVGmBq45FA5UdJxx/W4ceJmgStGpPUj+iNI&#10;dKtr748eGUZsxgwR8JsIgoJXjOTkWRJjJGWMcDtmNjKZZY9k+oRV01mgDfqbJpJvX3vPX37mR2e9&#10;/5JXvPebB7/u0+6hFw4cc/mhb/35ae+7+nV/ee+f/fuD//SfT3/z5+t+dVvt/qfUuskBP+6PVAVV&#10;p+PUjmJIhjigHNaBgCg3Lcot428asZfdm3gYcCMBEiABEiABEiABEiABEuhMADVIX9Ikljx3NAKx&#10;mjbSCoIvJG8iqjy84V+POHd+C6H+nYMJMGFD3VoIHxA9znn0otIu8zTbgsCRm66BKA34diBlBgV3&#10;DeWloZta6y+78Udn/5GvoIYYju60g0ow7cNhKxIAosP6VHw1omDQrE5GzVDX33z9NwaP3H9ah/wB&#10;BSeGeSl+RIxXuhT0wkbLKstkDwvpsHjFqUPft1xX8hE8vzk23piaDhoyNUUVWSTIWDl2J0iHmU4C&#10;zCfdWAv0FOEx1cngsk99xbvmvo49DI+PBi4e2UuSASS5UVN6cszfvPOQv3tnx88jlwLRPRCnkICD&#10;zIvJq+/88cnvtiTHovN9JxWOTN1CzoWuwxTDVPo7otsEYkHjTa4HyR1Zfg3yghCtcKG5AmfKPTxc&#10;UVJJ5EFcU10ars6+4otDpxzerc4k9sdx+mVzBRKEDMgEkARM3Y2gE3TewDnU1Guu/OLgiYdhfo8O&#10;MhIdpYAhF0rOCy4dMU5aGmoaUo2eve6On5307o4Hgq2ynYqQF8HyBrY+SVLX1a7HH3HmVV/ojigy&#10;YLRUTzUEd3xDOwJVsHANUZrkDVvJxNF03DS44AvS25Gi0/7xPJPl8dse+ubLfn9EIawksnSnpsJS&#10;otdVCFZalkhly90q2Tco5ITz+vjbJIaCKclfuAWyWuSu4cB1BmBM00GOHsYngrPCNDZwa0fpwMK5&#10;A7svKe++qLrP0nkH773o4H3MgYrkASFgJRShU3xXJHpFgyd0FfY63EiABEiABEiABEiABEiABDoR&#10;oIzSK+MiUjUzgWUs/EcxQ7/7779610e+ZCahn6NPwP8VDimhlu5+xEGn3/yVRMckDSa0oS3z5U4b&#10;qq9qCik5mLbFutZMQ0SyOH5y0S6vGhsbg6GCa7hI7AmQ0JMJN2UU2IWMguwB09TCyJUYFDilGsNv&#10;P/3V//53ky7myGogtVD+1nShv2zx++iiM1LlR4Fh2TKfr4fqyXWrrrzl1l9cOfXAU77nec1WHASY&#10;NsPN1EZdGUxoo85uppBgYLqLiahtmpHUpFHznb5GbS2SJCijCAHKKO1xsJ1lFDXpf2b+sX0+FDMI&#10;oVFTV+XUaBqpBJRBTktCFwY4iE/JArmwjcCUSKKs0mmk4MD7xqqiMnYrDPqlsDVEHsmwy+x74HYk&#10;I39K5EzZJO0OoqHrzps3b86cOUs+8tbdTzgWVtFJEuiuLfEpUYIK2d3Kml3cufwoCZAACZAACZAA&#10;CZAACcxyAl3GAMzy1vby5etiIIpVd3HtbKl7f3olbBWkQrHUKO6wpyECRsyRct/AnJHaVfc0r7mn&#10;dtVd3s2PIFyi4z5+0/0brr5z0033rbrujtXX3D550wPrb7hnw90PYybW398PHwcsZWdOKMj+MSGp&#10;QDLBMjnMUrQoMXXkGCVwosXcbtXlN6lJD3PCdp6CKVEdyELqumLLuBir2ua098jXL/n8yW/655ed&#10;+6s//1T9V7clm6etKa8cJJhP9imrkuqYGhrQUDpj0KwkKUWpk8RWkJhIdgi8Wm2irIbyuBU1hLb3&#10;8bu9zpm6nkLOC0fgQo7TLTRRmXIGVteH6nPKC0brykewlwiO4lwsoS5wmYU6ifN4CtEl+EcYODuO&#10;UZpy3bUq2gCJxelPnfJY2JwKW9BBkHaHeynLv9OaulaztKZtNV17QeKMRNpAmA4nxkhqOK3W9Mo1&#10;a+566Oev+b9fWXHuk9+8BPFSiJCC9Gkgow0mtdxIgARIgARIgARIgARIgARyCDAapVeGRuag4Mkq&#10;shZcfudXXvu+cl1ybfKyNZBbMQilQ6XrqtaQ6U7Wa14UJCV7rtdZWUttExk9yBGoS6UdVYIfLQxk&#10;tXTILtdbdagnNiI/kCSSyho4fsWR8ZfPpaJky+Di2ypixu9//9+qrzsWRynj4pC9Yuso1lOSykHd&#10;bKlad8Pdv/rEhesvu2WZXkVVk01quuwOJZ5cXnty2z5cVh4W88POB9fTBEErkJ8QuYJP2JrRgsMs&#10;/GZzluNxlYUk9eQlsyA9aUaSevKyTdCF2zWpB3Jbx44B521P6ll37R2XnvyejsdBust2TepBhEjH&#10;80o6TzdJPbUkuOv8D9/6g0urmlNK9RZqXqcwasZd40OXtOBilCJYTNQNnM9UxnordCyUjoZCiWSn&#10;xEyk9jgiSSYdU0p2I4stVlaCm1ESgnBLT4nVrASnoHgW3Itw88IHGoEqw8rcpILm8MBe557y6j99&#10;t9p1QTNoOuVyl3djN3cuP0sCJEACJEACJEACJEACs5wAo1FmeQc+d/miWHhITxFDynuuvtFoon6v&#10;CdUjr3k1R6sjkF+zNsetyuTUksjYU5UXtQzYdnTcHb85ilo+fqsSp3OU0x9Eg0k8EputVgtzMyvT&#10;IJAkJMVuYFMiy9niA1EyHdTMCcW1VdMsK9K1kgpvueLqsImfgoYihZIzZ4euZ20bP3nRd37vg0/+&#10;4pdLjKofN6eVV6qOrPWmUXQZO9bkWyhFpAK4S6AKcgvVe6DvdNoxU02QwmDYjTQaTxuw94x0s24X&#10;ZUXSI6OLzdjeBBA1dfgxR5tuCQW4pUAPvGDg5GKaI+4QxI4QJcWlBBXyeIwU6oyhLQvthU19qBGV&#10;AqTXJZBOTAM6pj0aGP2+cqCtIDXIQF0eY8rUN2sprFUczUJFrXrsTYathpmGJSd2StM6ZBdneCp6&#10;4Cs/+MH7P6ruW1V2yijjtb3by+OTAAmQAAmQAAmQAAmQwOwlQBll9vbd/7pyVPVIHbFaxSL26v+6&#10;bDDB+nUCBSGveUMo/6sML413a9k1ZU6pdFIECIkY6bhHyh6HTqIQ8W8GceShMqsyPSmBrCECRrIq&#10;oL8osx3EYSHfRtbANT9CSIHhoBwIMmvCBM6sgTIe/9pPXegV+Jxu1lCkOUndLYYPnS4WslDNxzp7&#10;EMAxU0H0wfVt+ORFP/mzf+5bW1ukRmqR35KgGzOqt6DvwPMVMTiILYHHBJJ6yjC71S34jEpeRKcd&#10;16nFEdx2q6Y9pJAUEQwn2rywWwfVbRpFs1SbmdlnROHQsrFQzLaVQ3V7FtjoVs451lwwbCjfiRGc&#10;pbcMrRH6rcC3EE+TlRLXDAMCCqJTWjp0E4xnGKZABMGAlya14hYCvuB7grsYyibuPtx0iEmxoxTh&#10;LYj6wT9B4rSRc6cMK0ysVgRvo1ri9yvLT+OyVfJ+efsv3/V3ajqycQdzIwESIAESIAESIAESIAES&#10;yCEws1MkdktxBCTcA6H96err75rcDOeQBNKEi/nUjrch5+eJX92YIhTFUA4KmGzRXjpfqJdGqur4&#10;oa/bNjwjRtPSvV+9+Duf/mJes6YRCOMYmmMhEgepOjbqKiMKBn6zOgrxdNibeuIbKCqU1KIWVCHf&#10;MOrIgEi3ouu8dKCztCZWfhWfl45i23+ycGgF1ibbyqG6PYtIO3P6j/6D1wejc1BdC1VzRnSUHZba&#10;PhBEIPY5iSrDzygIh8JoJEzGjXQc0qeVNgzNQzkeCJWoRGR3LX+UdFuESSQBRYgaS595/MmHfvBT&#10;ljve9vHJT5IACZAACZAACZAACeyEBHbEafZO2A0FNFmXghxYhb7rGz+KAw9JMk1Noj8KOHKhh8AV&#10;InTkrm9dYiZSO9YOJH8gQlXYnA2Wl/CJMBwHMTI+Uhs2+Xd96r/8Z9flfT6xbSyt1/waHG4ROIPj&#10;Nv2Gg0V7TBQ77Sjhg2K4ZiS1oquoA5xtfQig4UYCv0MCKE+clvTDP/i2Xc47cWNJ7uVaODZqV2GQ&#10;jNJZuJ0RcpJCVYEFiu5qbqUt08DiBK5AqL6j/BBmyQbcTrrcUMcKDwrYAyGKDYFl41Mbrv/6ReZE&#10;VgeZGwmQAAmQAAmQAAmQAAmQQCcClFF6ZFygCHHLb5mxevqHV1c0B1OiSBfXybbB6o6zwzAF1psb&#10;r7krXTeOisUqwcwQVUVyNwcJOQopCSIIOZpxxV/+g/Hos8OqkteiRtDoc0ojRlVLcHQf6+yob4IU&#10;B19XHXfDLfm6JEpgggpL3o1Rcxq5ELrUi+24FzVctvfxu73OmbqeQs6LwVHIcbqFhs8XdV7bsptJ&#10;iJS81/7rR/Z945nr+0zNGpgIJqdsNaWnNQ1RJymsj2A55CVB02u6ugmbZ9wRNhxU4Jui6WIwpOFu&#10;6vJmj6LI0g1NRxyL7lj9yhm//eFNN9/3ElDwR0iABEiABEiABEiABEhgJyFAGaV3OhryweprbnOm&#10;plG/A9qBaRiBrGrvWBvmgSpNSk3vgUuvLhvIXZCVdliZ5F4lglWSKI1RuETFazbfevHPUY4VMkfe&#10;50fMalSr23FS1VzLKDUt3Ss5zQqiUVC4pMNeClINHrdRXIYhrjJcx5njVPVwfMeixqvpdQKQFGHi&#10;g8I8EAtf/U9/cc6//dWGRWWvXJ4bGEOJqqZJGZV34D1rmrGOuxspcSHcUgLRCpPQUJ6e+paGQl3d&#10;bhAo28WGIFai9FZVlSpR/OSVt3R7HH6eBEiABEiABEiABEiABHYeApRReqSvs8I36uavXjTPGETJ&#10;3qZKSokOa9Z26d8dZ4fRRqyiPlW66RsXKziQwJYWkTNb6YQY5VhbGorptKInfnTVArPioU6zZeS1&#10;KMX0Uvll3RlLp9eqlnXA0lf99fs++J3Pv/aqL3fcz770s+de+aVXX3Xhq372udN//pkzLvv3U771&#10;8fLxx+Qdv6jhsr2P3+11ztT1FHJecTjOGeTdcuj280Wd1zFFUkREiO830+HS3m85+6+u+sG5n/wL&#10;a8ncdHDA02DZE/hRS4uCaqINidNzgsQzR6WVVKvE2NP+UKuEL+F+Nyy4U6OasmH4oRep0FHWs7fd&#10;3y0Hfp4ESIAESIAESIAESIAEdh4ClFF6pK9hBRKu2bDmiltRWjiE24dhuFHiaztc/yaGlGRGwtHU&#10;PY+P335fDKOUKN2qMWZcrvZJyaHUfODbP4smp2Lbbfq53g3wj+gzB/D5Tco/9X1vfcdX/2XPD75F&#10;nbR/9cSDOu7DJx8+fNIRfSceNvDKFSOnrph7wssWnHpUs9R1AeYeGUZsxgwRwI06PjEOO5/EhlG0&#10;ipHHtmRw0dvPPvepn7z5/ovO/OmnD/vIexedfaK1+xK/BFPYaKOpNrvauKHqtu6ZGgRTFA+HQNnt&#10;5SOwy4V+o2t13ImIE8NxdG3iiWe6PQ4/TwIkQAIkQAIkQAIkQAI7D4Edbpq986AvuKVx+uhd97lj&#10;zY3hhKNcreyIkYLTfZR/wZf1m4dD0Va4zNYTD8WJb7viGg+BMn60tau0DUwNQ5jnBvHmOx9GPePp&#10;2O+zy3mXiYqwzTjclExX5sw/7O1vUPstHXODjSXLUnB/6LBj/R/3AIw6MZcMw0Duh9Tsa85sdZrt&#10;3Ac8/I5HADJoZXh4SoW6ZWtBqILIN7VNdtIy03DxyIIzj1nx4Xe96if/9uaHLn7n1HXviO587+Vf&#10;e/uPPv+6r3z8lI//0UHvft2Ss44bPPoAe9/dum1ZqBIXliqG0UgjV+qUO5A4m5smuj0OP08CJEAC&#10;JEACJEACJEACOw8ByiizrK9RsAZGIbhoJMSEsngM65AsG0Dpj375xwOmi5oeWNCeU4OniI5Y/cwe&#10;JUQ9VE/FfSqyUNPX0R0p+dGlFWXO5zHpggZRQnIB5mOGhTAQrG9XoXrkbBNRa0RhvV0zomjT1y+v&#10;BJpfhSUEmpWzSVFkNUdptVvvRkVnTZm2ZiSYZ+bqKAmW1i1lHXTGifGeQ3UrGomtEbF+6LxLVpFS&#10;fYiK0VPXsiWzArPJ7RPFs8OVTdq2sT+zz4jCoaES07a1+8U/tZVDdX0WXcM4H1QWftVtuPo42bA3&#10;Skr+vl2sBxtuAWUZ+MPASYcMnX7E0gvO2OtP33jkv38I4Srn3vi1tzx48TuS29/RvOn0279+xhWf&#10;e8V///0Bf/u2JW8701+x/MlhNaSSijJxh6IceE21YAaESDA70Wr4TRjNDeFPrVD8uBxpJdTQ4kYC&#10;JEACJEACJEACJEACJJBDYGanSOyWrgnESawhngPCSYLACzgziDwQQU95ZuO6x59uhDXXdMM48lSI&#10;+ZYeSxVTQ1mp79smUmdcCzOwIHpGTaNuaiE7LqPfLEVKm1JqTTzh2naaJNMi8nTeBuxSHbYONgoY&#10;p82xyc3X3REloTJeJIkGelBtcipJkLaQL7g8d0J82DGdgYEBw7ZR8ximGdCMthF0BhQ/sV2mkdt6&#10;Edt4rb+rj81sZE7h0NqlggvZtnKoAs/S1aX6KIBcsubtv8eiE1YsO+/UI//snad/9iPv+/HXTvv9&#10;83wFb9oIRY20OCnpJalvrEOf4UYCJEACJEACJEACJEACJNAdAcoo3fGa+U9LLV7Z9CjRlYZlY+wo&#10;IfzoJVfVVq6FuGIYKNibIlYfs189SU3DREVUrEInUTSFX1QUp8Hup5/Qf+LBhexDJx02cOyB5lH7&#10;9J191LxjjpgOGpiZabKm3nlzIzWhQhFENN1vTj/8/csrmrV1RweRNJJ08+bN+BXXj1Zj30pHQGkC&#10;hEql8pI7S5dEH24kMAsJJPJ4QMUpZMqFdupVtaCiggXVE9/zVh+RLLrhaGYcBRjhLeWJ/MqNBEiA&#10;BEiABEiABEiABEigSwLaTK2adnmd/PgWAlAckMljZ14hCO+vo7KGZlqx9u0j3zh2x4OjyqlrSWTq&#10;VohlZ4gmBvQUXSWjqrRWTRmlfqni45rvvP6/1OFd2yh07AP42SofnrG+6rfVyrEvHH3+0IbmuELp&#10;1c4BJpZKN5hJf6Q5binwpgaWLHvDQz+ZdMNBSUfqtGFWCM0kSa/7hy89+OGv2EnoW44VYrKYE1OA&#10;crCJb1ulY/787ft+9B0NLa4kRqznXA1OmMoCPfIZEiNFKApaY8fqF6e+d/VVt3W8HAS3NJD+kyDG&#10;ByE3CbxapvTkmL955yF/986On0d/4eBwDDUgGyk1efWdPz753RZOmnP9OKyH7ouQmqRDD8LE9x3R&#10;banEHRWzyfWEKdKWgFTidDR1obkCZ8o9uqYhdwzjDepYXRquzr7ii0OnHN6t6Y50Y5x+2VwBJ1RD&#10;N6DyhaYOF+S84CJwDjX1miu/OHjiYdDk4jRB2lVkSF2nSEtRoxcZKamWhpqG/nr2ujt+dtK7Ow8f&#10;fCDVIpgu6wi/0swkqetq1+OPOPOqL3QHNEXVq1RHJIemvqEdgTGDa4AMkae3ASjETTFGTtUF6e3G&#10;cz++VQGwuyvq/Gl0MMaKxKuluFRkz2FoA1WlZfxL9ZDBxETVZHhPRwZC1ULluMrvnB/3zvSOIq6G&#10;xyABEiABEiABEiABEiCBHiTAVfdZ1qmYZos9ilx1NrPWDEtp/uOrN9/zaAWyimHFKdahNSw7B5hm&#10;KlUplZHYounwQ7GxBO2pZGjvZdqBu2EWWsi+Eava5TQYdDbpmlo6uuCwfT0d9UZyk3Tg8wp/B90w&#10;YyQfKLe+evWmq26pGC+WXIDJfBAgxgT2tJAUtjJqkY+DCSSiXSQxJ8lXW7ba7dQWZ9ldwct9nkBm&#10;koz/QRM0Uw33lR2nLh4ZNtL8RI9EhJqhkO0HAcjAPUhyJEACJEACJEACJEACJEAC3RKgjNItsRn+&#10;PCp6QCOR2U9m8YBoBQRF3HPRZRUpkRq3Yl/+JoqTNBXjA01rtur42HTiuYarNVowmDz0986MbMRH&#10;FLPP1Uuoo2NHCrVzWkFrxevOXK/7hokZmxi3vHAX5SeMYaLphy3TdODUcNM3LrZwNVvZ2qKRhgAQ&#10;eMcakEgyDanz8fGvkFqwmSZIIAChu7CJdpALppdbuf5CRsD2Pn63FzlT11PIeWGYXMhxuoW2lXH4&#10;Eg5VyI+g1pRvSOYbYnYQPoMN94KE/2hpqSR1vPGUQEwP8v5ADOWAZopbIY3lQUiABEiABEiABEiA&#10;BEhgRghQRpkR7L/FSaNsno//w5ZV5kJKTdTvvvgy2zCRY9JSkaNMI00TBGRYBnIKYCOCAjpIJ4EM&#10;4ahQ6yvtfvaJ9TRAlkEhu7QkROaQghOJ4dgLT1yRzOmLokZeC2GBWY5UkCA/Q2sloa6cVVfdlj67&#10;aasySiYY6bJ4jllfu1BR3oZ5IwqZ4Ne22vLim0SeyPHb5rLye/i2cJX+xcHxEzsoAYxk5P219ZH2&#10;LSMDOxRbJMmOQ0AKFEZThMYSYtS4kQAJkAAJkAAJkAAJkAAJdEmAMkqXwGb841lGS7vGMVxj/dBT&#10;49Mb7nvMizxdh+MF1puRUyMTJ8TtQ2WxYeAah4GeBlEwT/XNW7ZE7brQ0EyYOxSyb9YSr2qjbLAX&#10;hQkWvRcM73/4oSMoGpyzIZdo0Cx5YVA1y9NJMzS0dGrqwVvvfBGuEH2MLXEoUIi2bhSiw5MijoMg&#10;QFSJHHYb9ZTsCkRG2XYJZsYHAy+ABP43ATuRLB7LRwVvsUUxoaNCTgxh6GzCehq1vKGg4OmBG1Ce&#10;GIXVLGI3kAAJkAAJkAAJkAAJkMBORIAyyizr7ESLsYJcaqqmKavKfZZ73Se/ukyvQkDB9AghHr5K&#10;UW0YCS12kNiJhhCVUKXQIDTdWKUaR7/3DZ4R9km1Y0l3+e330cxkExkEbmK6qRqP64e+8VUTKsF5&#10;sWfRMgmkHexYDVcGMo+0euT1JeJ9W1WuHzeHSoOTH/2OHyNGRU14jQlRgOCzGknNZASewFIUGQp6&#10;amACiL/GYeEwKgavnTdUdTZQzweVjrH7cpAYcSwNqV/ScZ+GVQuusoWjqvHEKyGW5fHJZ+59OO/4&#10;vkpcWPqK7wyMJ1IkSUVla6ixTZEvRdnE/o6H7Mw+I34DGrJQMMgzY9QUAVY2OjZWAQKzsj/KaJOA&#10;C8lkkWEpA6ft5qvj7sgqPWmwB1579R0KPrupasWQIcUiGSKggq1vZrcqmTDZwMvKimexSqnCeSeV&#10;tlkLjYZ6xG5VTYnjmDBya0zl1syW20Du0La6gZ+XQ+SNzpfw9zgsUpws0U8iI4VHcYLYFFNHINo6&#10;5SEWLLCMydifpywX4WAlmA2JU3JqoaCXpMKFBmiEpXxvo9/x2OPpSIAESIAESIAESIAESGAHJDCz&#10;U6QdEMgOf0kmrFwhFWAOrzdROGTT9IYHnwhimZd13GTOCbNJLEcnsV9ydzl0f1EBCi10GqtIMmN0&#10;FC6JK6Xq4oP2C/tKOAtkDwR2wKkEF4D5oDjdwt5SfGJFBEHSDX5rKaveqj/11FP+yvX4VNmtwGNF&#10;oX6Lg5mflJKR2TJ8dFPVrDfwBzjUIk0JJ8prL2QaeGdGQTixYZOyHJx3c9RUZSkT3XEv41yYeZbs&#10;QFOu7qYN7+4f/ji/gAxaqUcR5twhputokakZnuetX7tuW8bNLF373yaJaFva/5I+0xGahow28RIW&#10;yQNH7ahZiD9OvjPOqtvvUc2wpFnQ3dCVfhJBbsPwgqQCxSQ0dIwHCdfCqEYamYYKWMmwn462LLW+&#10;vrA00Ain3FQfTPHTnbdcl+IoEv/jLOgJEVY4tYymKMVJC9lFADG1WEckioDB3SCKEu6jZzePlKr4&#10;nR/6GMSmZiH3LWx50HTwgTgMszy4CFlAiF9rQK7kRgIkQAIkQAIkQAIkQAIkkEOAMsosGxqQCWTt&#10;Gi6RSeopfeyG+zbd9xiCI/KagRkm/rWaCRLVQ/dQB+wm8R3d5Lm8CKAUU1UD4gKuq+X7MnlbMr//&#10;kD2sBHaw+CeU1NViA4WEZbYG10uk28hqP6qxJrHYtbRX9VsTq35xY7v0kINDyNwVP5nVOtYl8gR/&#10;KpfLumFIvlKKmILc9jbgsGnajmE+ced9at0EHFtwCm/LtFXO+xu7FBWCS6+GJCCvEqupWx+675Jf&#10;aZ748nbcdFw0/Huz44j9BLjGydTm8Vk2jGbx5WYRTlmwifSCiIQSDNXui6w/MiuQfHml3fT/fPtf&#10;3PT3F9auucfY3CgleskuQTmYUokTKTfUbLgm+4k+Vpt4bOWq2+595LpbHvnUf974Z//65Ve86V9f&#10;9spSPawoDBa//BIUJlNkRNwGknGG0a10CI4YSk6EUxewB6lEuIgJStZMESxxr0TJtZ/+ijbRaKf7&#10;aRCJUtyUpqubCAqDIgUlNLNwho6kOZad6Lny0CweOLx0EiABEiABEiABEiABEiiIgNRyKOhQPMzv&#10;ggBWyxFiAX8QPVJTtv7w2//+nq99xzKrcdQ5vwCr0WESIYZ/s4r3+9T7j/njtyZhGNuYuhWUYoLI&#10;ECmkKoa1gYZEHlUN9Hsv/O5tf/QvCCdBleUW5ouWHoSBi7QjLPtLJE0WjYImINHIEDtYaCuVo/Z9&#10;01Vf9+zUheZRMqa0cABL/cjYQGyJZORoG39y/UWv/+BglE4gTccw9Ryj2dDUzQhWuy2/VD7/H/5s&#10;2RvOUkMlFWNanDMzxHGQ2YBJp5fWL7vxu3/7yfFHHtzTWLAxbnbsTvHvRCXlNEE0EFJJMBVuWGrf&#10;Y1acctXnOn4evWJiyqwnyKpC2yevvvPHJ7/b2pJp0uEngMYzdQsJJogRSJCTob8jug1ZTAX1lqSQ&#10;mMhngYsOqCKgQ1MXmivyYMr1odR01liUzq3rSN1SZ1/xxaFTDu+uAFI2l9fi9MvmigjzdpBLEvSU&#10;mx/2gwl/qKnXXPnFwRMPg9KG+CkDQx4/h+vPijG11ROoKXqkPXbDrded9P4tST3bVuUaWS5Vu7+V&#10;IO0rwVUEie8oy0Z0lGTxiD8rLhLhLrHEPcnp1mh+xbQHTNdr1StGyYtbrrIhQCCrq2O/y3XCowdG&#10;Ram6IL0ddwfq5iB6rD2kMX4seEWbBmJe4GbSeHhlfeNYIY+PsmbC9yQMQ8uyqk6pNVV7+N77H7zn&#10;vskr7ypN1uaq6hRCTxAWFjTLygqzHMCSBteUyNZtKLO4vhBPk90Xn//QRYVcDw9CAiRAAiRAAiRA&#10;AiRAAr1HgDLKLOvTlkqweO4lIdwiA6/5vf1fn65aG5p2noyC2ThCQIaUubqs3n3PxWqPBSVMZKFD&#10;FNXuIEptCAWpjhgNHdpOaodxsGbzV/Y8W4uCAaPciL3EspqhX1JanzI9Q28rd5JEkOUWYb6KQJVa&#10;HLzttu/0H7onTByUo6ZV1A+r3DQNdPhfSMSBemTtPx38qvkBigxZmD8bEBo6bTI5hxFGqk3HXrNi&#10;7XXy0fuddPT83ZfVq51brLWCiunce82NT15z29RdjyWtyQXO3Gm/ISV0O22YtydQH3DRMWbFmArr&#10;gW0uPWDvM+74BmWUrYypomQUnEKPYtTwRf8g10bGT5g8euud1x77HtF8nuu1drjQr//Nb1wbtByM&#10;wDAJy6brWnbUQkoNRCvICtBFIK0hYwvZc5JThuQXE9qEo+sebjrNU6h5Y8CvB6pNFHu2gr7UYcuV&#10;UeBFksa2CEmIQUlDTbNqrZu/9eP73/uvhdyREwqpe2VoKGKxHMWOZkACw2+aKhqSSC9kuCVGqRS3&#10;vExW1JqGKscSkQVzIJgEmSqGafSRF5x39Nf+ppDr4UFIgARIgARIgARIgARIoPcIMKlnlvVpe3KP&#10;shv4tXHlPZtXPaPrjh9hEijpDC/coTiUlAlVwt1nl8ryxZKKgrSCAhttYQ1bVu8lXiBFpAxyAwxj&#10;yei8g/eqwd1W6q1mc11oJRL1IVpGkASYvmIWKqlAmUkK3EYqaXz/j66QmbGlMAMsS9IShBkILWL2&#10;Kbkb84fKu8xDcpBtWdlhO7cXoSioSdSMvSG74jTq6y675Ud//s+feeP7f37CuzruXzrvD7907nvv&#10;/pdvBjc+ONhK+lTf+rAxVTLyjg90iFDANUsaiQSkYCocbVqztluiecfv9jhFfX6mrqfb824Rt7K0&#10;qrYBK7qh2t+H/0L+EP9WyfhB/hjSfmTPO/5gnA4lWr/4EQfTrfq0Fo1baqOt6qg8hUMZVuw4sW0H&#10;hgndoZaGodeC9thUAUTICAElpuGhaLdb6fb6MWykFHcWAti2KNIsp7ZuU85wzjt87t8v1quDvmbW&#10;mrbvleOkP9LLEQr0xBCAxElZREploZqPZSPgxjIsoEJQVWZNjUix2FNRWLYWH39YUeOKxyEBEiAB&#10;EiABEiABEiCB3iNAGWWW9SkWyTEHk6SGNHn4Kz/Gf6atLQvvHVsi4SFKm9STg849FR+ApIIkhKIy&#10;RHDAtikFfiMBLphjImFE02pmcsQ5p4dlG7MyC+pJ3C4VhFgVESDatVTaVyvTXcTLqLRfOY9deq3a&#10;POll6/yoq4JJJjIr2gNU6rL0O4ecenykdJiBbmXUlpCkoNuYIXpxOKgqA4E2JzD6pnxfg4tnh31+&#10;U5tTi+cjBwLGtpCA+spw2nT8XNOLdoTCFusNsbNFaAq9UX6nN9EWz9TM/gOiBsbXnHnzXMdtG8pu&#10;CUJ53ikl59I2qaiGVCnbdTUbQVKjqTkv1OcE6YBTKps24jL0ABWAxHJV7EI0kdU2xhOJ7ZYqA6Fq&#10;aUEwWK5Oe41uW45rxr0gP4UxlLnk4iboM53M46WAfTJpehCUHEc5Zc8wNqtgXEV13EiStQbnWdtB&#10;BXTfQxpdE1WP4xBXkFXRCuE5C4kFiUaDyxctPuaQbtvFz5MACZAACZAACZAACZDAzkOAMsos6+t2&#10;kRvMuFpeE7qDa5abemKJnWvnLTPkjH1LO+KMk9N6AwEj9bCV79DaNY0oC0UJUW1E5oOG8uQ3mJot&#10;PflYVUESAa7NhDCBWW2qo/pygDmwozmO4Yj3bSp2s8/ZgqZTj65a+9RKBM5YcG4JYYAhk0wRjELx&#10;fQkM/YiTjsOBEHqzZSLa6WIdpCckPgwvpuIW7HhragpzYIhHyNfouIt3DOaZqRdo5rQRT9amB5W+&#10;JKvi3HETT44s3iFrpsyCxaJW3Fu4/a4I/JpRTDsvzB4eggOxg2HV9lSVojOIF5I975oS155Kg4mg&#10;iV+bWorcFgRP1VXa8loYYFEixaeer6CMgQo1sGoP+FqyuTExRxuqQo6E/Y4lBsndbu0grKy+EOp/&#10;i6iohTFSjArZh5RdShPTD2w/cmOFIBRcoiEFs0yEoog3s0iAkWPbqBwNbyL8CUNaLGZRWcvUbced&#10;u3wXfcn8bhvFz5MACZAACZAACZAACZDAzkOAMsos62t4Wk5bYla66euXo/MGIm24ldrIf8FKcqc9&#10;gH2m44wsW+zsvaw2WFF+OJi4zeLCUSyk5iiFaiNySPzSj9gXNQxb2EMWHLB411Flb0DxVNPoDyIz&#10;CsUuNisSJLNcFDzGIj/q3mQiS13X5/rqvs9+dy4+iOQMQ0kIQAB/FCQkoBQtolMi5/QV/a8/blqF&#10;iyMjtMS/E+pRH+a3EmUDO1vkA6kGchWUWYm1AfHuRBWScjMJkLPQQO4NQncsGJVq2CXnA4vwyOjQ&#10;MX+OFYr7pKov8uYqRNCka4x0/7e9Zkw1BpUxgOgBBY/VtALjVxV58EXRTDGCgbOGpuGPmA7DjWXN&#10;VbfDXlfqTmdlhMR3FJ67cgGSMhFj5hwoJ1DwtfFN5ZuSYdFxr6h4NILeFNlw5FApjoBAAdQGKmqY&#10;QpDyQQ4XCsELBrmBQnIK7D3yrmdOCvyYYWvQ3uwkbcI3NYjFpLbLTZoQ4mxS6xdNQwPRTDQ277xA&#10;BFDABWi4WgAUk5J26RkMNbGWRc1vBUdV+aOlll5wxsbUg5sO0lXC1B+WsdCElTLyZ9DvGC2ereGf&#10;EX2BH8UYrXrJYIKRY6DvoCVoMcxQcEDDQ4qL0kvKKEN3g6uQSuuWPtZvwtnHD+qmLj8yOb/cVC3E&#10;sOioE5zTjxhi0A1V6sWOqQWh1IpCJBYGT7sJEDRQqSerRAU1A1eIwKa25CM1irOIJ4xW8Woxdc/Q&#10;fDRB17AjYArjC+V18JmOO54MiNjKShkJmqxAuOz1kp5moglGvqtcGAfhxinpJhJ8GlLMy5wTmXHY&#10;3DzHOeeTfyPwuJEACZAACZAACZAACZAACeQQoIwyy4ZGbMEkEl6Y6p577pk2knXKH3PVpIFkmqTj&#10;Pqq7m/2pg045dkuBHBSskbIvncuLFMgisa0Dzjt1TIX9blkqoehmgkQbQ8+7zkYabVKNJ+5/SE23&#10;MKsMUIpHsjZQSEWhjowbpI5uKit97Z+8Kx7pH0et2TDCzBYzz0kVjqtk0tCm9HRMBXUjQcgNdsQX&#10;PL/jj8OaW411G2pOHMKP144TJ4XykuLaXMsNk7iuIr1vZB1SH2x7qK//qL/4g3C3hStVfbMR11xz&#10;s5k+mzb9spN3/RXNFK9RmXeLUJSZ6GaBKrFkMIljB2bPSHuCpCKf6NxZOPgGXd+AM5raJGJqLCOo&#10;WDDcbYhUVcyGCTJUDJlol23RqLQksnRUU8pr17hpbyqlE2YMsCgh1LCV128juKnbq5EmOArNQaPQ&#10;NDQQzURj884LRAAFXJKpY4jlicT+5JRnwsUc8fvnJCWZ/aND43J5oxkNDS5CFesykrySxA4jN4hL&#10;UVqS+txQKOIXjhD8DdrYZ7kQ3VrQy6AsaWYFSS5hOmc6RIjUHGd4bWudvXTReR//UGtgYDxpIX4j&#10;7/o9lXhGaupl0ewkCw/OQchekwAruffgbYQ0NwhEMTxJMOLgVAtpCe4kEc4KyxKk3kAHQYNx88Di&#10;xEWiGQZqkripwiX1Kbuhp13tZR9VliDqRRGGHlJ8LKdpaBujZgvlsFJYUFvP+qv7Fyz6g3/8G7Vs&#10;Tk1uLG4kQAIkQAIkQAIkQAIkQAKdCVBGmWUjwzDM+ZADbn/yie/9si+OqkofVNZAjIV0lKTtsJci&#10;H6kKR731PNRfTeNAyuPEYUkWxbfvBvlj+WtP3lRSDnwYUF4VZZYTcWLIu04xT0F15KfWrv/5DRKc&#10;gvkkRAkbi+Xt8itywU1bdw/b6+w/f896zJcRG2KZLUwms4LKpmm6MDbB7BC+EMhlSLTf2GtpUFNR&#10;A5NbicDQfR2BJPiNMZBosaFBIokt06z5torGyuq13/gHtWze8Py5Q8odjLWKnw4oq5RG1WaYd/3P&#10;PvCYagZSgQWFihHxkSBVCPV5s3ADIMfkWcf8NQriCE4xuLa84ziJhsop8zR3bmzMi6wqMpNqgR1m&#10;OVNFbMjqyrSGsIE4izSEomA5dskq5V0PqtHYLUSOGPNis309/YFm+11fjzShFuDHcRBpmuaimWhs&#10;3nmBCKCAC9CATqQHibjKf14dsnTFG19tlRHggqSu0NPTlZMbEOaEvg7hp4PCSpYJBacJJUhDHSgI&#10;E785Qtojx/aaJQmrsqCDTKStaeXj1JYyJ8P6RNQaPeCgt3zjn+f+/ukQnpAaE5Xh1Nr5vrMMI4RV&#10;chI0WnAmkY/JWPAlrQaxNZI0ljVGxME0lcpTftCvrIqOitLpZNwaS/1pS6uXbICOQEKDcYnRkqCt&#10;dEqLJrXwhde/9b+paVFiO6ZTQQRSLW60wibwVk3HRS4RRCrHiZyRMz72x0NnH1OTWDd+LxRxs/EY&#10;JEACJEACJEACJEACPUqAr8uzrGOnMCuM1cob77KaQdmQSVEYIllGEhw67mVlzz9kH7XXYiQUlA0L&#10;dV41x9r+wSiYJKbaHgt2WXEggj7m630usifSBLWW867TjaJBs7TA1x7+zi+cCMvlyDSQuXNmPiEz&#10;zlbgYVG/HrX2e8+bDnjneWNJazysIWdhjlN1wzjxG/h8lhAhEhFsJqAXPL/jj8jdQKZGVbddpOTI&#10;nBw8EI2BTIpQ84JdSoNVlP9RTbNv6I2f+7v41YdPIxBk8VwDtVpUEKahbpkVrVIynLzrr28YU6gt&#10;m6I6UQDpR+qfmCbyOH7dhgZqD9IonARRMHHecUKoXWJbK8EXzTRAkA7CRlAxurBhKvIUKtFIWARC&#10;HpB5ktbhxtvKu54AsTPIBJHIoATmGoiEiktWgiHU5SZNKNtoDhollZekgRoam3deIAIoyTqB0PD8&#10;lp9LtN5UJ/zte9W+i6FTjCRWOUgGrDKiPEQjQEoQdJgwgoUP6mTD18Y07ReOEBk2SMKBxCbZXhJD&#10;5BpOxa7gEhr4YcQoHbX/+V/+eHLc3oiPKk+1lmtDE8163vVXoghZM/2aK0luiQo8Xyo0u1YIPyCJ&#10;osqMiiFRIQUNHR0FDS1tmCkCWDCIHd2CwFFCIlMLOUYJcovMFJFYz0lOUmFHKnV1tZeQtxOESExC&#10;po+ruVAdEYXUMBCnE9rl/idGtNd94xML3nx6E263poNQry67lx8nARIgARIgARIgARIggZ2IAGWU&#10;WdbZjhQEVjdedCn0hZa4qML+UkIksEzdcX9aTe1/xgmqjPljgpwCuCr4cB7Z/tMkzLNbenLU2aeN&#10;IQgh8SPlw3QCZYzzrhPTRT3C3LX1yK9uUis3wIECzil6FMMKArPbhh7CYwLHrDol2Gae8YkP/dEn&#10;P9a3cMHmZNyNNanOg0yH/gGcAxWRkRyR5UfE7V/bv8HsGbEwLYgcKFgLNwoDc3gdlhmJWSqrcE7T&#10;61PO5ILRkz7/V3POODKWCbC91+JlCCjAtLPfKKUwHk29KA7yrv+BBx6QkfScL+mWejHiSiF+tDLj&#10;9WCHoRATYOmW6EE5/ZXFsAAFqhEZTRVKJZVMICtsgzUMckpwYWkEjQEiAxqIWX1+v6QwqXEktQap&#10;LuIv02w0jKjrpLB2E9AcNEpKX0cxmonG5p0XiAAKuAAN6ETjyGDmb1E0v//NP76wfOzBz6a1MhSi&#10;sDmIJBlIhzAAMc0sMgUFfSUkCuFLvz422iMEOwbPlK01NSS/aMO6C5HSC2pQ7hLHPvoDb/79f//Y&#10;6Mv2h4mPcoyjDj9yKh0bKVXzrr+E60dvw5hF/qts14G81xTpCipeZoOC1LrMJwhX5MwdQriTFYVa&#10;6COoBIYuQeThrrGVhTiUIKtG3FRRK418RJRpkNa2DPL2ZW/Lrhs4qmwQNCupVorC/jCe5xtTtmGs&#10;2OMvf/HN5eedhGAqv9FAyWMDZjjcSIAESIAESIAESIAESIAEcghQRpllQ8OF1PD0sw/ef3/g2ONa&#10;Glbc0LEnbWQoIJOlwz69cM4+px2bmLrMnDUss2NeBpOR7T5NMhHBEMZ7nnJ0fd6c8ZI5bVsbHGND&#10;CckUna9zk2WM9RubdbvZZ91zzQ2YZmdFeqCLQHtARgz8Mk0E3mDqjYwNv8+x/vDsd//iq/u98XX3&#10;RZtrsJjVS1PTGytx0q9Qv9ZCIZWKuITq+BW/x47zIjgEVY3dFM6mKDBrmFBtEDmCmalZfQJpG69a&#10;8YFffnOvc09xBweQf6NaasmixeFAaaNKNmsBfG0bSm+UrLzrnwxbadCC76mG+Akk9XieDCxcOUSr&#10;zN9DGeJCMRa1pkfcp+wo7ziha9VUul556/VgwtTcecOor6T5XVu65g5riYaQGi0V2I+iQEttKhyp&#10;bKwYedfT9kPZqPkbtHDcUNVFc6UsEQI2utzQBDQEzUGj0DQ0EM1EY/POC0QABVyABnTt8dqG2XGb&#10;H5lQQ5qL+t7y4y+84qN/MrXrcGSXPeV5MWTDEAodYpEGlIPEGRfKkYdsOBkVvz5IMGwweEYCfTBF&#10;4JLuJf4zamp8pO/g97/xvdd/92X/711q78WIb9IadaghTw1r43YVsTm549kx15TSZ6wwmtc/3Zpu&#10;y04BdKQoDlEJKHPLQVSMSBtVd8WpJ57xoXeOHHHgOhWtRSktJK8ZbkVZZQRUSbEh8eVFOBX+WE51&#10;N04guMjvu9ktqdwsfrgQksZRBRl357zh8kG7vfOnF17w06/r+y2FXYsdJENOH+pk4YbiRgIkQAIk&#10;QAIkQAIkQAIkkEcAmQ3FzdCIefsTmFaqP0ge/9k1CwdGMG/EujTmmDHyWbBu32lrBN6yU46REJYw&#10;sCRFJStsggSH7aykJIinkBI3atVVt8ytY2LqNM3UilWrbc7xgs2OUseCAyyEkrS8aI524DJMVvv8&#10;OEW9GqT4ZA6jKZJ3ksSEftSs6eU+PfIGMLt8dM21X//e3T+9Mt44afpIltHbZYCk4m27mnK2DUS4&#10;FhnrkksiTrCoE2Qi6cMfKe9y5jH7vPGM5cceIX4XCM2AuGJDCkmsjbVVdz6Az1g6glOshu+hIjIk&#10;mI7Xj7iVhWccjdmyAaVKEnMUpsh+GkG9wh9QL8n10rhqw/S0ecXdSdlGl3U8jmYaRhCnZRscWnGo&#10;N3zrrJf3bUluKmZ4YQwY2dkN3Yg0FfzwpqjPRSnfjkdHXR54ysIPBbk8iEPBVY0ce5Bdcrv1mIXw&#10;gsl5eOmNScUpQVGC3tQMYttAYkvH88IrR0fa2isOQV6VUQ88V4PvDGQACECdKaAgU1nfHNYXQkOr&#10;h2p8+s4f/PyRS66euOORxEMYCqKKkCAmkSBwrkVcUGhaUmwp26Ty8HMbYlVqfsudO7TPCUce8qpT&#10;Fhx1oFo8ivwXQCuj1pDnWYa7zmwO37fenmxtnBzXq7BS6bAhqARJOjAGctGL5x1dxniIkUuF4aFC&#10;Q1xebPijpKmnibEP/hLDKpysTz7+zMS9j6++6Z5nb72v/vRavRUarg3dJYGljgQlQQGVtDUcaTor&#10;NbXt26jhTsMmCbfHktHhQ/dafuKKvU88au6ey/E4gIWLeNxKNSiUzcIdZzSSoB+WL9xIgARIgARI&#10;gARIgARIgAQ6EaCMMsvGBQqIuK1IKpnGIeoMy0q7Y9eToJQz7YGrQlaAN0FoByxHsvI3MQL7u50G&#10;d4spm5OptWGt6vT1NyPEv0xbcIvAXLLzhsktckwClCkJQj22Ji0vMN25Ydq0NExBxeAC7UCpYKl4&#10;Ap8IqYAsVhbwTImCMorkwDHmmfWbV67ZfNuDUuQl29oSISbImCejogqShPAHP0GxktiplBfvsmTB&#10;okXm3rupfqtuIf5EIXrFytQfz/dSFzYomhf6qJpixBHSQlAKqelYmVdLh82sqaAP4R0oB2PEBrJk&#10;dEyWI5w587AQGqGaslB4yJwDe88SPEdzjoOPekFasqMwRFyAaiQbq/pgFNqS0lTAJildhgnhDc2E&#10;geu0Yc5BqES/TOQ7twvVgy3xlIUfiuTy+Kj8jBChrmU4CGSTpjW3nqiKHkYQMSytFSjXho7TcRPZ&#10;ohVuElDRQAgFTuQ/UanyGCRpoGuQRrRWrErmhNQFUmXRU2qTa9Y++8iTUxs2ocFQZzBw4lQsZjE8&#10;2uW3MTzw9yLc6PrgEfss3G2ZhqAbAyYukdHGLgXF5d5B/5Z9fdyJhkMrSsOGbVVyrgfXjxE1gN6s&#10;p+v6tKEkcsMsfQqj1hZZzUaICQpmizSk41JD1GWCloHbE1ZHkEogQUbxxObN+uPrpycmxzZsaoxP&#10;ItUHDilSYlw0xe7k7+be8xYsWLB06VJjDqqQS+1o3EgQYSFvIfQGQS8opdzK2uJitEPvsbf3E6KA&#10;wcxDkAAJkAAJkAAJkAAJkMCMEKCMMiPYeVISIAESIAESIAESIAESIAESIAESIIHZR6C7yPDZ1z5e&#10;MQmQAAmQAAmQAAmQAAmQAAmQAAmQAAkURIAySkEgeRgSIAESIAESIAESIAESIAESIAESIIFeJ0AZ&#10;pdd7mO0jARIgARIgARIgARIgARIgARIgARIoiABllIJA8jAkQAIkQAIkQAIkQAIkQAIkQAIkQAK9&#10;ToAySq/3MNtHAiRAAiRAAiRAAiRAAiRAAiRAAiRQEAHKKAWB5GFIgARIgARIgARIgARIgARIgARI&#10;gAR6nQBllF7vYbaPBEiABEiABEiABEiABEiABEiABEigIAKUUQoCycOQAAmQAAmQAAmQAAmQAAmQ&#10;AAmQAAn0OgHKKL3ew2wfCZAACZAACZAACZAACZAACZAACZBAQQQooxQEkochARIgARIgARIgARIg&#10;ARIgARIgARLodQKUUXq9h9k+EiABEiABEiABEiABEiABEiABEiCBgghQRikIJA9DAiRAAiRAAiRA&#10;AiRAAiRAAiRAAiTQ6wQoo/R6D7N9JEACJEACJEACJEACJEACJEACJEACBRGgjFIQSB6GBEiABEiA&#10;BEiABEiABEiABEiABEig1wlQRun1Hmb7SIAESIAESIAESIAESIAESIAESIAECiJAGaUgkDwMCZAA&#10;CZAACZAACZAACZAACZAACZBArxOgjNLrPcz2kQAJkAAJkAAJkAAJkAAJkAAJkAAJFESAMkpBIHkY&#10;EiABEiABEiABEiABEiABEiABEiCBXidAGaXXe5jtIwESIAESIAESIAESIAESIAESIAESKIgAZZSC&#10;QPIwJEACJEACJEACJEACJEACJEACJEACvU6AMkqv9zDbRwIkQAIkQAIkQAIkQAIkQAIkQAIkUBAB&#10;yigFgeRhSIAESIAESIAESIAESIAESIAESIAEep0AZZRe72G2jwRIgARIgARIgARIgARIgARIgARI&#10;oCAClFEKAsnDkAAJkAAJkAAJkAAJkAAJkAAJkAAJ9DoByii93sNsHwmQAAmQAAmQAAmQAAmQAAmQ&#10;AAmQQEEEKKMUBJKHIQESIAESIAESIAESIAESIAESIAES6HUClFF6vYfZPhIgARIgARIgARIgARIg&#10;ARIgARIggYIIUEYpCCQPQwIkQAIkQAIkQAIkQAIkQAIkQAIk0OsEKKP0eg+zfSRAAiRAAiRAAiRA&#10;AiRAAiRAAiRAAgURoIxSEEgehgRIgARIgARIgARIgARIgARIgARIoNcJUEbp9R5m+0iABEiABEiA&#10;BEiABEiABEiABEiABAoiQBmlIJA8DAmQAAmQAAmQAAmQAAmQAAmQAAmQQK8ToIzS6z3M9pEACZAA&#10;CZAACZAACZAACZAACZAACRREgDJKQSB5GBIgARIgARIgARIgARIgARIgARIggV4nQBml13uY7SMB&#10;EiABEiABEiABEiABEiABEiABEiiIAGWUgkDyMCRAAiRAAiRAAiRAAiRAAiRAAiRAAr1OgDJKr/cw&#10;20cCJEACJEACJEACJEACJEACJEACJFAQAcooBYHkYUiABEiABEiABEiABEiABEiABEiABHqdAGWU&#10;Xu9hto8ESIAESIAESIAESIAESIAESIAESKAgApRRCgLJw5AACZAACZAACZAACZAACZAACZAACfQ6&#10;Acoovd7DbB8JkAAJkAAJkAAJkAAJkAAJkAAJkEBBBCijFASShyEBEiABEiABEiABEiABEiABEiAB&#10;Euh1ApRRer2H2T4SIAESIAESIAESIAESIAESIAESIIGCCFBGKQgkD0MCJEACJEACJEACJEACJEAC&#10;JEACJNDrBCij9HoPs30kQAIkQAIkQAIkQAIkQAIkQAIkQAIFEaCMUhBIHoYESIAESIAESIAESIAE&#10;SIAESIAESKDXCVBG6fUeZvtIgARIgARIgARIgARIgARIgARIgAQKIkAZpSCQPAwJkAAJkAAJkAAJ&#10;kAAJkAAJkAAJkECvE6CM0us9zPaRAAmQAAmQAAmQAAmQAAmQAAmQAAkURIAySkEgeRgSIAESIAES&#10;IAESIAESIAESIAESIIFeJ0AZpdd7mO0jARIgARIgARIgARIgARIgARIgARIoiABllIJA8jAkQAIk&#10;QAIkQAIkQAIkQAIkQAIkQAK9ToAySq/3MNtHAiRAAiRAAiRAAiRAAiRAAiRAAiRQEAHKKAWB5GFI&#10;gARIgARIgARIgARIgARIgARIgAR6nQBllF7vYbaPBEiABEiABEiABEiABEiABEiABEigIAKUUQoC&#10;ycOQAAmQAAmQAAmQAAmQAAmQAAmQAAn0OgHKKL3ew2wfCZAACZAACZAACZAACZAACZAACZBAQQQo&#10;oxQEkochARIgARIgARIgARIgARIgARIgARLodQKUUXq9h9k+EiABEiABEiABEiABEiABEiABEiCB&#10;gghQRikIJA9DAiRAAiRAAiRAAiRAAiRAAiRAAiTQ6wQoo/R6D7N9JEACJEACJEACJEACJEACJEAC&#10;JEACBRGgjFIQSB6GBEiABEiABEiABEiABEiABEiABEig1wlQRun1Hmb7SIAESIAESIAESIAESIAE&#10;SIAESIAECiJAGaUgkDwMCZAACZAACZAACZAACZAACZAACZBArxOgjNLrPcz2kQAJkAAJkAAJkAAJ&#10;kAAJkAAJkAAJFESAMkpBIHkYEiABEiABEiABEiABEiABEiABEiCBXidAGaXXe5jtIwESIAESIAES&#10;IAESIAESIAESIAESKIgAZZSCQPIwJEACJEACJEACJEACJEACJEACJEACvU6AMkqv9zDbRwIkQAIk&#10;QAIkQAIkQAIkQAIkQAIkUBAByigFgeRhSIAESIAESIAESIAESIAESIAESIAEep0AZZRe72G2jwRI&#10;gARIgARIgARIgARIgARIgARIoCAClFEKAsnDkAAJkAAJkAAJkAAJkAAJkAAJkAAJ9DoByii93sNs&#10;HwmQAAmQAAmQAAmQAAmQAAmQAAmQQEEEKKMUBJKHIQESIAESIAESIAESIAESIAESIAES6HUClFF6&#10;vYfZPhIgARIgARIgARIgARIgARIgARIggYIIUEYpCCQPQwIkQAIkQAIkQAIkQAIkQAIkQAIk0OsE&#10;KKP0eg+zfSRAAiRAAiRAAiRAAiRAAiRAAiRAAgURoIxSEEgehgRIgARIgARIgARIgARIgARIgARI&#10;oNcJUEbp9R5m+0iABEiABEiABEiABEiABEiABEiABAoiQBmlIJA8DAmQAAmQAAmQAAmQAAmQAAmQ&#10;AAmQQK8ToIzS6z3M9pEACZAACZAACZAACZAACZAACZAACRREgDJKQSB5GBIgARIgARIgARIgARIg&#10;ARIgARIggV4nQBml13uY7SMBEiABEiABEiABEiABEiABEiABEiiIAGWUgkDyMCRAAiRAAiRAAiRA&#10;AiRAAiRAAiRAAr1OgDJKr/cw20cCJEACJEACJEACJEACJEACJEACJFAQAcooBYHkYUiABEiABEiA&#10;BEiABEiABEiABEiABHqdAGWUXu9hto8ESIAESIAESIAESIAESIAESIAESKAgApRRCgLJw5AACZAA&#10;CZAACZAACZAACZAACZAACfQ6Acoovd7DbB8JkAAJkAAJkAAJkAAJkAAJkAAJkEBBBCijFASShyEB&#10;EiABEiABEiABEiABEiABEiABEuh1ApRRer2H2T4SIAESIAESIAESIAESIAESIAESIIGCCFBGKQgk&#10;D0MCJEACJEACJEACJEACJEACJEACJNDrBCij9HoPs30kQAIkQAIkQAIkQAIkQAIkQAIkQAIFEaCM&#10;UhBIHoYESIAESIAESIAESIAESIAESIAESKDXCVBG6fUeZvtIgARIgARIgARIgARIgARIgARIgAQK&#10;IkAZpSCQPAwJkAAJkAAJkAAJkAAJkAAJkAAJkECvE6CM0us9zPaRAAmQAAmQAAmQAAmQAAmQAAmQ&#10;AAkURIAySkEgeRgSIAESIAESIAESIAESIAESIAESIIFeJ0AZpdd7mO0jARIgARIgARIgARIgARIg&#10;ARIgARIoiABllIJA8jAkQAIkQAIkQAIkQAIkQAIkQAIkQAK9ToAySq/3MNtHAiRAAiRAAiRAAiRA&#10;AiRAAiRAAiRQEAHKKAWB5GFIgARIgARIgARIgARIgARIgARIgAR6nQBllF7vYbaPBEiABEiABEiA&#10;BEiABEiABEiABEigIAKUUQoCycOQAAmQAAmQAAmQAAmQAAmQAAmQAAn0OgHKKL3ew2wfCZAACZAA&#10;CZAACZAACZAACZAACZBAQQQooxQEkochARIgARIgARIgARIgARIgARIgARLodQKUUXq9h9k+EiAB&#10;EiABEiABEiABEiABEiABEiCBgghQRikIJA9DAiRAAiRAAiRAAiRAAiRAAiRAAiTQ6wQoo/R6D7N9&#10;JEACJEACJEACJEACJEACJEACJEACBRGgjFIQSB6GBEiABEiABEiABEiABEiABEiABEig1wlQRun1&#10;Hmb7SIAESIAESIAESIAESIAESIAESIAECiJAGaUgkDwMCZAACZAACZAACZAACZAACZAACZBArxOg&#10;jNLrPcz2kQAJkAAJkAAJkAAJkAAJkAAJkAAJFESAMkpBIHkYEiABEiABEiABEiABEiABEiABEiCB&#10;XidAGaXXe5jtIwESIAESIAESIAESIAESIAESIAESKIgAZZSCQPIwJEACJEACJEACJEACJEACJEAC&#10;JEACvU6AMkqv9zDbRwIkQAIkQAIkQAIkQAIkQAIkQAIkUBAByigFgeRhSIAESIAESIAESIAESIAE&#10;SIAESIAEep0AZZRe72G2jwRIgARIgARIgARIgARIgARIgARIoCAClFEKAsnDkAAJkAAJkAAJkAAJ&#10;kAAJkAAJkAAJ9DoByii93sNsHwmQAAmQAAmQAAmQAAmQAAmQAAmQQEEEKKMUBJKHIQESIAESIAES&#10;IAESIAESIAESIAES6HUClFF6vYfZPhIgARIgARIgARIgARIgARIgARIggYIIUEYpCCQPQwIkQAIk&#10;QAIkQAIkQAIkQAIkQAIk0OsEKKP0eg+zfSRAAiRAAiRAAiRAAiRAAiRAAiRAAgURoIxSEEgehgRI&#10;gARIgARIgARIgARIgARIgARIoNcJUEbp9R5m+0iABEiABEiABEiABEiABEiABEiABAoiQBmlIJA8&#10;DAmQAAmQAAmQAAmQAAmQAAmQAAmQQK8ToIzS6z3M9pEACZAACZAACZAACZAACZAACZAACRREgDJK&#10;QSB5GBIgARIgARIgARIgARIgARIgARIggV4nQBml13uY7SMBEiABEiABEiABEiABEiABEiABEiiI&#10;AGWUgkDyMCRAAiRAAiRAAiRAAiRAAiRAAiRAAr1OgDJKr/cw20cCJEACJEACJEACJEACJEACJEAC&#10;JFAQAcooBYHkYUiABEiABEiABEiABEiABEiABEiABHqdAGWUXu9hto8ESIAESIAESIAESIAESIAE&#10;SIAESKAgApRRCgLJw5AACZAACZAACZAACZAACZAACZAACfQ6Acoovd7DbB8JkAAJkAAJkAAJkAAJ&#10;kAAJkAAJkEBBBCijFASShyEBEiABEiABEiABEiABEiABEiABEuh1ApRRer2H2T4SIAESIAESIAES&#10;IAESIAESIAESIIGCCFBGKQgkD0MCJEACJEACJEACJEACJEACJEACJNDrBCij9HoPs30kQAIkQAIk&#10;QAIkQAIkQAIkQAIkQAIFEaCMUhBIHoYESIAESIAESIAESIAESIAESIAESKDXCVBG6fUeZvtIgARI&#10;gARIgARIgARIgARIgARIgAQKIkAZpSCQPAwJkAAJkAAJkAAJkAAJkAAJkAAJkECvE6CM0us9zPaR&#10;AAmQAAmQAAmQAAmQAAmQAAmQAAkURIAySkEgeRgSIAESIAESIAESIAESIAESIAESIIFeJ0AZpdd7&#10;mO0jARIgARIgARIgARIgARIgARIgARIoiABllIJA8jAkQAIkQAIkQAIkQAIkQAIkQAIkQAK9ToAy&#10;Sq/3MNtHAiRAAiRAAiRAAiRAAiRAAiRAAiRQEAHKKAWB5GFIgARIgARIgARIgARIgARIgARIgAR6&#10;nQBllF7vYbaPBEiABEiABEiABEiABEiABEiABEigIAKUUQoCycOQAAmQAAmQAAmQAAmQAAmQAAmQ&#10;AAn0OgHKKL3ew2wfCZAACZAACZAACZAACZAACZAACZBAQQQooxQEkochARIgARIgARIgARIgARIg&#10;ARIgARLodQKUUXq9h9k+EiABEiABEiABEiABEiABEiABEiCBgghQRikIJA9DAiRAAiRAAiRAAiRA&#10;AiRAAiRAAiTQ6wQoo/R6D7N9JEACJEACJEACJEACJEACJEACJEACBRH4/yY/RgsJ1VC/AAAAAElF&#10;TkSuQmCCUEsDBAoAAAAAAAAAIQAtQfIslRQAAJUUAAAUAAAAZHJzL21lZGlhL2ltYWdlMi5wbmeJ&#10;UE5HDQoaCgAAAA1JSERSAAABUwAAAEgIAwAAAHzz5qoAAAABc1JHQgCuzhzpAAAABGdBTUEAALGP&#10;C/xhBQAAAwBQTFR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zD0iAAAAQB0Uk5TAAIZjo0D&#10;gv+Kff2DAXqEdvtz/HH4bfps92dk9CRHOiMgNhhi9WbZEsmBoZucn5RZFpM3KJUqqgQOiKdbrN3t&#10;6p0pX/IGsmNM1hrnz0bxRUirCBfkmUvmPl1E78MRo/4047OWwuumqN4u4jV08MgVmDjpvRAJVEPz&#10;pT9gVyz2C4lWSlMHtdBV7IBuIdt+rQWHCruRwNW/4UkTxLkMUWUy7j2iHH91Tr6gzWv5XMwdTXcv&#10;09S8uB/ckuWLDTxersWeK4bgJssUJSLo1zN4apqMJ495QqlA37Bwzg/axra3aGmkUjEbwXJB2G9P&#10;0pfKtDDHujnRfK8eWlh7hVBhLTuxkICO+kUAAAAJcEhZcwAAFxEAABcRAcom8z8AABASSURBVHhe&#10;7Zx5QFTVHscPGP4UR0PCkfS5wGNxzx20EExKRSURn6boIIrgiuZuihuaS4ITISqYW6RJWKK49kQx&#10;BW1Rn2su5ZZWmkuJPeqpvbP8Zu69M3dgKBjeq/n8wT3LneV8595zfr/f+V3IH8TB0QFLdsoIh0pP&#10;OWHRTtngUBmqYNFOGVHVGaph0U6ZoKkOADWwYqdMeNrFrmkZU9OVSmrXtCx5xo1Jate0DKml5ZLa&#10;NS07arsLSe2alhnPihufYte0jKhTFxW1kaZ/q4cFOfUbYOEP0rC+hycWK5C/e6GgFJto6u3TEEsS&#10;vo0aY4nSsEqTps0ozVs815I3eLZq0poXGG3aNm1HD97tn/UTDYT4d+j4PC+0fiGgU6BPUGdeqThe&#10;7IJ6MmyhafBL8DIWJbpCt+5YJMQjBL8OQI+erKFzL3iR9zBCXeAVeugNL4SJBkL6hENfdvxHPwAX&#10;Z4CA/ry5onhVLqlNNB0wECIGYdmA02DQSUJHDoGoSkOHtmg7zA0CmahtouFV0UUZUNeZtQ2HGEnT&#10;WBhKDyNGQr/ao0aNHgNj40RHhfD8QFRTYANN/cYBaCWFBONfA5gwESskMhy6EgcHjWbS5JHQyJdq&#10;GijTdMpUV6bpNOgoaRoAbemhGvSbzqrebvA6O1YMM8agmIgNNJ0Z4hIPL83CmkAzG+JdXOdgjWk6&#10;F4vPu2jnWatpwnwYzKsTF0BQhQUt31iIWhqwgaaLYOziqe5dsSZY8iYsTYTEJKzy61TQ3QeWWaup&#10;/i1IFvVFb89W/mi2Y56ppDbQ1DEFqicsh/bGNZtRC1LjVjhPNdhYMk1XroIWVl+nUZAm3jbMN13D&#10;CzZndSAqKVH+mr4D0WtIHd3adVhnTFwFrYj/KliPQss03fAmvMs1fQ4bCJlucT7NAOdkR9FSQbxn&#10;Lmn5a+q7ETb5Ec/3oalswpvj4j6FkM26aA9Rp5quECWyVJf5Htf0g1npAv0rXSxp2nIjQNboLaKt&#10;ImC2nBnlrumKzPgP6eEjiN4qGihhiRBFpz/PbGghthj5GuXnpNFvrRwP8/2ppiGwLW27ICfL2c2C&#10;pmRHRzqGnbv44l8BzN0tVFSyB3vLC7/1MGwvPdJFiS49yMdddP9kx3dhiHCAIlMhouO+xPbzUwFy&#10;WVMb5e8fb0lTkjB5H7W3x+w/wGs2ZkU4fj8lT2N3eeHRSfcOL+TBwU94gZIMhw6zY34ALOINkQfx&#10;60Bq8wLW0OYITFtcczRnc1uXTIua0sW/9Z6jANs+xaoNGTAEv7SS9qb+TVnTAQ714YU2AfAZL1DH&#10;MxU+F6XKEJvPjtSP+mLz4rcBjh0XyzedT43GK+lvmE+Hq2lKKTjhCrkrsWIzBtCbSoXe5f1FGnaD&#10;BTVq5OXlVctLgQUbROO/wDmoKm3LqxqjgwzWErkbTtK/IXAKDQG2RokS5aRY94fDKbmm47DIWeQC&#10;b2DRVpw+gyIqOUu9wPKlFn6S4BxvozaAjC9ZIAptKXp2dX6Kqn0aA8POiwZC4gLY6no433BNHA6A&#10;Y1i0Ef0DcABKzpZ73GFQLlyI6Z3I6H1qJ1zkM80/Xd0vxfC2xJiv4nVf0ybUdNZZQDNWTdMOcNAY&#10;yeocDZcJqZF6ha1/lKRG0FSUbMS6nSiikvl8nShXZmgzrzr5JTH8nK668UhK2FeQM9GBtyU57D0L&#10;b1HTyWDzXwuHCVx3NU2vOrtwa4HxtM5rPCFVoRdf0Qi5ngofiZJt+PgCiqjkUvk7IAm94Rvj7Upm&#10;5UAOtUp7TpWFRskMNy2dCA2akhs6WMqOapr26QELUMJPA+CSnpDWdaGDaFgG2puiZBPGf4siKskR&#10;y3G5Ur8LfIdFxsvgNpc4NIMUmeMz622YP0nSNP0lWMvEUdOUTM6EiO/1Go3+6i3oxM7yGwyZizw1&#10;mpVV3aF3AjvFNnh0QxGVbMc1uDzxuw0BeGFx4n6AO8F3F0JlrHMug/uHZFQgfC+q14bAPXoDdR4o&#10;C4iGanmcnzhUj4f45U2mDXOHtd68Z8sqgPfXDz9Elzob7p5EbkMRlWw0SNrQY42cyBKMq7ADo/BM&#10;TuQBo3WjQoNsd6Xr+/XU1Lu1XXwUPo/jcpemDiO6xXPVKM8u1FI/JD+gi2SfTg/nVyUVdc52/u2d&#10;7/+D16l71iSeNbi1b4MNNmDNLf4lTFm+A/tJ8pDYAInYg1I0SJWC7SPxVE5qBNt8s4TvutPKnyi9&#10;//Q+7ULvYg0pGBDpp/c4aTDrksb3XKMhk36cLhkl53/82LAjsPK9jNtfnJsr2YAJJ2/cvp3RcxJW&#10;bcC1n1BEJRHSNmZ7bDKwGdstEPkanof0s71L6KQIxFKcbBrhH9EDh64kQrazfgXbDJSQj1qP5QLK&#10;6GbDe+5/gpl07lbhnjxZoRU2GrgUjB3qfICnGcgtd0/sf4t2P+DAlYw9jv2c0dhq4EyxOR1OzfA0&#10;A28V/xP82WhzD8et5AeFpORDnoUqoZXZ4+ZcN/XIYrDjr8HxizhsJVkmC/UBKXVK8JJhL1ONz01+&#10;AXiAHX8J8qk1rMKXpraPZzb2GPB6D3tUOGw6QccL7+evQcE3OGolC0ZgvxGn29hlZGM6dplTG08x&#10;MsQYuv/zs2QjDlpJtom5zXgW+4zoLJpTHmaB7UI9dv352TEBx6xk2xrsl9PZTCj3ydhlwvWxeILE&#10;aOwqBQmOlpIbNOaPaVr54GZc/idS+EsFU6fgdzwP+vA+DlnJUTVJCUnEbolwQ+6Sgi3zsVsiXOW6&#10;V5C/qPJDLBJys9LnCYQEV/kZ65x1Jy4zOcbvuaHXXD0xWu7L3tzzric53aGagSrek0jC35dVZuUa&#10;jf9tnHbu3u4RG5v7QMSr9XVa9ScFRb+wkyrzU/M+S299rIO0Ef6wcfJVLFrPhjQcspJvpSRZBb/q&#10;8ASJaG/za2mNygw9Dfss8qGr9mMsEvILZDG3/Uo4JkpwqkM2iz1kgI8nuQywWrQyEu5A1iDSGD+K&#10;8WUcOS9ZMwHnRHRvDu5eDuMuXcss+IisEC1IZn6DENiOGwKENAdXQwTGarqbX0+MC+Ox35RBKq6B&#10;W/IS7EVm/Udl+8WtGBNBsMLdvT4W2W7+WHZJtoUsYwSHkKfhfRZNPQfdWpI+P8EVyZL7cSHUJuQB&#10;dIpKLOSkzU4n/m9D7Au0vC9iLUAV5vlHHoHURaFzm+vgEpPtcC5kkEdX7hQW9o5whuX03PmbupM6&#10;ADf4mxLSNbP0z9g6RuGIlQQ8xn5zvPEUBbdqyQLHe1cnmhqmjAnFTmKMV7y8fsQiIUvhInvBUMUO&#10;eAYcYh/0HWxryTIAA0eJZkpjCKeGXxHcPx+cwAgOoz6b/3KoFBycEBycPv0+aNkcdRv6sRxpv2XO&#10;zixceDiCTvIa9oqk0wPhWhJ7oYYkFUI/EZkYlAU9SrsN53kWB6wkQJ4BZsJhdR92QdMZMx9e37Ih&#10;f0DjjZnYpsB9Hr6BZSxoCruMLq1C05lH4BfRTAeygGdYFcFb8jge1fQEFh9ug8Fh5HwEXnZxu2EX&#10;PXBNBY/HgHEWjQyEK3xlegBusvnFKuIKxXhNOFNsQtHPeJYpmdE7s1NSdk/FqinK7EdV1DWlrltV&#10;0WSiqVMQZBtuj8nO7mzaK4Lt/qKBQzXFjFM2Px91JA974LMCfuMuMCNQpun0MSBFIjPA5Vd6+HQh&#10;BIkGq2lpvogzUk9jvzqT9uF5pSJaUssi6pp2HArxYu/DRFOyoq5xy2Qw5DIxi9H0HOy8TnxzYb8w&#10;lXwLmNFgSVP9MMiKIwlP4IzJSlESvqYRZkF4KPZb4q702If1WOPqq2s61L8QFqJXq9R00nZIE/nO&#10;j0ZCLXak86ncr5BrOhu2ORJNK8jMkAXHLGlKTnpBZfJvnezBDKvwHY7DVfJTyc+5eOPTp6XgLNOn&#10;JNQ1HUw2jIUzwrZVakq+1nUR3zYDRvJFpQgmrPTja1RYAjXwqKa/8X5q+6bw/KmZF0AX9avRrrWo&#10;Kf0JjszpAVElT1hyzpvG7AW31E19Jcl4stVk89yxklDXdL0D2XoUcrk3YKLpFh++0hDfVdCX28hF&#10;cOTU+iuMmKF0vaaaihwe/ZRVoOV5wOOHAWizbuCGg2VNu28DdwiUbH9rOL8eh6vEuiTCQTl4upWE&#10;nMQXFo9FTcnJEEhkFpWJpiQPYlmAt6ebm5gcivADKWMacE1Tmu3f32x/Wl3QfiYm0j6LWQLWzl/4&#10;G1jWlHzfC4yphdaxd5P4ZBNS5E5LMeyIwBdYxUCFf2kZy5qSD7ygKXWETDUddQQW08NQuCfmliJI&#10;/a3KMcauGvQ38JeCQ91qG529uHkdOwHcYTuXxWhK7kC2eFMrSd+PH6XEkkNqzhL1bQFVoovdDJBR&#10;jKbUK4VFDmaaak6x7L0lPlCTV6mmX8lnQKppo6XVg7SQ/QF7mcQ6apcPp5ZscZr2hSdYsgr9Fzhc&#10;JT6WvSczHj7BF5XImzzTxhqoppJL/ECpaVJb0L5DappoSr7P1K4mm2H3I1GltpTRU6fQe38PIcEd&#10;Ycg1bDGg3wRu9YrXNAgu8U+2Dr1ZZJlTjEOqwsQW5tEUNSKsWfQEc+Nlmp5QakrOt4cjHu+YakoN&#10;zqCws+xZFY65fcrW/XYH4aLwMIPTDXlSbUayWaPMNE1oi8NVElDKxzGcNqsnqCtw24WDt4abY5yN&#10;6ctJdyCNZQIZNSVxyyF3k6mm5BnY6R1Cr1WBBZv/ax1mXb17i9sJlLhcFicpK03DduF4lRws3ntS&#10;4+4+tViJnJ9KFXvsngLNsEjajRQPDkmakgNsM6yRiaYFF6Cf7pAhymJB06QXYOEAVlgG3TCN9lEI&#10;e0qgjDRNUjcuU6dgf2kIe64RvlyVkUtL9y8dHHbBQsPDZH2hF5+KZJqSKdSBM9WUsJsOU9CZpvfl&#10;aW4GTcmIM/A++y5dnV2ZnUBpDGvrl5WmScfEeE0o0SG1wN7Luc74FqYE1Cj1U0j5R8FnBhvIlhM6&#10;aMWnPrmm5FUvc00fD4RAoxhFcHHm9YacBo4Okqbk5Ux+2U/Mgdd+pu+n39wL1lN7tUw0daqCI1ay&#10;25B7WHp8Q5tcMA/u9dteR55Lai3zXgPXi+OWxuwEKBQ36TiMuglqwpdMUx6TRvSFMM0Ymn4Abmfe&#10;xCzCU4OI/zfCz6KXUm+IZ7fAqFhwS6uWfIjajTNplcekBaenmmjaHHKs0jRB/cYPUd1SspqVM6o8&#10;ucAzOzmpF4Oe6Wxpa64E+l8S7xGdh/NeX5gm33Nr9S0LFD0D30p5269rjXn71KiVOHSY+A+DVtjT&#10;LhZ6sJ/jMW7qRPEAQtw942N0N70gEouCTZBmlabdkyt1MGP2U79nLlUSXODR88UXP1r2n9cnrzv+&#10;R56m0NdrvC+n+WXjtJEfqsgFXDn6b/Tv9SmjpODSjiDpjnh48/R0ZMrWJOK3tSc7nfNJ6AC+kvmu&#10;3hX1pENPMe0m3a3HhGZMfHxabtoScjz0kVUXhnUTREVT7LeUX7UCz+Lyi9TQ/M6byI4dO3bs2Pk/&#10;gpD/AgfDUWG+v0XTAAAAAElFTkSuQmCCUEsDBAoAAAAAAAAAIQA26qijrUQAAK1EAAAUAAAAZHJz&#10;L21lZGlhL2ltYWdlMy5wbmeJUE5HDQoaCgAAAA1JSERSAAABVgAAAEgIBgAAAK0E3dwAAAABc1JH&#10;QgCuzhzpAAAABGdBTUEAALGPC/xhBQAAAAlwSFlzAAAXEQAAFxEByibzPwAAREJJREFUeF7t3Qe4&#10;JkWV8PExrbrGXYzgYvZbXXVNn3FFRTBHVDCuCRVzzlkxZxDJOeecJAsiOSpRUEBgbp58J9d3ftV9&#10;7u155w7M8HlHgfc8z7n93u6u6urqqn+fOhV6xoydbi7TotvdVF5w5HC5cf6yMl1y0LULy4wdZpZ7&#10;7TZQ/nX3gXKf3WeW+4beL/6/X/x/fxq/H7DHYLn/HjPLA+meA+Xf9gi1Df330HXi/3X2HJzQfw+9&#10;z26D5evnz2uv1Je+9KUvqy+3a7AeeM14vdZ9EqSxBdMHBCgfEBD9txam4FkB2oLzQR19MN1rqFW/&#10;Y3/ofXcfLN/og7UvfenLbZDbNVgPYLHuHBZqWKkPCHA+MIDagLSxOtcJS3Wd2A+UCc0H7z1UHlJ1&#10;sNWh8tDYpj6sPcbK/dYFfbD2pS99WXNZAax3yd87NmBcpW7fozsIF9tOXM6bPrAur38PDLDeLcAK&#10;qBWmbZN+AqKhCc8JgO7TwPNhFaKD5eH7xO99bQfLulWH6m9ugm9fMLdepy996Utf1kRWBuv2N5eH&#10;BVTefPxY2ey3Y2XTW9G3njBWnnvocMB17YP1oL+Ml3/ZpYFp1yqtEN1nuNWE6FCFJniuN6FD5REB&#10;1Un1f7NPfN+5sG+x9qUvfVlz6QFrwPHXN5YNDx8pC5c18Fod2ePK+WXGtmsfrIf8ZWG5164DEzCt&#10;QN1ruDw8tg9vrdEEKVj+R4+uHxBdf7+h8h/7xe/Y0ke2+1i2W17Yt1j70pe+rLn0+FhnBlhvKhsF&#10;WBNeqyMVrL9Zm2Bt5OAA6713G6hAZZGC6bp7D5f1ApqP2HegBWgDyvX3G56A5iP3D43to/YfLo+O&#10;340OlsdUtW+4rBvnfv+ivsXal770Zc1l5c6rbW8uTzpgsGx7xYKy0xXjZcfYbnPZ/LLVH+eXX1wy&#10;t1wxa0kbdFJ2uJzFemOEDzBnPBWsI9MK1kP+urCOBqhWaYVpaFifkzBtARqa8LR9TKuPjXMfF/se&#10;G8cfu99A/Kbxf+gjIs4f9MHal7705TbIymAN1SF0z51jqxMrLNEHxu/XHjNajr9hYZm3ZBKUAwuW&#10;ll9dMr88OiBUfaxx3kQ8awGshwZYDa16RICxWqeRjvUDmI8MMD6qgjQAGvAEStboY1twdvXxBwxN&#10;6oHx/4G2DZB/eHEfrH3pS1/WXFbqvLpLWp3bhAW63c3lhYcNl72uml/GO0CdOb4srNkF5ekHD4el&#10;GufvMHNyREHqWgDrYX9dVP5tj8Y/+qho6rNMH8P6ZI22+ngADQu8gjS2oPmEqsMr6P+hBw2X/zxw&#10;pP5+ZMT3o3hp9KUvfenLmsqKFisLNfTuAdcXHj5cdrp8QZm7ZNLXOjMs1N9cOq88O8Az41cB3q1C&#10;twHRHKrV8bMGWJ9/BLAubUP//eWwv46XdfYaqE38x4bFyTKdgGjo4+P3E2L/Ew4abMB5AIAOlScC&#10;aOgTA6JPPKjR/0o9eKg86aAAdIT7cd9i7Utf+nIbZCWLVdP/GQGga+ekLxVYl5cFAdjDA2RfPGtO&#10;+eTps8uXzp1TvhL6jfPmltcdP9qMZ+3E5f//mWaL9YjrFpaHBlgrUCtINembLauUBVqt0ArR4QDm&#10;SNX/CkubPrnVpxwSatvZ94TIg5/2Lda+9KUvt0FWBus2N5WXHTHcGRPQgHX58mVl1qJlZeny5v+u&#10;7J6jAnZs4HrXnbkHbi4bHDXdYB0vD9t7oAVp25wPoFaQhj4p/v+v2D754JFGA6AVpKFPjd//XXUo&#10;dLA8LbZPi/+fdmho/H5iWK0/u7QP1r70pS9rLit3XhlutQJYb132v2ZBHU0gvI6ve+wSYN1xZoB1&#10;tNw0jWA98vrxOiKgQjUs0f+sFilrNK3SoQpTEJ0E6UgF6NMDoPQZh41MbJ9hW383MP75PwCsy5bF&#10;C2zWrDI4OFjGxsbKkiUrj8LoleX1ZXfHkTva/dxZRFkdGRkpQ0NDZd68fy432touUytarDuHxbn9&#10;zeUx+wyUL/8hmvnnzC1fi6b/186eXb56Vuqc8tX4376vx+9vnzOnvPH40XKXHW4KS3Wg/MuujerQ&#10;etE0g/Wo6xfWmVJ8pBWorXWqaf/UAGtjjTbgbLSFZ+x/Vvx+Zqt+Pytg+qyAK31m6FMinl/8cXrB&#10;2n3YN9xwQznkkEPKVlttVb7xjW+Uz3/+8+XrX/96+cUvflEOOOCAcu2117ZnTi2zZ88uBx10ULnq&#10;qqvaPbdvOe2008o222xTdt5557LTTjtV9Zvuuuuu5cADDyynnnpqzbepZOnSpeWkk06qcQi7/fbb&#10;l4suuqg9uuYif113hx12qLrHHnuUuXOnbwJJb9nYf//9y8yZM9s9/1zCCDj00EPLz3/+8/KVr3yl&#10;fOELXyhbbrllfVb/P3n+9xYGizp23XXXtXumT1ayWO9Sm/EB2K3/1nRQ/TK2Pw/9Wfz+Rfv7p6F+&#10;/yrO04EV1urdwkq9x64zyz13HSz3CjWm9SXHjJabpxGsRwdY9d5PNu9HqmVam/OHDlXL8xlgWmE5&#10;FAqejf7fw0cm9NmpR4yG2hdQjnC//NPasViPO+648pGPfKS88pWvLK94xSvK6173uvL617++bnPf&#10;5ptvXsG5ePHiNtSkgOlXv/rVeu4pp5zS7r39Cqj85Cc/Kc997nPrvb/85S8vL3vZy+o2f9v/pje9&#10;qXz0ox8tv/71r8tf//rXNnQj8um73/1ued7znlc23njjsuGGG5b99tuvPbrmcuONN5ZXv/rV5aUv&#10;fWmNa5NNNikDAwPt0emTc845p96je73yyivbvf88cu6555ZPf/rT5VWvelUtf8otfc1rXlOf09ve&#10;9ray2267lfnz/7FutSuuuKJC/7WvfW3N0+mWHh+rJnzA0nhUIwR2uLk8+cCh8umwXve4ajya3gvL&#10;QdeOl19eMq+84fix8sDdwjINCxeM77FLWKq7BFRjn7VRxbdhgPWmBdMB1uZtfkykx0D/bOYDKou0&#10;sURz21ijDUSHW4jGNgD6nAkdLc9r9bk0zgHkrdYCWI866qhaaVTaTTfdtLzxjW+sQE11zH4Fwjn7&#10;7LNPdRcQAGKVvf/976/Acd4f/vCHeuz2LO4LLFXUt771rWWzzTar+ZCVVr684Q1vqPvki0q9xRZb&#10;rHDvwPqDH/ygvPjFL544h5V7W+Xmm28u73jHO8qb3/zmet33ve99tck7XaJZve+++5a3v/3t9dm6&#10;3jXXXNMe/ecQ1uj//u//TpRdeZPPx4vHc0vI/uY3v1ktt9bfW5Slk08+ueaffFSeLr744vbo9EkP&#10;WJvOJ3C9d4D1CwHUwQVLA2O9/onlZdGy5eXUGxeW5wTQZmw/s4HqrkPl3rtby3Sg3DXg/FIW67SA&#10;tZFjblhUh1c9nXUKqm0zfrJpHwCN/8H0ObQFKXg+v9UXxP/PP2qkvKDV5x81XPVZAd+tL5tesF5/&#10;/fXlAx/4QC14CqHC+O53v7u+Wb/zne+UL37xi7ViZSEFE5DoFowvfelL1YpKAF9wwQXtkduvJFhZ&#10;pVlhWW3y5Jvf/Ga9Z/mm0uZ9q9ys+j//+c81DpWYhf+1r32tfO9736thzzzzzHrstgiwehau53m8&#10;973vLcPDw+3Rv7/wVb7nPe+pLxfX9PK86aab2qP/eNGsVj7le774PCcuLM9I2j0fIGMs0BNOOKEN&#10;vfbEC5ZFrY55bl6OrNfplpVdAWG13iWa9p/5/ZyydDUWYrl0dHF5/H5D1b967wCqBaJNM71bgHXj&#10;Y6fXFXBsgNU4VdblhGXaWqcJ0+cezhINYNIjW5jG1uSF/wmQVj16rLwwthMax4U3lXc6hV/Kw1Yg&#10;QRM8zj///PZo4yf83e9+V975znfW5qyCykKwj9/tt7/9bfnYxz5WYfuWt7ylAkaz64wzzljJt8XK&#10;FbfmMH8j/9fhhx8+AaKu8Ofycf7+97+vfkxNXhXd+cLmNVZlgbDkTjzxxLLnnntWf+Quu+xSjjzy&#10;yNW2uHrBygJivXVFXNLivuWh80DoV7/6Vc03ouksnWeddVa1ZnvBJJ3uTysgfad8mZqKixYtas9q&#10;pBesQKdzkRtm7733rmnhC78lH/fChQtrWvJ8+aLF4gWbIu3SzRfoJQtIyofnrry4n16XAB/n8ccf&#10;X33A4t1rr72qS4hfeCqx37N1r+6ZD/qwww4rl112WXvGrQsrEKzkv/TJF2XLPRLlT9lUrp3DWvzg&#10;Bz9YRkdH6/EU+eXaO+64Y1V5qJxmqyxF+fMMTz/99Fr+wXHBggX1t/QLe8wxx0y0IpQhZUS+fOhD&#10;H6rpo0CvLMnHP/3pTyuUYe4K++WffJSf3HTcQF3xjP74xz/WtFAvbJ110qReqR89Fmtst7upPH7f&#10;oXLFWPrylpfzBheXX1w8r3xBZ9X5c8oh146XuYtBt9HvnD+vjgLwOZNcdFoH1suOG5tWi/W46xeV&#10;/zxwKKzLyWZ+tUgrTFurNADKEk2IvvCo0bLBkWNlg6PGyouqjk7oi+PcFwdUXxygFX6byxe0V5oe&#10;UbE0URMKP/3pT9sjK4oC40Fr9l999dW18CocfFjCdlUhV+BZDiksq6233rr6u8Aq/ZWurYkEmN2C&#10;rKA6D0DEtd1225Uf/ehHNUyGdUyl7IXr2WefXT7zmc9UGDov1bVYmazI3krTK6sDVuI8IM3Kq+Kw&#10;SBKg8tO15QlAAVOKCiSd9nfzJK8pLJimdMFK3Yt8A1gvPeGFZalNZZl5EcpDaXEd51P5ouIDFVFp&#10;f/azn9VzWILdZ+u6yolOohQ+zs9+9rP1OQmTKk++/OUvrwThCy+8sFrx4sr7znQAOTDcWqec58d/&#10;nflu++Mf/7g9OilAmG4b5UyeJqS8uIBd/rmnTIc0Kac6HbsvBuXK/nQtaIVwLyiHmf/i0eH7t7/9&#10;rYbZdttt6/WlsZuPWUe0YnL0AgPj29/+do2vm4/O84IA0BRhdDBLC33Xu95Vn59+Eq1H97CSxWo8&#10;6hvC0kw5PCC6/p6D1Zdax6oGeO8fVu0HT51VRhc1FeTkmxaWu4fFet/d2k+iBFgt5/eKaQbr8X9b&#10;WJ508FAFKn1uQBUQWaMTMD26hWmrYPqSo0dDx8qGsV1Zm+P/E4Dd7vLptVhZdB5cvvU9IL3NLEYP&#10;Ly2vqcR5L3rRi2q4bgVUiDfaaKPyqU99qp43Pj5efY0KnkKjQikMgOJ81q4woJ0C+Aqpc6UNrBRQ&#10;mtcTRnwAlXLJJZfUexA2Qec86n/XEsfBBx/chphapgIrq3IqAQ4WvftxDeeqhCTBmulIsLI23FM3&#10;nZkn/s/K+sMf/nDCcu2CVZpUcioOcdsvX/J5ukYKK0rnYj4D2n0GmtPCpIsHgF/ykpfUY6l5bzrO&#10;EmIgCYbS4LmIT7zS4nz3/olPfKJae4R1COKZJ9IhDPW/+xCXl9Ut+UNZ6twuwrmueLotrRRlGHDA&#10;34uFRejZElZ7loe8trRnfEDvhZ7na0XI/8xr9+23/JYOeS+sPAZcwpjIe+3mpXDqCAh7vkZbqC/K&#10;W+aLc2zlozxRrpVv4r64O6TXOcqSF437kQY6BVhvLJufMlYjiLsqb/vtWB3bWjuzuAl0bAVk77fb&#10;zHJ6AJWcN7S4fmuKtQqqFp7+1wDrK4+ffrA++aChaqE21mlAFUwDrAnTaolWBcwGmglRPuCXHjPS&#10;o7EPjCOO7acZrAqjpokHpGB4qB6KAuQtqQJpEvKb9vrzjj766Fq4QUWYLDQ6cYRl9RBNcA9c3FST&#10;kiXz8Y9/vP7vugq3CpiWiiZQdkgoWNTb3NAvvkXh7BNvWk+smG9961sTPjcFzrn8xd7k0pjg0STs&#10;7cXvypqAVcVwLyqCNNmmBS5tCU/psZ+wZFQ4lZeqNNIpDzIfxePZZA9yL1htxclych1xZH6K076E&#10;E4i4nnQ4p5svGZ+8lMfgoynKwgNuYRyXFq6iD3/4wzU+983yzDwSj/jE6xlnBZd3WglESyTT4dgn&#10;P/nJms9GYOSLJi3X3uZvV7SapM39u67z18TffOmll9ZymyB1b1pY1L1Q+S+/0x8KzsK4Zh5nqRue&#10;6Lll3it/fKrg50Uqv8Tjnqlz7JNXWoHyO1uO+XzUKy9C2yy38k2dYuwwVjwrQM/0yo+sZ8L0gHVm&#10;BetbT2zBGs38H14wt87GykVZWKwWw372ocPlmlmNu+DMgcX1g34+kdJ8oG+o3CdA+9qA8uxFt+6n&#10;va1y6k2Ly38fPFxeEFDNZj5NmDYQHVkZpLHPdqPYbhTbl4WFPqHHjVbfsDh2uGJ6wQogfEMeqoeS&#10;D1/hSUtC4VM5wFIFyeaRB8y3pgMhLRYPmG/UMe6COXPm1Iom/jx+7LHH1vDCKoCuoTC4bvplu2AV&#10;9vvf/34tTATo8xhIenOTv/zlL7VCK/BZWfjxCGvFtdyH67hXvsVVyZqA1b3qzHIf4rbVEgC1VYFV&#10;JVWZvLikK4eosew+97nP1ftyXenk/yNdsIrPfapo6dbwbLJSuRZ4elaAA2DikjZwyNEL2XnpfKpy&#10;euGIU9PUMfcuXi4GPlBAlT/yVjoccw7I5DhXvnfpc9wxkFAejC1NsEqLl3MKX6Xj8o7Fz3+5KlFO&#10;5E+mm7W3Kn/uVMISzTIkX/zvnj2zX/7ylxN1IZ8lOe+88ybA6p7lb47tZrk7Zr/6wrgAf5LWaKbV&#10;M3R/yrOOLc9Vuc14/QZ+wgfrOvJSWjwPZVlau2DNZ84CVl6OOOKIKXysAdHnHDZcRhY2zdCx2P7s&#10;orll0xNGy8sDOK8J8HzijNnl3IAp8NLdr15QF27xJVSr+T9076HywAAsi/Hgv4yXU8KyPemmRbFd&#10;HDBcNKk3Lyyn3byo6u/a7emhZ8xcHJrbRn8f/wN43YaePbi4bHvZ/NpRBaoNTMcqUCtIW4huCKAt&#10;TG03Dn35sWOtjlZ3RVdfWXVWhBura9FOtyjwHoSHr1AAmW0+aA8tKzJIsJD0yBKFvxesOkdSVEQF&#10;JSsfOKuwgKs5p8mUhdj1sonO+Z4FH9y4HVI46oVxDIBYv4RfUTzSYb+C162c4khgiZN/Npt5vbIm&#10;YFUZu2B1H/yx9rOwu2BNSHYFEKjmukrjRSGM68qDzJNeH6sXR7f5262g8oACp+a9fdLg/vl1Vfa8&#10;JphJe8YLcISfOMEqPAvWyytFfnbTCU7y27O9/PLLK4jzuWshSJ/8AFZhHFPm+FT58LlUphojPZW4&#10;b1acdEm7Mui6qyNaRcpMvuzli45OFibVWZTlxJYbi3TBqi6IQxkm8lmrRb2RHnmVrhj5LM+Fo55h&#10;NumJF5S8kBbHlSXPRTj1zP9d0AurfPLP+l86XdcLOdNDeizWsEZ3uLncOyC5c08zeN7i5WVofFkZ&#10;rcCdrBCzFy0rrwhA3Sea/hPfm2o/1PfI/QbrSlHNAidmQQ2VZxzSjDVthkONlGcfZuwo36he++EK&#10;yYkmfNt0N9EAJDeO7UasyoAiAG4c8HOu89IqbSzTBqLOFYYl+vLYJkgbeI6VVx0/q9EA6avp8aOh&#10;9o/VsDtd2Vhpa0P0vHuTggJ/jcrgYSpEHrwH6H+VKSu7ZkwvWLtDikDWwxfOcc09lYl1w1LTcWA/&#10;dR0wI71gTauB8KkmWJ2j4BHpVjAzjZrbac0RzbJMi+P8n6uqyGsKVvci/eJ2DZaYa/darF2wujZL&#10;lR9VE1S+aB7KI/khjIrNQiddsGYF7fbmexaa6q6fecrycQ0QcR/2cRmo6NLsmgBof1ZuveJEB0wv&#10;WHNUBSs9XxoZr2aryi1ukJE++1V61zTbiL9T+sQpnGPyWPyupSwZ63trnVfgkmCl7jtf9rcm0iGf&#10;pUEei8f/yiTVTLc/y1e+uLnDEqzugRWeIwy8cKQhwcrKTHiCXS9YuyNmdKDZL69cl1vDc/F8hPOy&#10;zGOeY7YIE6yOCd9bPldyBdSZV9HkXz/AaDWrZVNaFc2+0YXLymfPmlPut1vjV22+OdV88dRq/uvt&#10;O1QeFr99xO8RsbUQ9SNjP+A+uq6bOlwef4D1Ty2c0izX17tIytMDvsanTgzyDwA/53CD+KP5fwSQ&#10;ZlO/9ZHGNmFKQT9BmjB9dQtU29fQ345V5bp43Qmzyuti+/I4d+crp89iXZW1RlRSb01WBMh52B6g&#10;wgYgKoDwmjO3BFaFIAGpAKu8LJbsRXVMfAq5CpbWwS1ZrF2wAk+CFXwTbtKjqd0VUFMA8zjLe1XN&#10;zTUBq3wCHYVc3CpXWu2a6lOB1XVBV364F+fozJA3zpNXwtwaWLt+SC0PlTErm/AqMMiLV5wJI3mf&#10;6hrS7B79ZsmTWwKra3khJLAzjzJO+eZ/8eb9S4uX0O67715fHo65nvOk2bPzzO33bFiPqxJwFId0&#10;yQ8ujOyJ74rnqCxLbwpXhw4015FuaXPdbs++Y9Q+/lMvwWzuu6b0cnHdElizOX9rYJUf9kuH5yO8&#10;dGR6lA95I24dhyxq6WH8ONf9u48c1ZGycucVPysNuD4wrNDPnTW7HHfDePnjyJLy51lLylWzlpZz&#10;ohm+VzT/X3XcaO2ksti05n9aqj6T4vMopptaxd+C07msnxWoDJGqK08B6MEjDUAN8K+WbANRvfzG&#10;oeawqezlrz7UI8OKja3OqArTUP7SjcOSrdZpD1ATohWkABrwfO0JAdHfziqvj+3rbUPfEPvfEMdf&#10;f4Kwo2WXK6fXx0o0ORQanSQK/lTCQvUQPXxbBdNb89bAypenQAin8KiohrFQ4MqxepqD9ik05LaA&#10;FfgyjSo8N4M0poBaHpdeHSZ/D4tVM9K9K+C2muia9GRVYNX0lS8qjDAqGwtERwiLKV8QtwbWvA4B&#10;667FKjy3i9EW0uA+hBO/fM9nAKTyW8cSKz+H9dwSWJUTFn/G63osO+6AfL7iy3GtrtEdr8z/CCjc&#10;HqxFcciPBAvlp12VgK5w0uXa8it9913hxwdpz0HeAxplUbsvecmaNgrCvUu3rXR7MfufRakccT+s&#10;Lljl1eqCVbmy3/OSHi9Hz0X5dX19IFlHlA/uNS+KtFiFUea6w7HISj7W6melO4TWIVb2DdTvQv13&#10;WJRPPWi4PDys0rog9s6GVw1Wa7WB6kAD1bBIfdqkgWrzaRRgfUKEtQJVs6C0hU7aaagB0lwMBVCb&#10;6aYtUOvQqeyUGgugNn5UMGWlbnysZr8Op4BqwJB/VNO+AepYeXUAs7FGRwOkdKzC8w3x+400IPrG&#10;gGujs8omsd3kxNEIN1p2vWr6LFaFQu+uAuLBeLA5TKhXNA89RIXYVmeIpm4vWMXR9bHy77EmHAMJ&#10;TcXshCJgATL8UdKTTfdu59XqgtVA7CycjmcPd4qK3I2zO5SmV6YC61Tz/PkqVRoVGxRc18iE7OBJ&#10;+EiXypOdV/ya4sy4VeJMi0rOUsn7WxVYHe/6WFmvIOGYc1h0KrVz8lru3/jHroClF5reb83pTAdo&#10;94K162PNscaZzt780UFn8oMOnt6WgZd5+gMB3Hk6XvKFAlCgsiqRRq6IvC9lUvO5d2SAvgMvWenT&#10;IpA/AGQ0g7xwX2DZHZoG2vz1fKryPI2N7qgA1/v/AWvXx+rFZ786IryWQFec6xzPR74R5To7rxKs&#10;6RtPWbnzKoB5z51nlnV3HyiPCGD+R0B03T2HykMCoA/ZY6A8dM/YHwB9TFikjwtwmvn0qPjNBbBu&#10;haqP+PnmVAA1fqelamk/i03XFajCQgXVZipqdz7/cDvltPG5NrOjEqpNk/+lx4zVjqmmR7/xt76C&#10;ttbpq4+bvWLTniUKpAFM+sYTZ1WIbhJbAH1T6CYnzi5vOmlW/B4rb263r48wu181fT5WlcibO8ei&#10;eqj8qoZHKeyauHx4rNX0wynE4AE6xAO2klDCQ0EHSm94kGQxKFQKcYJXfCqG6wOPgs/VIC0KM1lT&#10;i1V8rCAFPysn0HFFEAWfJSCcY+JOyE0l4uuCVd4AiUoCppqiLCQvCoVbnAq489JyUCF7Lda8Joh0&#10;YZeVggWtwqQluCqwis99gkuC0EsyK6hj/LbS4Fl6rvYJK460Bj1jkHEdz9gLM2duefb8ptIpTpWX&#10;nzGtfHG49yw7mswZFgw8C9fTLNY6AH4vaCM8QIgl2fWl5jPPe5PftyRA5zzXzzR4YQGQ+1IOlSt5&#10;oiy4R/cK8nr+M4+VCeNmQUt+8fEqk/JJvrFYSbfzak3BquwJJz9ckxHAwFBHlCV5m8e9ENPA8cw9&#10;E89APnqmnqf6tUZgrZ1Xv7mpPDegd/HQ4nLN7CXlyrFWuQHabaNLy1Wx/cucJeVXf5xXh1qtt+9A&#10;8/2pgKmP9z0ugDqxCHW7rF/tyAqwWkxa8/+Zh43W5n+dhgqqsTUetY5FDdWJ1QzoB9UAqmY/CzX0&#10;5SzUsEqrlVqb+qPlNQFNzfzJ5j1LNKzSgGUF6UljDUBT4/+3BEzppqGbBXA3Bd8Iu8c0gpWAaBYG&#10;hU9BVbA9RIXDVqHNwukBe/B6fYlKxgJSSB33kIVjPWSz15hIgEr4sGABSYFRyMSfEM2xpWtqsaoQ&#10;CpvCbl+mheOfRZ1TCvMepLHbNO2VLliFkXb3rbNNnlD75V2CQGXUjEz3gzStymLlHxPWPch7FZ4L&#10;hZ9YhZYnwsiDqcAqnC0FKMO2MpxjrpljR1Ve1l9awcK4Fy9EMHAdKgy45mB+cJJv+QIQN9Do4AEZ&#10;wPAydN+Z30Asv+VTgoKvkD/ZS9YztyiN+5Jn3AcA6h5ASzoSFqtqPaUAE2Bn2cqwnrnnK03dcu0e&#10;Mk5lKM+3dUzagCvz2H1LZ76E1sRiVT4SrCxgLo8ss64nfwzJStcXKzXLu2t7ISjX3DbyneakG/mu&#10;bK25xVoXum4e7urKIX8dr9NYfSmVC6B+WrpjqVafKrCCam3+W9KvafpPzO2PZj9L9QWhdcZUtVIb&#10;P+oKPf2tlbqi/3TSQn19NOdfX5v4aZ12YBrgBNMK0ZMbgG4axzY7abS8NbZvPXmsvC3U1vn8yNMp&#10;HpAmsQLhweZDVBBT/e8BqniaUpptXQEDx5ynECt4CrtCwQrIsa4qtkJAxZuF2m+FuLvyUxesOl40&#10;41O6YHWOAphWlMKvkGVYaclr+d99AgHr7pakF6wZl/BdlW737pp8Yd0m71RgzZeNF5oXgLwQf+a7&#10;+5Je+4RxHzlbq9diVcmpMO5PeOmUZsBzformvoovL4XPfKHich9+906FZV0muMTtOkDJvyfPjThw&#10;zL3YOi5fxO9/9w4iOd4zfcvOz3IlPd2tMNwh3Q6nVQmr2ktaGoXNNLqXzCfXss+okbTuPRsvG9dy&#10;LNMibcJRcepM5dYhXbCK/9bA2m3uc5PIt8xH8bu25wSU8kcY+7KsdZ+PZ2xfwnONXQFVt7mpbHj4&#10;aJm7tPG3WYfFr4ltqOypWvNpedn3mvE6bnX9gGl2VtUP+R3ku1MjTUdVWKlPDaCmpbpiJ9Vw00kV&#10;IDUFdYOwWF90ZAA1/jcONS3Vl7FSa7OfH7WFqo4oTf4AqOY7HymgbhJg3ARUw0oF1MYqHatW6aan&#10;BExDQZS+/eTZsZ0V29BTZtXfb4449or7mm5RQQyW97b2oDxc8FGpbakC5a061XJnmsYqmnBUOBBl&#10;NeQgaRVbJVU4FNiM2/lgnTN5UnR4mFKpUmywwQYrNAuB3Xxox5zjLd4Nq7IbL+samZ68FksNpHt9&#10;fr2iArKyXvjCF9ZC7Vo0fyvw8sS1dShMtb6myuuepV8a3He+PIy51GyVpkybiqeieQ6ZbveXLwHj&#10;SvP5UNYha1bFA8yMi+WV1lJX+BFZxip/xp/X9qxY09LcFaNCNPHF71wq770o09/H6mJ9ZXy24pRP&#10;rFsdoymsZy8Vlm+el2mwVRa86NNqXh3hC9a01xLKstVNg7JgZETvvXkGOtW8rPL6wokDrFjD3fVu&#10;9R0kcJVv95bpVL69QDxDeSUt3boiHu6fvNe8jvKYrTQg9pJQxvIc51P5ldYtYQUDez53L8acZJKy&#10;osW688xy1x1mlnX3GiybhBW4WTSH3xKgMjlgUxZf/H5T6FsCOpsFoIDoXafOqlbkentzATQf9vPJ&#10;6TqEKoDq4311Vf9qqXaW9mst1boWau2gaqxUC6Q0g/xboIa1aiZUHTrFSk0LNbb8pzqj9Ow3/lOW&#10;Jpi2zXxpj+1mAU/61grTAGfA8+2nzC7viC19Z93OLu88dVI3O2l22WctgDWF499gZRaSzhTNWk1w&#10;hdJDT6twKlHA+I30XKoYACJMtzB7y2ru8lmJm4UHDN2OgxQVWkHitOfL7K7YxBJzLceco3mXze8U&#10;lc05rGnXki7W4lTXWpWY9eLartNVowBYB4BxS9MuwVkeiEMY1mB3Gi0fMwtO5aaa7iwX50i7MN17&#10;9zIwpEY8VF56odgK7+XjWXUt1V5xTX5n1pt88Zx18HTzt1f4AEHX83Idv4EkrT8izdKqvOjNtpV+&#10;rZWphIXnfM/H+VoogLsmz6crypnn4RnLB/fGBSWf+CRvSfTQK4fuzwtd+TSapddi5hoBr8x/Fmye&#10;A9LqDreBY/K49+Xgf/ecdUsd8QLs1it1UBmTL+qRcz1T+dUV96tTMtMiTO9zXwGsPgJ4910Gyt1C&#10;Z2w7M6zX2O9bVjvEsTj+LzvfXO4dx+65y8xyt3ZYloWtH+QT1Ps1zf/aWTUVVNsxqQ1Um9Wo6rqo&#10;nfn9dbB/hWo2/UF1pPGlTjT7Wait/zSg2vTmNzBtrNPJpj6YVpBWqzS0BSn934BnV9992pwJ9f/b&#10;woplif+jpBdWqyvZs39LIu5uxZxOWZvXui0iv1Ynz25J3N+a3mOvBXdrIv7VSeeaxrum59+aSOdt&#10;Kbure39/D1md9N3W+pfSAWvA0pcAdh2oXwO4+86DYT2OVHjdfZeb64f5drtyfjnxb4vKAdeOl2+c&#10;P6c2z41b9d2p2lkFqtWvOtSMAGihmuNUu6v5G6Oaw6kqVNuxqQ1UNf11UPVANdLSQDWB2vTu1x79&#10;BCqfacC0+ksDoLV5H8oqfRftAel76O86etrs8p6wwt8ZFux+/0Cw9qUvfbn9ygRY7xpgvYePAbJW&#10;d5wZzehZZXB8Wbly9pK6HCBf6A3zuhRfXmdeffuCeXWWFbA+3vArnVUHsVabD/s1s6fazqqJIVXN&#10;4tPGp+Y8f+NTJyzVoxt/6isCqsakTkC1dkw1HVJ6+PlR33Ti7PKW2PKdck9M+E1bqLJOK0yB9Hdz&#10;A6YBTjA9dU55b2zfF/9PaID1fb+znV3D7N8Ha1/WQNbUau3LHVcmwOpjgBanvsuOA+WRYYFaCpAs&#10;XLqsDmPy1dNrZidYJwvQkihMm/9uVll3n4FqqVaoHth8w/+pOaSqdlZNLkTdrJnaDKnS/M+l/EA1&#10;/alppdLX8KWGdcqXWq3UkwKqodns3yy2jYU62dznJ02gAum7W5C+97RZAdHQgOf7Qzc/fWoF4APD&#10;Mu9LX/rSlzWVClZrrN69BavvV+lxB0wAvWhkUW26szhvnN/4Y8yhP/K6yXUEjrxuYVlvHx1WzQiA&#10;J098LdUEgGYEgGFVwFqhWjuqeqHaDPrPTqpqpYa1CqqNP7WxUFmqE35UUM0mfwXq7KbJr6kfIK2W&#10;aYXp7Al93+mzAqizVoDoB8+gc8qHzpjV6O9ZrbPqhxP70pe+9GVNpYKVb5UL4J7AusPM6mMky5cv&#10;q9bd3XYeqE33y8eW1PVV+TUfd8BwOWuwGWZzwfDi6lu1DoDpqs0EgBwBMGmtNoP/mxEAZlN1O6po&#10;0/zvWqqTPf4JVR1U1UqNNHT9qIDKSn03DYBq6vOXgun7o4kPpl2gfogGRLcIiK6kZ84pmwdsD/7L&#10;rY/lmw4xlEZvsFkseiSNtbuziR53w1qMZrC9pVERfenLP5vMMBLgHmGt3nOXwRasA+WDAR3CIn31&#10;sWN1/6P3H65Ae0+A9kkHD5d19hqsK/iTi0cWlyce1EwEeEr1q45UF4DpqqzVdAHkYioJ1YkFp0G1&#10;WqqjHUu1nY5aodpOP+00/SfGnbZQnezdB1VA5S9tgAqkHwh1Xx8KYG7RAvXDrX4kQPqR37fa/v7A&#10;6XPWOlgN9zD0xJg7A5aN8TMLxLhF4ym7i37ckYWv0the+WCQuHG6vRMj+tKXf2aZkS4A8LzX7o3F&#10;uskJs1ov6vJo9s8v6+3tUyvOY9k2n1/5SADJ+qzkrMHFdfqqDqunTkC1sVTrrCouAD7V6gJoZ1TF&#10;72bO/2hYqs1c/zroP2Bafaq1+d8O9A+Q5sypHIua40+No61+1Lbp/97Y1k6o2uQPoAZEP1ib9wnT&#10;Bpy2Hz1zbvlobD925uzysT/MXUG3+P3ccuhf1x5YjU0EUAOSc6ZHqkHlBjRbUcj4vTu6AKt5+NZR&#10;MPjagPDu7K++9OWfXWYYXsUNYDyqz6vcdceBCsW/zOVPXV6WLFtezrh5YTng2gVlj6sXlH3/PF6O&#10;v2FhGR6fHCGw/eUL6hoB1lI1CkB441WNAKjz/7OzqkJ18rtTTWdVZwGVtqMqh1PlUCpANf10wlJt&#10;m/0s1MaP2vpP2x7996eFCqih1SptgUo/FkClHw/r9BMB0U9WndNsz7IN6MZ5h68lsBpcbBaRWRym&#10;1JnNY3aRmT62OV3SbBBzsW/rQO7biwBr7+pWq1o2cG2IMY3WZ5AGkwpubeZYX/oyw5jVCbDuPrPc&#10;N6zWe4VluuUF3YVuVz2M5LoAsJ5801efenCOAuACaL7Nn8v/+eopF8AKnVUB1pd3RgCkpToBVVZq&#10;bEHVXP5qqWr6B1BrB1Vt9jedU91eflZq+ksTqh8NiH68heknz5oX2kD0UwHTTwVI6adp7P9U7Hfe&#10;4ddNP1hBxEwQ0EyoslJZr2aiWEDCPtP5HGfNmp/P9ziVqPRmotyWyg8gwq6uP9N5zucDXVNx31ZX&#10;miqdU4E1V9a3+MfqptHgd2lzfu9MHteYSuRBhvHbdcwcM/1ReqwWZhZQrwjjfrrTe1NWda0Uz1LY&#10;WzuvL7cfmVGhums09XcfLPcLqD5gj4Fyv90Gy7rR/P/xxfPL9SuMXU1ZXhaHJfuHgcW1Se5LAKzV&#10;iSmrsTUKoPGrWv4voHrkSPWrdlepskJVdlY1Q6rSp9qA1bTUpuc/p6GubKkaf5qdU6zU7JBK3ynL&#10;E1AnLdMGqCD6mfj9Gdv4/3MB1Kpnx+/QT/5hdjliLYCV3zQXlwARzX7z33NJNxWVf5X16hyuAnOi&#10;Tc9LMWPF1EDnmR/vsxV8kywsc6a7FRYoTP8zlZL1ZUqezjFWsIUxzIE299vye6ualWN6oOmslnsz&#10;/50P1LRIc/a7wHNd0zX5S6WXmjZq8Q5TH/lQraxkKcMurISTlgSr+3a++eLuyzXlkWmbU71gTKOU&#10;Pi8s67PKDwuymLaa6yf0iuubEpkvM2FMa5QOi7KkO8YSdDlVVDot5cdNYVEO6ZIn7tcaDl2RZ+I3&#10;RdJxLh2LiPhttS2rlAG4qbx9uf3LjHsGVFmr991jsNx/j5nlgXvOLOvsMVTuG3D919ivg+kb588t&#10;v/rj/PKby+aXbUJ/fun8ANWcOqtq3X2aJQHTBWDFqmbK6kh53uHNzCodVlwAFlWxnmp1ARzXLPtX&#10;vzeVUI1tHfh/UjNFtXZU8amCKks1tjkuVQdVhWo2+08H1K4ftfGbfhxIA6ya99UyDXh+OkDqkzIN&#10;RGeXz8fvL8TvL5w9t3w+9Atnz6vQPeq6la2Pv7eY+w0cLFJqVareOd6sLRUdXC0+ofLmgtYsOHOb&#10;AQh0WXep/rfyjnnbCTwgslCIBUa4Hiy8oUJbaAI4hGM9c0EAde80Q8v9saZzYZTutdyHuLpWqGt7&#10;EYjTeQDnHixg4X8WuN8AmAslA1Z3dStqkY3uPYrP9c1171qJltTLRWC66cvFNcRjbndXwFYroDdM&#10;/tZicG15Arq5dJw1TKVNOPFnGGm0oIc1F1LMS+fSca9UHlhusHsd96uzsrtwSl9un1LBeu8AaGOt&#10;AutAecheVv8frsv/PSj+53t9QFi0zeetB8pD9x6o01gN8LcgyouObiYDNKMAcnGVnLLKBTBSZ1a9&#10;tP2UCteBb0pZR1X4ibn/rbWaq1GlT/WdJzfjU1ewVKsvtbFSjUOtQD2zgapm/8dCq5UaUG2a+QHU&#10;1joFz8+fkxBt9Ivx/xfPmdNuWa9zylHXTz9YVS7WkIqrgln4YSox7IpF2F3xh1hMQjjQBYD0y6YF&#10;7LdKyzIiQAyMYOB8YAVfYEh/blpojuenmgmrLn3B6Z4Qpntt8eZSe8SiGgkn8WpSZ3rTvUHBJtNI&#10;epcNzPsQLtPoHu3P1a1Y/15MOrtcz3mO07y+a2sh5MInXjQsZ9d3Ds17yvSlj1sLwDA44Hdf8izv&#10;Pa+TYeSRNVdzFSqWqLzO86VBHue1Mn35kvGciGv15fYnMxrf6kC5/24B1QCnNQJ8U+qC4WYx688E&#10;dB6y92CdUaWZzzL1lQBfSP3D4KI67XX3qxbU1az4VnMUABeAsa+1E+uw0fKc0Pol1tAcGeBz1UYG&#10;GBVgOUCLVhsZ8JrY1k+onNCsq/rmE2e3LoF2eT8rU506q7z7tFnlQ9VSBdW2Yyq0AjXA2PhQG5im&#10;hfr5apnO68C00S+FfvncRr8UCrpH3zC9YFVpLDasgqqMKn2uur86okkNJMIJDzQsoa233ro2WVVy&#10;lRWQjCjgXmD9qvAAmGEss6bZa4WhXPXdMZYX10JWbqsmuRYIiNtCzJrk3AcJH/G6djbtE6yOOSfX&#10;TmWpW6bPtRJ4rNm0rLtgdY50uT5fK6tTXNIBTlZ9IizR3Ccd7svaouLtfm3TcZY1YR06L+ErfVwI&#10;hr1Z49O17Qc/7g7CnWFR6nz5SKPmvOvYL2+osNwtpAtWeWELoI5LYwJZnD7JcksrXvXln18qWO+7&#10;+8xy/4Dqv4XedaeB8upooke1rydseeHcap36/tNN85eGFbewLmjtcyjXz2uaiUdeP17XCEiwWmDF&#10;SADwZVlqln8krMqPGtbEkgytVmQ0yyvwQj/PWgS2ANxXQr963tzy9fPmlG+eP69884L5dU2C74R+&#10;94K5NU0/vHhe+Vqc88HTm6FTTW9/E7eOqSb+tFBDY/uFiHdFoM6pIP0Kjbhc82vx++vnRloizDE3&#10;TK+PFeR0hgCrCqpyT7Xm6qoESLJyi4M1mcu0saxAV+VOePHracKmxWqfbXcok6XfMk5ABBfL82lu&#10;g7M0ApSwuZiwpj9XBTg6BhK5WnzXYhWWPzaFH1Q8wjgG0NkR1gWrNPo/hesj4wQoa6sS1iEXCRcG&#10;n2dCjYCyeDIdWgrEcnnSKw2OA2S6Mvif7QM895bfq+LeyOt7+XgppbC685iw+Q0lH6FLsLoWizWX&#10;o2Npc18IJy2s+qnWmO3L7Udm3Hui02pmBevdd5pZXnXsSFloZeuQb54/tzxq/6Fy0o0NZC4dXVzB&#10;akD/NXOaji3jPU0OqB1WLVSfeehohd71AeOFS5eX+UsmdUFHp9o33v0/wk7qsjIeW2oY2JkDi8p7&#10;K7ibXvzsnGqsVB1RsyuwK1BbkH4poFlhGr+/cu7sAOmcSQ2QfyPul34l/j+2nQAxXaICd78FpcJP&#10;tUjyqgRAwEfFV8FZWimsTP5H+8UNrlZStz/BmoDUAZNibc8EaFZyx+1nzSUYWI0gZhgSX6JOKGCQ&#10;FmnKZn0XrMKycFN0uJkEIW2Osd6z0y7BKj7hrWGaAsgZp3SCaK94gXi5gL8XCis+LXthfA+LpJXr&#10;XuUJ6zFFB16G8YxAV/7lItmZNtCWB/ICqFnACWqtA2kxiy7B6lpbbLHFhFXvnt278zPP7wzjle/I&#10;MsNogPuHxarT6t/3HCz/sjOLdawsavssWIzAauwquWhkSVk/LFjDpK6d05x02F8XlScC6+HDE9NW&#10;uQA+fMbcMrZo+nxE5w8vLu8PeOukmrRS5za9/LXZ33RENU19UG2A+dUKUhZxo9+gLVC9SGydc9w0&#10;g9VwHhUvXQG2euxXV4CTTy4rOEuuK3yCXQCkZZVgBbTNN9+8VvoUizFnJU/gWMxZp1D+Lz7w0Dw3&#10;Q8wK+AAJJpSPk1VH+IATgqBixEEKYK8uWLvjWFmiGSdIdq1grgTH7eNq4ALw8nCuuDKMLxQQvfde&#10;JOKTdvfkBWRRa/nkXGEcl798n74yIH/ERwFTHsgL13N+glUa9P5r2veCNf3lLO3sPHOMNZsfduzL&#10;7VNmGLfagNWC1QHWXQbKq44bDbAC4vLa3H7YPoMTzWLrAjxk76HykmNGy59bi9VAerOuTAZ4XoDV&#10;SIBnxVYTfbidnTUdYgUuU0+NUKhQDf1cQBZUmyY/qM6rQK1Wam3qz6lNfTAF0a5+64J5jcbL5Otx&#10;/m+nGayEFaTSqqCsyxyv2SuAoyJ2x2OC1C2BFdS6YGXRdi1W0OAuyG8ikezM6Vq6vnPFOhVPgjUB&#10;xW1Au/sBUY85WZtgNYKB79Q+98fadB/+7013gpXwa+eLIcHHOndf/heHfDKRw/hWfuwEK2hLf+aD&#10;8/M6XpTC+ayLkQd9sN55ZEbXDfDgFqws1vH6zatlZf9rxysgLxppOhWuDZhuccbssuWF88rMBQ00&#10;D79uUQPWsFitXqVz6tmHj5aPnhFgXTjNYI1rGEoFqvy1zdCpSV9qY6WGBRq/V4TqvAamsW38t/Nb&#10;H278duy8eeWEv03/qAAdIipmgmdVg/9BkUVkHKfxmKxMEEn4gEjvtE9N1Dyu0us06oLVdVlaq7JY&#10;gQY4+EtBUDwqvnB8ryw7nTzSYySAZrBxmn7n7DAvirUFVq4Fzeg8Jm4uivzsczdMghWMfYoF9Nwb&#10;dZ77lyb7pStdNNKnlQG2CVBuBr5p+SA/dMxxhcgPY22BcypXQB+sd1yZACs3gGFW/7LLYAXrgpXG&#10;hvc26Sf/Z7H6Ais3QE5drWBdCxbrhwKsrNUK1QlLtenlT6hOArVRVum3A54NTOfXl0Tq99qt4yfe&#10;OP1g1SutcqpQtiDTHXZEAEjTGxxZQSo1qKnAaZHa17XC+PVAGHABUrwqPZAkWPN6mvopxqlyDwAA&#10;BXO+Q/5KVpzzKUssIUh0zhjorwmtAy47oXp9rNMJVtd3X5kfOo7kAxEmrfsuWOU/GDvfS0a+ejmw&#10;tIXpnT7MfQPWme+eB3imcBUI5xmy8rMzsTsqoA/WO77MqG6AsFatVvXQvQfrKlevPX6sfpV1deXo&#10;6xaWJ4fFWqeuWr3q6NHaifWx38+eHrC2aeNj/XCANcemTvT4B0S/cu681pfawLRp7jdNfRbqdztA&#10;/d5Fc8v3L5ofOi90bvwfxy+cW066afrBmuNKQVNFBRkVS2cNQOmoYR2qkAkFfjyD6VmSoJlNWP5B&#10;q0BprqrsgJHwBGaVG2hyuBVrFBi4Iwx6559kBdvnWs7R7BWfUQH8hdKZkGRtm1HElcDvaCKA4wCc&#10;YJgOsAJfF6zZeQWKCTzbbkcZ10S+TLpgZWn6n8o/7hQdWvLdTClbs9R0ZOXyja7jPuW7rTzyYmHt&#10;Oyb/vNBs8zqOe67usw/WO77MMNvq3wOs/Kt8pyYLvOyYkXL1rCXlxvlL65RWn2Rptsvqb/q30BtD&#10;BxYsreNYfWGgGaPaLGDNetVTP52ugAtGltQRAZ/rQFUn1YSVqlOq9aUmUNNC/d6F86t1Shugzis/&#10;CKj+8OK55QehW8b/J1eLdQ3eMLdR9ABnhU+fnQqYHSHd/SpsdgypyCAJInlcpTTsKpu2CUjgA1U+&#10;2rRYHRO/cOBgyBQoCmc/K477IEVTVzhAcZyCrVlbeS1p0RnEr0jWpsUKgGmhS48xpca4mqYKmplu&#10;YayeRVjj0i8N+YLK8zKezA95yFdqZpyxpq4l34Vh7fpUtReY88UnjTlZom+x3rlkRuMGaPyrLFaT&#10;AfT6/1dYoL4C8N+HDNUvATzr0OHy7MMaYL4gLFNz/zcIiD7/iHYR64CqTisLrRj8bzLAJ84Mi3U6&#10;wRoWq7GrTc8/Dai2HVQJ1sZKjSZ/bL8bMAXMSaDOLz+M/8H0RxfPKz+6ZH75MQXX2H/KWrBYU1hO&#10;Kq/K1a3kKprfaQGZztptgvsUNDiBYLdC2/rffpZrjos0xKsLViBwXUAUzrUoqAGkSQgpQA5i4mSp&#10;id8WqPxO6Br/mcLydr576VpwxCeEE5yOeUnkvbE2fUPffQifLxOimZ1xyhfTTAnLmRsjrVZpkTbn&#10;ZHqFkc4cX0rEnfed56fV6X/7hdtoo40q8AlrFlQThs7LfPdb/nXHxHIpeGmJV1qkM8EqX0Gbq8Ix&#10;5/XHsd6+pYJ1ndpxNVQeGvrwsFrX22eoWq/3jf2g60usD9pzsH4Ly1cC6qLWBwyXR+0/XF7727Hy&#10;gd/NrlNYX3Dk8MQnrFmv0w3WC4eXVKv4850hVV9trdVJS3VuA9WwVkGVAipwUkAF059c3OhPW/1h&#10;nHPqTbmgyPRbrQQkWW1ZYVVOAFFxWYasv6k6tnxv3dx0AHC+cAkXFbbrQxU+wep8VpSOMecJq3ID&#10;hPimmrPOWrMwCWsQJPJagMJS1hHUFb5K1wF/96WjJ0X8LEn7pdVohASroWHi91Jw/5rYKZrn9olT&#10;OD7PFNase5Im9+KeDL4HRC0AYaQH9IgmvrUTEsR8yixPYagw9jsuLlZ9PgPulpzh5nryAozljRdg&#10;gpNwBYhbPFTcuSYEi9UCLuDtRSd832K9fcuMBxhmpeMqQMpiXTeg+vB9fHV1uPa27371gvq1UjOd&#10;WKGP3X8odLD2/v8gAHT17KV1jOvTDmks1rrYytHN4ivTBtaWcxcFWE1fbXr/w1oNsH4tNMejav5P&#10;Nv2b5v/3Y9tYqDRgGlD9adzbz0J/eklsW/1x/H/azWmxrh2wEv5MnR6akKw9YALObFqvSvhcgVlz&#10;XThb0DCGsiu9YAU1g+h1srCaNbmBq3chmF4BCpaja+l155fsXdHJCASztviCuTuoBb1TWGqs1jym&#10;WZ6dTWYlyQeAET47gQhgZZwsu+5iJ4R16P7diw4+12Q55nWEdS0D9IEREFmZJj0YRyzNZkPZepnJ&#10;p7Tqzb7qvtzkk+cjD+SF67m+e++K58r1Ib2U/zyHzvFty0/3K33y5M74OZ47kszwNYAJsO41WKH6&#10;oL2GyzfD0lu0dMXCcdKNi+q6qpbky6+4kmOub8DqWH7HCliBeTotVmD9VFis2fuv579p/vdAtXZM&#10;NZ1TPwhgslKrdXrJggmY/jwA+7NQK3f9IvSn8ft3N0/e4x1FQCE7rxKsKvKdUXKtBZYxi5ul6wUB&#10;eHr/jVvlE2ZJAisLmL+2F5p96UuvzFhnAqyD0eQfqsOuDO7/09jUULlq1tIyb/GKsDTc6mmHNf7V&#10;XMi6Aevc6QXryNK6atWXW59qnUEV2kB1sue/6Zhqodo2+4GTlVot1Bam9FeXLggNwAZ0T7+DgjWb&#10;/ZqwmqV3VrCCJ1+u0Qzg6UXDVaBjSVNdh5R9oMta1cnVHfPbl76sSmass8dgeXBANf2r99mt+fz1&#10;nArP5WXm/KUBzvHy5zkrL3q8cNmy2sFjwoBZVxu0n12xkLUlBa3OP7Jw+t7uLFYTA0xTnRj4H5b2&#10;xHCqsFK5ALK3v7FU2yZ/bH8e218ESH8JqH9cULYK3brVXwDrzLXXebW2BFj5FDfccMPqD+RPvTN3&#10;lHBfWJWKbxM8QVYnVWqOfdVrf2d9AfVlzSUs1rBW9wprdZ/hsl6otVffdOKssrQ2d5bXpvH9Y59m&#10;vcVPyLJly6v/8bNnzynPOXy0PP3QydEA+dmVCtaz5gRYp9NiXVInBkxYq+dbCWuy9//7fKqxrVAN&#10;iCZU3dPPL22gagHvBqjzy69Dt/5TbC9juc4PsK7dzqu1IXyYBvHzHZowwJeryXtnFnnCl2t0gKa/&#10;kQuGY+mAMpuN75o/uC99WV1pwLr3cHlY6Hr7WEJwoLztFIvzNmA1q+lfdx2svf9Ns3552eGK+fUT&#10;1zq4fJUVXPOT1tZXBVbDsSzbN72ugCV1yUHrGVS/aoD122Gpfrd2VE2OTdVR9ZPQxlJtoRoQTSt1&#10;K1ANoG5z2YIJ3epP4+X3d0Cw9uWWxcw0oOUm6P16Ql/6sroyY3JEwFBZb9/mSwJdsGo+s0g/cubs&#10;MqsuebW8WA/VsCqLUVuI+lXHh4V6RIC1fiHAlwJGygZHjtaVpoan0RVw8cjiAOvsFTuszp8cBWAW&#10;VTb/gbVp/s8vv+wAlYXaBepvLhsPbdwBZw7c8XysfelLX6ZfZjy4BevD9hkqj9i3WZsVWLPnk6/V&#10;YitjAdVlrXtgzuLl9csBw+PL6/4Drh0v//cwn1/JDwWOVrD6+sC0gnW4BWs7vEqH1ZZhsaa1ygUw&#10;Yanq8Q+tHVQdqKalCqjbxnY7enn8/6cF9WOJfelLX/qypjIjp7ICa2OxzqxfQ10TOe6GhfXLrC85&#10;aiTA2nx9lb/VYtPT2Xl18ciSuvCKcausVR1W3w2gGq9aXQAB0jrg/5KwVkFV8z/AutWlCxqg0ssB&#10;tdHtLptfdgio7nDFggrZs/pg7Utf+nIbZEYzldWkgLBY90uLdVZJ75LFWPxeFpaq34zWrpIjr1tY&#10;v8zaWKwj9esCLz4aWOdNO1hNDjBt1WpUWwZQLaCS41UN8s9hVUYAgKomvk6qtFQbqC4o21egjpcd&#10;r5hfdrx8foXs2YN9sPalL31Zc1kRrPsOhtU6WJ588PCE/3ST0IlPUYe+/eSx8o4A77tC333a7PLe&#10;0DfH8Rceyb/agLVarEePlc9ON1hHlzZgba3VZnhVOxIgQPrjUGD9eVitXAA5nEqv/yRUx8v28Zul&#10;Cqo7h7VK/X/O4NTf1e9LX/rSl1uSBqwBVVNZgfWR+w2FDpZ1209cr7//UHl07Hvc/sPlCQcOlScd&#10;NFSeEuCtC7QcOlK/3Prcw0ertVpHBBydYB0NsE6zK2A0LNZzu2DlBlhQrVVg1Wk12WE1Oayq61Nl&#10;qe4YIN2p6iRY7Tu3b7H2pS99uQ1SwcrHaiorV8D6AdHHBEwft/9gefwBg3XRFV8HeMrBQwHSofKM&#10;gKlmf7Oi1Wh5QbtM4ItjC6wbBVi5AkwUmHawjiyuK1qlf7VZCrBZ9u8nl8yt/lUzq7LDqlqrf9L7&#10;r+efT5VlGk3/ACqwAuouVy0ou13Z/D6vD9a+9KUvt0EasIY+fB8W6kD5D2CtFmoD1v8E1rBQn9Iu&#10;H/iMsFTrEoJhpVqIBVhfGFrBGlDdaMLHOtZ2Xk3fWMBLWKznNONXJ4dYpX81wBpArZ1WCdaA6q9Z&#10;q7Hd9rL5ZbvLx2tH1U4B152vGC87XzkeUB0vu1+1sOwS23P7roC+9KUvt0FmPFYT/4ChAOhgbeY/&#10;+eCR8rQAKYA+M6xSlqkJAL68+j9HDpcXgWgAlD9142PGyiuOGyuvDH1NaNcv6ysEXzt3XhmdRovV&#10;egbfOn9u+dFF7SpV/KkB0abZP79sHRDV8980+VuI1uY+iIZletV42ePqBWXP0L2uHi97/3m87Bvb&#10;fa9ZWPb688Jy4UgfrH3pS1/WVEr5fz7+PwSrc9huAAAAAElFTkSuQmCCUEsDBAoAAAAAAAAAIQCr&#10;E41KNsICADbCAgAUAAAAZHJzL21lZGlhL2ltYWdlNC5wbmeJUE5HDQoaCgAAAA1JSERSAAALuAAA&#10;BdwIAgAAAD0tVD8AAAABc1JHQgCuzhzpAAD/yklEQVR4Xuz9D5BeZZ0v+ursM5kOhxCa4L10cwkx&#10;eKNA2irsaF2go8wc/jiE7BpxpCrNjO4rVUDQKqVmT50gM3u7ZzbS585YapWCcEvv6AydKtjA1IQw&#10;IFyNpoFzNS2n7ACaA20Ih27OltAkpEjbe3Zxf9gOYsift993rWc9610fK5VyZK3n+T2fZ71vU7O+&#10;/Xve/tprr73NfwgQIECAAAECBAgQIECAAAECBAgQIECAAAECBAgQIECAAAECBAh0u8DvdPsCrY8A&#10;AQIECBAgQIAAAQIECBAgQIAAAQIECBAgQIAAAQIECBAgQIDA6wKCMp4DAgQIECBAgAABAgQIECBA&#10;gAABAgQIECBAgAABAgQIECBAgACBRggIyjRimy2SAAECBAgQIECAAAECBAgQIECAAAECBAgQIECA&#10;AAECBAgQIEBAUMYzQIAAAQIECBAgQIAAAQIECBAgQIAAAQIECBAgQIAAAQIECBAg0AgBQZlGbLNF&#10;EiBAgAABAgQIECBAgAABAgQIECBAgAABAgQIECBAgAABAgQICMp4BggQIECAAAECBAgQIECAAAEC&#10;BAgQIECAAAECBAgQIECAAAECBBohICjTiG22SAIECBAgQIAAAQIECBAgQIAAAQIECBAgQIAAAQIE&#10;CBAgQIAAAUEZzwABAgQIECBAgAABAgQIECBAgAABAgQIECBAgAABAgQIECBAgEAjBARlGrHNFkmA&#10;AAECBAgQIECAAAECBAgQIECAAAECBAgQIECAAAECBAgQICAo4xkgQIAAAQIECBAgQIAAAQIECBAg&#10;QIAAAQIECBAgQIAAAQIECBBohICgTCO22SIJECBAgAABAgQIECBAgAABAgQIECBAgAABAgQIECBA&#10;gAABAgQEZTwDBAgQIECAAAECBAgQIECAAAECBAgQIECAAAECBAgQIECAAAECjRAQlGnENlskAQIE&#10;CBAgQIAAAQIECBAgQIAAAQIECBAgQIAAAQIECBAgQICAoIxngAABAgQIECBAgAABAgQIECBAgAAB&#10;AgQIECBAgAABAgQIECBAoBECgjKN2GaLJECAAAECBAgQIECAAAECBAgQIECAAAECBAgQIECAAAEC&#10;BAgQEJTxDBAgQIAAAQIECBAgQIAAAQIECBAgQIAAAQIECBAgQIAAAQIECDRCQFCmEdtskQQIECBA&#10;gAABAgQIECBAgAABAgQIECBAgAABAgQIECBAgAABAoIyngECBAgQIECAAAECBAgQIECAAAECBAgQ&#10;IECAAAECBAgQIECAAIFGCAjKNGKbLZIAAQIECBAgQIAAAQIECBAgQIAAAQIECBAgQIAAAQIECBAg&#10;QEBQxjNAgAABAgQIECBAgAABAgQIECBAgAABAgQIECBAgAABAgQIECDQCAFBmUZss0USIECAAAEC&#10;BAgQIECAAAECBAgQIECAAAECBAgQIECAAAECBAgIyngGCBAgQIAAAQIECBAgQIAAAQIECBAgQIAA&#10;AQIECBAgQIAAAQIEGiEgKNOIbbZIAgQIECBAgAABAgQIECBAgAABAgQIECBAgAABAgQIECBAgAAB&#10;QRnPAAECBAgQIECAAAECBAgQIECAAAECBAgQIECAAAECBAgQIECAQCMEBGUasc0WSYAAAQIECBAg&#10;QIAAAQIECBAgQIAAAQIECBAgQIAAAQIECBAgICjjGSBAgAABAgQIECBAgAABAgQIECBAgAABAgQI&#10;ECBAgAABAgQIEGiEgKBMI7bZIgkQIECAAAECBAgQIECAAAECBAgQIECAAAECBAgQIECAAAECBARl&#10;PAMECBAgQIAAAQIECBAgQIAAAQIECBAgQIAAAQIECBAgQIAAAQKNEBCUacQ2WyQBAgQIECBAgAAB&#10;AgQIECBAgAABAgQIECBAgAABAgQIECBAgICgjGeAAAECBAgQIECAAAECBAgQIECAAAECBAgQIECA&#10;AAECBAgQIECgEQKCMo3YZoskQIAAAQIECBAgQIAAAQIECBAgQIAAAQIECBAgQIAAAQIECBAQlPEM&#10;ECBAgAABAgQIECBAgAABAgQIECBAgAABAgQIECBAgAABAgQINEJAUKYR22yRBAgQIECAAAECBAgQ&#10;IECAAAECBAgQIECAAAECBAgQIECAAAECgjKeAQIECBAgQIAAAQIECBAgQIAAAQIECBAgQIAAAQIE&#10;CBAgQIAAgUYICMo0YpstkgABAgQIECBAgAABAgQIECBAgAABAgQIECBAgAABAgQIECBAQFDGM0CA&#10;AAECBAgQIECAAAECBAgQIECAAAECBAgQIECAAAECBAgQINAIAUGZRmyzRRIgQIAAAQIECBAgQIAA&#10;AQIECBAgQIAAAQIECBAgQIAAAQIECAjKeAYIECBAgAABAgQIECBAgAABAgQIECBAgAABAgQIECBA&#10;gAABAgQaISAo04httkgCBAgQIECAAAECBAgQIECAAAECBAgQIECAAAECBAgQIECAAAFBGc8AAQIE&#10;CBAgQIAAAQIECBAgQIAAAQIECBAgQIAAAQIECBAgQIBAIwQEZRqxzRZJgAABAgQIECBAgAABAgQI&#10;ECBAgAABAgQIECBAgAABAgQIECAgKOMZIECAAAECBAgQIECAAAECBAgQIECAAAECBAgQIECAAAEC&#10;BAgQaISAoEwjttkiCRAgQIAAAQIECBAgQIAAAQIECBAgQIAAAQIECBAgQIAAAQIEBGU8AwQIECBA&#10;gAABAgQIECBAgAABAgQIECBAgAABAgQIECBAgAABAo0QEJRpxDZbJAECBAgQIECAAAECBAgQIECA&#10;AAECBAgQIECAAAECBAgQIECAgKCMZ4AAAQIECBAgQIAAAQIECBAgQIAAAQIECBAgQIAAAQIECBAg&#10;QKARAoIyjdhmiyRAgAABAgQIECBAgAABAgQIECBAgAABAgQIECBAgAABAgQIEBCU8QwQIECAAAEC&#10;BAgQIECAAAECBAgQIECAAAECBAgQIECAAAECBAg0QkBQphHbbJEECBAgQIAAAQIECBAgQIAAAQIE&#10;CBAgQIAAAQIECBAgQIAAAQKCMp4BAgQIECBAgAABAgQIECBAgAABAgQIECBAgAABAgQIECBAgACB&#10;RggIyjRimy2SAAECBAgQIECAAAECBAgQIECAAAECBAgQIECAAAECBAgQIEBAUMYzQIAAAQIECBAg&#10;QIAAAQIECBAgQIAAAQIECBAgQIAAAQIECBAg0AgBQZlGbLNFEiBAgAABAgQIECBAgAABAgQIECBA&#10;gAABAgQIECBAgAABAgQICMp4BggQIECAAAECBAgQIECAAAECBAgQIECAAAECBAgQIECAAAECBBoh&#10;ICjTiG22SAIECBAgQIAAAQIECBAgQIAAAQIECBAgQIAAAQIECBAgQIAAAUEZzwABAgQIECBAgAAB&#10;AgQIECBAgAABAgQIECBAgAABAgQIECBAgEAjBARlGrHNFkmAAAECBAgQIECAAAECBAgQIECAAAEC&#10;BAgQIECAAAECBAgQICAo4xkgQIAAAQIECBAgQIAAAQIECBAgQIAAAQIECBAgQIAAAQIECBBohICg&#10;TCO22SIJECBAgAABAgQIECBAgAABAgQIECBAgAABAgQIECBAgAABAgQEZTwDBAgQIECAAAECBAgQ&#10;IECAAAECBAgQIECAAAECBAgQIECAAAECjRAQlGnENlskAQIECBAgQIAAAQIECBAgQIAAAQIECBAg&#10;QIAAAQIECBAgQICAoIxngAABAgQIECBAgAABAgQIECBAgAABAgQIECBAgAABAgQIECBAoBECgjKN&#10;2GaLJECAAAECBAgQIECAAAECBAgQIECAAAECBAgQIECAAAECBAgQEJTxDBAgQIAAAQIECBAgQIAA&#10;AQIECBAgQIAAAQIECBAgQIAAAQIECDRCQFCmEdtskQQIECBAgAABAgQIECBAgAABAgQIECBAgAAB&#10;AgQIECBAgAABAoIyngECBAgQIECAAAECBAgQIECAAAECBAgQIECAAAECBAgQIECAAIFGCAjKNGKb&#10;LZIAAQIECBAgQIAAAQIECBAgQIAAAQIECBAgQIAAAQIECBAgQEBQxjNAgAABAgQIECBAgAABAgQI&#10;ECBAgAABAgQIECBAgAABAgQIECDQCAFBmUZss0USIECAAAECBAgQIECAAAECBAgQIECAAAECBAgQ&#10;IECAAAECBAgIyngGCBAgQIAAAQIECBAgQIAAAQIECBAgQIAAAQIECBAgQIAAAQIEGiEgKNOIbbZI&#10;AgQIECBAgAABAgQIECBAgAABAgQIECBAgAABAgQIECBAgAABQRnPAAECBAgQIECAAAECBAgQIECA&#10;AAECBAgQIECAAAECBAgQIECAQCMEBGUasc0WSYAAAQIECBAgQIAAAQIECBAgQIAAAQIECBAgQIAA&#10;AQIECBAgICjjGSBAgAABAgQIECBAgAABAgQIECBAgAABAgQIECBAgAABAgQIEGiEgKBMI7bZIgkQ&#10;IECAAAECBAgQIECAAAECBAgQIECAAAECBAgQIECAAAECBARlPAMECBAgQIAAAQIECBAgQIAAAQIE&#10;CBAgQIAAAQIECBAgQIAAAQKNEBCUacQ2WyQBAgQIECBAgAABAgQIECBAgAABAgQIECBAgAABAgQI&#10;ECBAgICgjGeAAAECBAgQIECAAAECBAgQIECAAAECBAgQIECAAAECBAgQIECgEQKCMo3YZoskQIAA&#10;AQIECBAgQIAAAQIECBAgQIAAAQIECBAgQIAAAQIECBAQlPEMECBAgAABAgQIECBAgAABAgQIECBA&#10;gAABAgQIECBAgAABAgQINEJAUKYR22yRBAgQIECAAAECBAgQIECAAAECBAgQIECAAAECBAgQIECA&#10;AAECgjKeAQIECBAgQIAAAQIECBAgQIAAAQIECBAgQIAAAQIECBAgQIAAgUYICMo0YpstkgABAgQI&#10;ECBAgAABAgQIECBAgAABAgQIECBAgAABAgQIECBAQFDGM0CAAAECBAgQIECAAAECBAgQIECAAAEC&#10;BAgQIECAAAECBAgQINAIAUGZRmyzRRIgQIAAAQIECBAgQIAAAQIECBAgQIAAAQIECBAgQIAAAQIE&#10;CAjKeAYIECBAgAABAgQIECBAgAABAgQIECBAgAABAgQIECBAgAABAgQaISAo04httkgCBAgQIECA&#10;AAECBAgQIECAAAECBAgQIECAAAECBAgQIECAAAFBGc8AAQIECBAgQIAAAQIECBAgQIAAAQIECBAg&#10;QIAAAQIECBAgQIBAIwQEZRqxzRZJgAABAgQIECBAgAABAgQIECBAgAABAgQIECBAgAABAgQIECAg&#10;KOMZIECAAAECBAgQIECAAAECBAgQIECAAAECBAgQIECAAAECBAgQaISAoEwjttkiCRAgQIAAAQIE&#10;CBAgQIAAAQIECBAgQIAAAQIECBAgQIAAAQIEBGU8AwQIECBAgAABAgQIECBAgAABAgQIECBAgAAB&#10;AgQIECBAgAABAo0QEJRpxDZbJAECBAgQIECAAAECBAgQIECAAAECBAgQIECAAAECBAgQIECAgKCM&#10;Z4AAAQIECBAgQIAAAQIECBAgQIAAAQIECBAgQIAAAQIECBAgQKARAoIyjdhmiyRAgAABAgQIECBA&#10;gAABAgQIECBAgAABAgQIECBAgAABAgQIEBCU8QwQIECAAAECBAgQIECAAAECBAgQIECAAAECBAgQ&#10;IECAAAECBAg0QkBQphHbbJEECBAgQIAAAQIECBAgQIAAAQIECBAgQIAAAQIECBAgQIAAAQKCMp4B&#10;AgQIECBAgAABAgQIECBAgAABAgQIECBAgAABAgQIECBAgACBRggIyjRimy2SAAECBAgQIECAAAEC&#10;BAgQIECAAAECBAgQIECAAAECBAgQIEBAUMYzQIAAAQIECBAgQIAAAQIECBAgQIAAAQIECBAgQIAA&#10;AQIECBAg0AgBQZlGbLNFEiBAgAABAgQIECBAgAABAgQIECBAgAABAgQIECBAgAABAgQICMp4BggQ&#10;IECAAAECBAgQIECAAAECBAgQIECAAAECBAgQIECAAAECBBohICjTiG22SAIECBAgQIAAAQIECBAg&#10;QIAAAQIECBAgQIAAAQIECBAgQIAAAUEZzwABAgQIECBAgAABAgQIECBAgAABAgQIECBAgAABAgQI&#10;ECBAgEAjBARlGrHNFkmAAAECBAgQIECAAAECBAgQIECAAAECBAgQIECAAAECBAgQICAo4xkgQIAA&#10;AQIECBAgQIAAAQIECBAgQIAAAQIECBAgQIAAAQIECBBohICgTCO22SIJECBAgAABAgQIECBAgAAB&#10;AgQIECBAgAABAgQIECBAgAABAgQEZTwDBAgQIECAAAECBAgQIECAAAECBAgQIECAAAECBAgQIECA&#10;AAECjRAQlGnENlskAQIECBAgQIAAAQIECBAgQIAAAQIECBAgQIAAAQIECBAgQICAoIxngAABAgQI&#10;ECBAgAABAgQIECBAgAABAgQIECBAgAABAgQIECBAoBECgjKN2GaLJECAAAECBAgQIECAAAECBAgQ&#10;IECAAAECBAgQIECAAAECBAgQEJTxDBAgQIAAAQIECBAgQIAAAQIECBAgQIAAAQIECBAgQIAAAQIE&#10;CDRCQFCmEdtskQQIECBAgAABAgQIECBAgAABAgQIECBAgAABAgQIECBAgAABAoIyngECBAgQIECA&#10;AAECBAgQIECAAAECBAgQIECAAAECBAgQIECAAIFGCAjKNGKbLZIAAQIECBAgQIAAAQIECBAgQIAA&#10;AQIECBAgQIAAAQIECBAgQEBQxjNAgAABAgQIECBAgAABAgQIECBAgAABAgQIECBAgAABAgQIECDQ&#10;CAFBmUZss0USIECAAAECBAgQIECAAAECBAgQIECAAAECBAgQIECAAAECBAgIyngGCBAgQIAAAQIE&#10;CBAgQIAAAQIECBAgQIAAAQIECBAgQIAAAQIEGiEgKNOIbbZIAgQIECBAgAABAgQIECBAgAABAgQI&#10;ECBAgAABAgQIECBAgAABQRnPAAECBAgQIECAAAECBAgQIECAAAECBAgQIECAAAECBAgQIECAQCME&#10;BGUasc0WSYAAAQIECBAgQIAAAQIECBAgQIAAAQIECBAgQIAAAQIECBAgICjjGSBAgAABAgQIECBA&#10;gAABAgQIECBAgAABAgQIECBAgAABAgQIEGiEgKBMI7bZIgkQIECAAAECBAgQIECAAAECBAgQIECA&#10;AAECBAgQIECAAAECBARlPAMECBAgQIAAAQIECBAgQIAAAQIECBAgQIAAAQIECBAgQIAAAQKNEBCU&#10;acQ2WyQBAgQIECBAgAABAgQIECBAgAABAgQIECBAgAABAgQIECBAgICgjGeAAAECBAgQIECAAAEC&#10;BAgQIECAAAECBAgQIECAAAECBAgQIECgEQKCMo3YZoskQIAAAQIECBAgQIAAAQIECBAgQIAAAQIE&#10;CBAgQIAAAQIECBAQlPEMECBAgAABAgQIECBAgAABAgQIECBAgAABAgQIECBAgAABAgQINEJAUKYR&#10;22yRBAgQIECAAAECBAgQIECAAAECBAgQIECAAAECBAgQIECAAAECgjKeAQIECBAgQIAAAQIECBAg&#10;QIAAAQIECBAgQIAAAQIECBAgQIAAgUYICMo0YpstkgABAgQIECBAgAABAgQIECBAgAABAgQIECBA&#10;gAABAgQIECBAQFDGM0CAAAECBAgQIECAAAECBAgQIECAAAECBAgQIECAAAECBAgQINAIAUGZRmyz&#10;RRIgQIAAAQIECBAgQIAAAQIECBAgQIAAAQIECBAgQIAAAQIECAjKeAYIECBAgAABAgQIECBAgAAB&#10;AgQIECBAgAABAgQIECBAgAABAgQaISAo04httkgCBAgQIECAAAECBAgQIECAAAECBAgQIECAAAEC&#10;BAgQIECAAAFBGc8AAQIECBAgQIAAAQIECBAgQIAAAQIECBAgQIAAAQIECBAgQIBAIwQEZRqxzRZJ&#10;gAABAgQIECBAgAABAgQIECBAgAABAgQIECBAgAABAgQIECAgKOMZIECAAAECBAgQIECAAAECBAgQ&#10;IECAAAECBAgQIECAAAECBAgQaISAoEwjttkiCRAgQIAAAQIECBAgQIAAAQIECBAgQIAAAQIECBAg&#10;QIAAAQIEBGU8AwQIECBAgAABAgQIECBAgAABAgQIECBAgAABAgQIECBAgAABAo0QEJRpxDZbJAEC&#10;BAgQIECAAAECBAgQIECAAAECBAgQIECAAAECBAgQIECAgKCMZ4AAAQIECBAgQIAAAQIECBAgQIAA&#10;AQIECBAgQIAAAQIECBAgQKARAoIyjdhmiyRAgAABAgQIECBAgAABAgQIECBAgAABAgQIECBAgAAB&#10;AgQIEBCU8QwQIECAAAECBAgQIECAAAECBAgQIECAAAECBAgQIECAAAECBAg0QkBQphHbbJEECBAg&#10;QIAAAQIECBAgQIAAAQIECBAgQIAAAQIECBAgQIAAAQKCMp4BAgQIECBAgAABAgQIECBAgAABAgQI&#10;ECBAgAABAgQIECBAgACBRggIyjRimy2SAAECBAgQIECAAAECBAgQIECAAAECBAgQIECAAAECBAgQ&#10;IEBAUMYzQIAAAQIECBAgQIAAAQIECBAgQIAAAQIECBAgQIAAAQIECBAg0AgBQZlGbLNFEiBAgAAB&#10;AgQIECBAgAABAgQIECBAgAABAgQIECBAgAABAgQICMp4BggQIECAAAECBAgQIECAAAECBAgQIECA&#10;AAECBAgQIECAAAECBBohICjTiG22SAIECBAgQIAAAQIECBAgQIAAAQIECBAgQIAAAQIECBAgQIAA&#10;AUEZzwABAgQIECBAgAABAgQIECBAgAABAgQIECBAgAABAgQIECBAgEAjBARlGrHNFkmAAAECBAgQ&#10;IECAAAECBAgQIECAAAECBAgQIECAAAECBAgQICAo4xkgQIAAAQIECBAgQIAAAQIECBAgQIAAAQIE&#10;CBAgQIAAAQIECBBohICgTCO22SIJECBAgAABAgQIECBAgAABAgQIECBAgAABAgQIECBAgAABAgQE&#10;ZTwDBAgQIECAAAECBAgQIECAAAECBAgQIECAAAECBAgQIECAAAECjRAQlGnENlskAQIECBAgQIAA&#10;AQIECBAgQIAAAQIECBAgQIAAAQIECBAgQICAoIxngAABAgQIECBAgAABAgQIECBAgAABAgQIECBA&#10;gAABAgQIECBAoBECgjKN2GaLJECAAAECBAgQIECAAAECBAgQIECAAAECBAgQIECAAAECBAgQEJTx&#10;DBAgQIAAAQIECBAgQIAAAQIECBAgQIAAAQIECBAgQIAAAQIECDRCQFCmEdtskQQIECBAgAABAgQI&#10;ECBAgAABAgQIECBAgAABAgQIECBAgAABAoIyngECBAgQIECAAAECBAgQIECAAAECBAgQIECAAAEC&#10;BAgQIECAAIFGCAjKNGKbLZIAAQIECBAgQIAAAQIECBAgQIAAAQIECBAgQIAAAQIECBAgQEBQxjNA&#10;gAABAgQIECBAgAABAgQIECBAgAABAgQIECBAgAABAgQIECDQCAFBmUZss0USIECAAAECBAgQIECA&#10;AAECBAgQIECAAAECBAgQIECAAAECBAgIyngGCBAgQIAAAQIECBAgQIAAAQIECBAgQIAAAQIECBAg&#10;QIAAAQIEGiEgKNOIbbZIAgQIECBAgAABAgQIECBAgAABAgQIECBAgAABAgQIECBAgAABQRnPAAEC&#10;BAgQIECAAAECBAgQIECAAAECBAgQIECAAAECBAgQIECAQCMEBGUasc0WSYAAAQIECBAgQIAAAQIE&#10;CBAgQIAAAQIECBAgQIAAAQIECBAgICjjGSBAgAABAgQIECBAgAABAgQIECBAgAABAgQIECBAgAAB&#10;AgQIEGiEgKBMI7bZIgkQIECAAAECBAgQIECAAAECBAgQIECAAAECBAgQIECAAAECBARlPAMECBAg&#10;QIAAAQIECBAgQIAAAQIECBAgQIAAAQIECBAgQIAAAQKNEBCUacQ2WyQBAgQIECBAgAABAgQIECBA&#10;gAABAgQIECBAgAABAgQIECBAgMDbX3vtNQoEulJgcmpsfl3PTP/6v8y88uzMK3veWOzU3onZuf2d&#10;rL1v2erFi5a+MULvkuW9S06f/z/7lw3M/6Oe31sa/72TWdxLgAABAgQIECBAgAABAgQIECBAgAAB&#10;AgQIECBAgAABAgQIFCIgKFMIo0GqETg4t2/6xYn4OyIvUcHk1Pb4u/P4S0mL6T3+tEjSxOCRm+n5&#10;vRPjv590/HIxmpK0DUuAAAECBAgQIECAAAECBAgQIECAAAECBAgQIECAAAECBN4qICjjqaiNQHSI&#10;eenAnmgJM7X3J7O/3Dc5/UhtSm+h0JV958dVK/vXxt9n9A0J0LRg5hICBAgQIECAAAECBAgQIECA&#10;AAECBAgQIECAAAECBAgQILAwAUGZhXm5OpnArwIxE/En+sTEf5858FyyqfOZaL4JzXwHmkjP/Opo&#10;p9d70vgPAQIECBAgQIAAAQIECBAgQIAAAQIECBAgQIAAAQIECBAg0IaAoEwbaG4pReDNyZhsj08q&#10;ZeULHDR6z/wqMXO66MwC5VxOgAABAgQIECBAgAABAgQIECBAgAABAgQIECBAgAABAk0XEJRp+hNQ&#10;7fp/1TBm7Jnp7dMvTjSzZ0wh/hGdia4zEZ2Jv1f2DxUypkEIECBAgAABAgQIECBAgAABAgQIECBA&#10;gAABAgQIECBAgED3CQjKdN+e5r6iN8IxEZGZndufe7k1rK9v2epIzPQve6/cTA13T8kECBAgQIAA&#10;AQIECBAgQIAAAQIECBAgQIAAAQIECBAgUKKAoEyJuIZ+Q+Dg3L4ndm+dnNoefwvHJH4w3sjNRLOZ&#10;iM4knt10BAgQIECAAAECBAgQIECAAAECBAgQIECAAAECBAgQIEAgHwFBmXz2ogsrieYxkYx5Yvd9&#10;03t3duHy6rmk+XOaVvavjdzM4kVL67kIVRMgQIAAAQIECBAgQIAAAQIECBAgQIAAAQIECBAgQIAA&#10;gXYEBGXaUXPP0QXiTKUIx0REZubAc6xyFug9/rSIy0Ro5ldHNWk2k/NeqY0AAQIECBAgQIAAAQIE&#10;CBAgQIAAAQIECBAgQIAAAQIEChAQlCkA0RDzAtE/ZmziFocr1fR56Fl0QoRmzuh7vdOM0ExNN1HZ&#10;BAgQIECAAAECBAgQIECAAAECBAgQIECAAAECBAgQIHB0AUEZT0inApGPGf/ZHfrHdOqY0/1CMznt&#10;hloIECBAgAABAgQIECBAgAABAgQIECBAgAABAgQIECBAoDABQZnCKJs20MG5feM/G92x647pvTub&#10;tvZGrTdCM2evWBfHM53RN9S7ZHmj1m6xBAgQIECAAAECBAgQIECAAAECBAgQIECAAAECBAgQINBl&#10;AoIyXbahKZYzOTUW+ZjxXZtTTGaOnAR6jz9tPjQTxzMtXrQ0p9LUQoAAAQIECBAgQIAAAQIECBAg&#10;QIAAAQIECBAgQIAAAQIEji0gKHNsI1fMC8y3kBmbuGXmwHNMCKzsO//sFZdFYqZ/2QANAgQIECBA&#10;gAABAgQIECBAgAABAgQIECBAgAABAgQIECBQCwFBmVpsU8VFzryy56Hxm5/YvXV2bn/FpZg+P4Fo&#10;MxNxmfnQjDYz+e2PiggQIECAAAECBAgQIECAAAECBAgQIECAAAECBAgQIEDgNwKCMp6GownEKUsR&#10;kZmcfgQTgVYE5tvMxPFMvUuWt3K9awgQIECAAAECBAgQIECAAAECBAgQIECAAAECBAgQIECAQEoB&#10;QZmU2nWaa8eu0Yd33OyUpTrtWU61RpuZiMsMvvtKBzPltC1qIUCAAAECBAgQIECAAAECBAgQIECA&#10;AAECBAgQIECAQNMFBGWa/gS8df0iMp6JAgV6Fp0QiZn5NjMFDmsoAgQIECBAgAABAgQIECBAgAAB&#10;AgQIECBAgAABAgQIECDQhoCgTBtoXXuLiEzXbm0GC4vEzMr+ofnEzOJFSzOoSAkECBAgQIAAAQIE&#10;CBAgQIAAAQIECBAgQIAAAQIECBAg0DgBQZnGbflhFywi4zlIKXDWikslZlKCm4sAAQIECBAgQIAA&#10;AQIECBAgQIAAAQIECBAgQIAAAQIE5gUEZZr+JDyxe+uWRzfNHHiu6RDWX4WAxEwV6uYkQIAAAQIE&#10;CBAgQIAAAQIECBAgQIAAAQIECBAgQIBAcwUEZZq795NTYw+N3zw5/UhzCaw8GwGJmWy2QiEECBAg&#10;QIAAAQIECBAgQIAAAQIECBAgQIAAAQIECBDoZgFBmW7e3SOtbeaVPRGRGd+1uYmLt+a8BSRm8t4f&#10;1REgQIAAAQIECBAgQIAAAQIECBAgQIAAAQIECBAgQKDeAoIy9d6/hVZ/cG7f2MStYxO3zM7tX+i9&#10;rieQTKBn0Qlnr1h39orL4u9kk5qIAAECBAgQIECAAAECBAgQIECAAAECBAgQIECAAAECBLpeQFCm&#10;67f4Nwt8YvfWLY9umjnwXIPWbKk1F5hPzAwNXNe/bKDmS1E+AQIECBAgQIAAAQIECBAgQIAAAQIE&#10;CBAgQIAAAQIECFQvIChT/R4kqCDOWrpz28bJ6UcSzGUKAmUI9B5/2uC7r1yzarh3yfIyxjcmAQIE&#10;CBAgQIAAAQIECBAgQIAAAQIECBAgQIAAAQIECDRBQFCm+3f5ofERZy11/zY3ZoV9y1ZHg5loM7N4&#10;0dLGLNpCCRAgQIAAAQIECBAgQIAAAQIECBAgQIAAAQIECBAgQKAYAUGZYhzzHGVq70Q0kpneuzPP&#10;8lRFoBOBwVUbzl5xWSRmOhnEvQQIECBAgAABAgQIECBAgAABAgQIECBAgAABAgQIECDQKAFBma7d&#10;7mgk8/D4SNcuz8II/EogjmSKrEz0mHEkkyeCAAECBAgQIECAAAECBAgQIECAAAECBAgQIECAAAEC&#10;BI4pIChzTKL6XaCRTP32TMUdC6zsO3/w3Vc6kqljSAMQIECAAAECBAgQIECAAAECBAgQIECAAAEC&#10;BAgQIECgmwUEZbptd8cmbt3y2A3dtirrIdCaQM+iE+YbzPQvG2jtDlcRIECAAAECBAgQIECAAAEC&#10;BAgQIECAAAECBAgQIECAQIMEBGW6Z7MPzu379oPDk9OPdM+SrIRAuwJ9y1avWXXl4LuHFy9a2u4Y&#10;7iNAgAABAgQIECBAgAABAgQIECBAgAABAgQIECBAgACBbhMQlOmSHX1i99Y7t22cndvfJeuxDAIF&#10;CQyu2hCJmZX9QwWNZxgCBAgQIECAAAECBAgQIECAAAECBAgQIECAAAECBAgQqLGAoEyNN++N0rc8&#10;umls59e7YSXWQKAcgWgwE+cxxalMGsyUA2xUAgQIECBAgAABAgQIECBAgAABAgQIECBAgAABAgQI&#10;1ENAUKYe+3SkKuO4pdu2rJveu7Pey1A9gSQCPYtOiKzMRYM39C5ZnmRCkxAgQIAAAQIECBAgQIAA&#10;AQIECBAgQIAAAQIECBAgQIBAXgKCMnntx4KqmZwa+9Z3hh23tCA0FxMIgZV95w+++8o1q4ZpECBA&#10;gAABAgQIECBAgAABAgQIECBAgAABAgQIECBAgECjBARl6rrdYxO3bnnshrpWr24CGQj0Hn9axGWG&#10;BjY6jymD3VACAQIECBAgQIAAAQIECBAgQIAAAQIECBAgQIAAAQIEUggIyqRQLnyOO7dtHN+1ufBh&#10;DUigmQKDqzY4j6mZW2/VBAgQIECAAAECBAgQIECAAAECBAgQIECAAAECBAg0TUBQpmY7fnBu321b&#10;1k3v3VmzupVLIHuBOI9paOC6s1esy75SBRIgQIAAAQIECBAgQIAAAQIECBAgQIAAAQIECBAgQIBA&#10;mwKCMm3CVXLb1N6Jbz84PHPguUpmNymBJgjEeUwXrrlhzarhJizWGgkQIECAAAECBAgQIECAAAEC&#10;BAgQIECAAAECBAgQINA0AUGZ2uz45NTYt74zPDu3vzYVK5RAbQV6Fp0Q3WWGBjYuXrS0totQOAEC&#10;BAgQIECAAAECBAgQIECAAAECBAgQIECAAAECBAgcKiAoU49nYseu0bu2XVePWlVJoIsEBldtuGjw&#10;ht4ly7toTZZCgAABAgQIECBAgAABAgQIECBAgAABAgQIECBAgACB5goIytRg76VkarBJSuxqgYjL&#10;rFl15cr+oa5epcURIECAAAECBAgQIECAAAECBAgQIECAAAECBAgQIECg+wUEZXLf4zu3bRzftTn3&#10;KtVHoAECK/vOj+4y4jIN2GpLJECAAAECBAgQIECAAAECBAgQIECAAAECBAgQIECgawUEZbLeWimZ&#10;rLdHcY0UiLjM0MB1Z69Y18jVWzQBAgQIECBAgAABAgQIECBAgAABAgQIECBAgAABAgTqLSAok+/+&#10;Scnkuzcqa7xA7/GnXbjmhjWrhhsvAYAAAQIECBAgQIAAAQIECBAgQIAAAQIECBAgQIAAAQJ1EhCU&#10;yXS3pGQy3RhlEXiTgLiMx4EAAQIECBAgQIAAAQIECBAgQIAAAQIECBAgQIAAAQL1EhCUyXG/pGRy&#10;3BU1ETiCgLiMR4MAAQIECBAgQIAAAQIECBAgQIAAAQIECBAgQIAAAQJ1ERCUyW6npGSy2xIFEWhB&#10;QFymBSSXECBAgAABAgQIECBAgAABAgQIECBAgAABAgQIECBAoGIBQZmKN+CQ6aVk8toP1RBYoIC4&#10;zALBXE6AAAECBAgQIECAAAECBAgQIECAAAECBAgQIECAAIGkAoIySbmPPpmUTEaboRQCHQiIy3SA&#10;51YCBAgQIECAAAECBAgQIECAAAECBAgQIECAAAECBAiUKCAoUyLugoaWklkQl4sJ5C8gLpP/HqmQ&#10;AAECBAgQIECAAAECBAgQIECAAAECBAgQIECAAIGmCQjKZLHjWx7dNLbz61mUoggCBAoVWNl3/kWD&#10;N6zsHyp0VIMRIECAAAECBAgQIECAAAECBAgQIECAAAECBAgQIECAQDsCgjLtqBV7z45do3dtu67Y&#10;MY1GgEBWAuIyWW2HYggQIECAAAECBAgQIECAAAECBAgQIECAAAECBAgQaKyAoEzFWy8lU/EGmJ5A&#10;QoGIy1xxwa29S5YnnNNUBAgQIECAAAECBAgQIECAAAECBAgQIECAAAECBAgQIPAbAUGZKp+Gqb0T&#10;X7l7bZUVmJsAgeQCg6s2xGFM4jLJ4U1IgAABAgQIECBAgAABAgQIECBAgAABAgQIECBAgACBtwnK&#10;VPYQRErmti3rZuf2V1aBiQkQqE7gwsFNQwMbFy9aWl0JZiZAgAABAgQIECBAgAABAgQIECBAgAAB&#10;AgQIECBAgEDjBARlqtnyg3P7IiUzvXdnNdOblQCBDAR6Fp0QrWUiLpNBLUogQIAAAQIECBAgQIAA&#10;AQIECBAgQIAAAQIECBAgQIBAIwQEZarZ5kjJTE4/Us3cZiVAICeB3uNPW3/eyNkr1uVUlFoIECBA&#10;gAABAgQIECBAgAABAgQIECBAgAABAgQIECDQnQKCMhXs653bNo7v2lzBxKYkQCBXgZV950d3mZX9&#10;Q7kWqC4CBAgQIECAAAECBAgQIECAAAECBAgQIECAAAECBAh0g4CgTOpd3LFr9K5t16We1XwECNRB&#10;YHDVhojL9C5ZXodi1UiAAAECBAgQIECAAAECBAgQIECAAAECBAgQIECAAIH6CQjKJN2zqb0TX7l7&#10;bdIpTUaAQK0EehadMDRw3dDAxsWLltaqcMUSIECAAAECBAgQIECAAAECBAgQIECAAAECBAgQIECg&#10;BgKCMuk26eDcvpHRgdm5/emmNBMBAvUU6D3+tPXnjZy9Yl09y1c1AQIECBAgQIAAAQIECBAgQIAA&#10;AQIECBAgQIAAAQIEMhUQlEm3MbdtWTc5/Ui6+cxEgEDNBVb2nR9xmf5lAzVfh/IJECBAgAABAgQI&#10;ECBAgAABAgQIECBAgAABAgQIECCQi4CgTKKdeGh85OHxkUSTmYYAgS4SGFp97YVrbnASUxdtqaUQ&#10;IECAAAECBAgQIECAAAECBAgQIECAAAECBAgQIFCZgKBMCvrJqbHb7rssxUzmIECgGwV6Fp0QrWXW&#10;rBruxsVZEwECBAgQIECAAAECBAgQIECAAAECBAgQIECAAAECBNIJCMqUbn1wbt/I6MDs3P7SZzIB&#10;AQJdLeAkpq7eXosjQIAAAQIECBAgQIAAAQIECBAgQIAAAQIECBAgQCCFgKBM6crf+s7wk7vvL30a&#10;ExAg0AwBJzE1Y5+tkgABAgQIECBAgAABAgQIECBAgAABAgQIECBAgACBUgQEZUphfWPQsYlbtzx2&#10;Q7lzGJ0AgYYJOImpYRtuuQQIECBAgAABAgQIECBAgAABAgQIECBAgAABAgQIFCYgKFMY5VsHmnll&#10;z5fvHnLoUonEhibQYIE4iemKC27tXbK8wQaWToAAAQIECBAgQIAAAQIECBAgQIAAAQIECBAgQIAA&#10;gYUJCMoszGtBV0dKZnrvzgXd4mICBAgsSODCwU0XDW5a0C0uJkCAAAECBAgQIECAAAECBAgQIECA&#10;AAECBAgQIECAQGMFBGXK2vqHxkceHh8pa3TjEiBA4F8Feo8/LVrLrOwfQkKAAAECBAgQIECAAAEC&#10;BAgQIECAAAECBAgQIECAAAECRxcQlCnlCZnaO/GVu9eWMrRBCRAgcDiBwVUb1p83snjRUjwECBAg&#10;QIAAAQIECBAgQIAAAQIECBAgQIAAAQIECBAgcCQBQZlSng2HLpXCmmTQnkUn9C8biKl6fm9p/7L3&#10;zs8Z4YP5//GN//SdPNB6ImHmlT3x5823v3TgN//LzCvPzv/Tg3P7nNWVZJO7dpJ4eqO1zNkr1nXt&#10;Ci2MAAECBAgQIECAAAECBAgQIECAAAECBAgQIECAAAECnQkIynTmd7i7xyZu3fLYDcWPa8RCBVb2&#10;nf9GFOaMvtfPrFlQ9qXQWg4d7PXEzIsT8b9Ga6L477O/fDn+S/yfk9OPlDqvwbtDIJ7tiMv0Llne&#10;HcuxCgIECBAgQIAAAQIECBAgQIAAAQIECBAgQIAAAQIECBQoIChTIObrQ0VrkGgnMzu3v+BxDdeB&#10;QN+y1REaiPYw8fdJxy9f2f96LKa+/5mcGovin5l+/e/Jqe360NR3K8urPFrLXDR4w9DAxvKmMDIB&#10;AgQIECBAgAABAgQIECBAgAABAgQIECBAgAABAgTqKCAoU/Cu3bZlnbYfBZsufLjoqBEnJfWd/N4u&#10;iMW0uPr5052i8Uwc5PSrv/fMHHiuxXtd1q0CWst0685aFwECBAgQIECAAAECBAgQIECAAAECBAgQ&#10;IECAAAECbQsIyrRNd5gbn9i99dvfubLIEY3VmkD0jIlkzMr+tfF3/Gntpu6/KnrPvHRgz/SLP4no&#10;TPzR6Kj7t/wtK9RapoGbbskECBAgQIAAAQIECBAgQIAAAQIECBAgQIAAAQIECBxFQFCmsMcjTsD5&#10;yn8Z0sajMNBjDRThmDP6hiIcE0cpLV609FiX++dve/2Qphcn4symqb0/if/iWW3OM6G1THP22koJ&#10;ECBAgAABAgQIECBAgAABAgQIECBAgAABAgQIEDi6gKBMYU/IQ+MjD4+PFDacgQ4n0Hv8aWevWCcc&#10;U8jTITdTCGNdBtFapi47pU4CBAgQIECAAAECBAgQIECAAAECBAgQIECAAAECBEoVEJQphnfmlT0j&#10;m99bzFhGeYvAWSsuPaNvbURkepcsx1OSwBu5mcmp7c5pKgm58mG1lql8CxRAgAABAgQIECBAgAAB&#10;AgQIECBAgAABAgQIECBAgEC1AoIyxfh/6zvDT+6+v5ixjPIrgWiAEcmYs1dc5mSlSp6IyMrEnwjN&#10;TE6NOaSpki0oaVKtZUqCNSwBAgQIECBAgAABAgQIECBAgAABAgQIECBAgAABArUQEJQpYJsiSXDb&#10;fZcVMJAh3pSPiZQMj0wEotlMPOQRmnlmemx6785MqlJGJwLRWubjl4wuXrS0k0HcS4AAAQIECBAg&#10;QIAAAQIECBAgQIAAAQIECBAgQIAAgdoJCMoUsGVfvntIeqBzxzhfKfrHRD7Gy/vOMcsbQWimPNvE&#10;I0drmSsuuFUiLTG76QgQIECAAAECBAgQIECAAAECBAgQIECAAAECBAgQqFZAUKZT/x27Ru/adl2n&#10;ozT4/t7jTxsauC7e1vcuWd5ghlou/Y3QzBO7tzqeqZZb+La3RUAt4jLSaTXdPmUTIECAAAECBAgQ&#10;IECAAAECBAgQIECAAAECBAgQILBQAUGZhYodev3I6ICIQHuIg6s2rFl15cr+ofZud1dWAjOv7ImD&#10;meJ4pgjNzM7tz6o2xRxdIMJqkZXxSfScECBAgAABAgQIECBAgAABAgQIECBAgAABAgQIECDQBAFB&#10;mY52+aHxkYfHRzoaonk3x1v5wXdfOTSwUROLbt38qb0TEZd5Yvd9jiSr0RZfOLjposFNNSpYqQQI&#10;ECBAgAABAgQIECBAgAABAgQIECBAgAABAgQIEGhDQFCmDbRf3xLnzkQ7Gc0zWhfsW7Y6Tllas2q4&#10;9VtcWWuB+IxEYkabmbpsYnxCP3HxqEPQ6rJf6iRAgAABAgQIECBAgAABAgQIECBAgAABAgQIECBA&#10;oA0BQZk20H59i3Yyrdut7Dv/osEbnO3Sulj3XanNTC32tGfRCevPG5Fmq8VmKZIAAQIECBAgQIAA&#10;AQIECBAgQIAAAQIECBAgQIAAgTYEBGXaQHv9Fu1kWoQbXLVhzaorRWRa5GrCZTOv7Ik2M89Mb39y&#10;9/1NWG8d13jWikuvuOBWh6PVce/UTIAAAQIECBAgQIAAAQIECBAgQIAAAQIECBAgQIDA0QUEZdp8&#10;QrSTOSZcRGSii4xjXI4J1dgLHMyU89b3Hn/axy8Z7V82kHORaiNAgAABAgQIECBAgAABAgQIECBA&#10;gAABAgQIECBAgMBCBQRlFir2+vXayRxdLQ5aitNbvGJv59lq6j3RY+aJ3ffF37Nz+5tqkOO61597&#10;89DAxhwrUxMBAgQIECBAgAABAgQIECBAgAABAgQIECBAgAABAgTaEhCUaYdNO5kjqUVEJrrIOGip&#10;nafKPb8SmJwam0/MzBx4DkkOAvGhjtYyjmHKYS/UQIAAAQIECBAgQIAAAQIECBAgQIAAAQIECBAg&#10;QIBA5wKCMgs21E7msGRxUMuFa25Ys2p4waBuIHA4gam9E+M/u0NiJoeno2fRCZ+4eFQALoe9UAMB&#10;AgQIECBAgAABAgQIECBAgAABAgQIECBAgAABAh0KCMosGFA7mUPI4iX60MB1Fw1uWjClGwi0IBCJ&#10;mbGJW5zK1AJVuZdcOLjJx7xcYqMTIECAAAECBAgQIECAAAECBAgQIECAAAECBAgQIFC+gKDMgo1H&#10;RgccCvOG2lkrLv235470Llm+YEc3EFigQGRl5k9lmp3bv8BbXV6MgGOYinE0CgECBAgQIECAAAEC&#10;BAgQIECAAAECBAgQIECAAAEC1QkIyizMfseu0bu2Xbewe7r06jhr6YoLbnUaS5dub9bLiqzMjl13&#10;PLn7/qyr7NLi4oP/8UtG+5cNdOn6LIsAAQIECBAgQIAAAQIECBAgQIAAAQIECBAgQIAAgS4XEJRZ&#10;2AZrJzPvFYewDA1sXLxo6cL4XE2gOIGDc/siMTP+szsmpx8pblQjtSSw/tyb4xugpUtdRIAAAQIE&#10;CBAgQIAAAQIECBAgQIAAAQIECBAgQIAAgZwEBGUWsBuTU2O33XfZAm7oxkv7lq2ORjL6SXTj3tZ1&#10;TTOv7InEzNjELc5ES7mFg6s2rD9vRFoupbm5CBAgQIAAAQIECBAgQIAAAQIECBAgQIAAAQIECBDo&#10;XEBQZgGGt21Z1/DeFdFI5qLBTQsgcymBhAJTeyciLhOhmdm5/Qmnbe5UYnPN3XsrJ0CAAAECBAgQ&#10;IECAAAECBAgQIECAAAECBAgQIFBbAUGZVrcuulaMbH5vq1d33XW9x5/28UtGNZLpuo3tzgXt2DX6&#10;xO77ntx9f3cuL6dV9Sw6IVpMnb1iXU5FqYUAAQIECBAgQIAAAQIECBAgQIAAAQIECBAgQIAAAQJH&#10;FBCUafXhuHPbxvFdm1u9uruuG1p97YVrbnDGSnftavevxpFMyfZYr6lk1CYiQIAAAQIECBAgQIAA&#10;AQIECBAgQIAAAQIECBAgQKBDAUGZlgAPzu0bGR1o4Hku2kW09Hy4KG+ByamxHbvucCRTqbu0su/8&#10;aDolTlcqssEJECBAgAABAgQIECBAgAABAgQIECBAgAABAgQIEOhcQFCmJcM4yeWubde1dGkXXdS3&#10;bPUnLh7tXbK8i9ZkKc0ViLhbZGXGJm6Z3ruzuQplrtwBbWXqGpsAAQIECBAgQIAAAQIECBAgQIAA&#10;AQIECBAgQIAAgWIEBGVacvzy3UNNe7k+uGrDFRfc2pKOiwjUSmBq70TEZTSYKWPT9KAqQ9WYBAgQ&#10;IECAAAECBAgQIECAAAECBAgQIECAAAECBAgUKCAoc2zMeK3+lbvXHvu6brkiXnWvP29kzarhblmQ&#10;dRA4jIAGM+U9FhcObrpocFN54xuZAAECBAgQIECAAAECBAgQIECAAAECBAgQIECAAAECbQsIyhyb&#10;7s5tG8d3bT72dV1xRaRkrlm/tX/ZQFesxiIIHFtgvsFMcz7jxxYp4oqzVlwaLakWL1paxGDGIECA&#10;AAECBAgQIECAAAECBAgQIECAAAECBAgQIECAQGECgjLHoIy2EyOjA7Nz+wsjz3igvmWrIyXj3XbG&#10;W6S0sgTikz7+s9FIzMwceK6sORo2bnyffOLi0d4lyxu2bsslQIAAAQIECBAgQIAAAQIECBAgQIAA&#10;AQIECBAgQCBrAUGZY2zPjl2jd227Lus9LKi4wVUb4sQlKZmCOA1TV4HJqbHtO295cvf9dV1ATnXr&#10;UJXTbqiFAAECBAgQIECAAAECBAgQIECAAAECBAgQIECAAIHXBQRljvEc3LZl3eT0I13/sAytvjZS&#10;Ml2/TAsk0KLAzCt7ortM5OQa0k2qRZb2LvvYBbesWTXc3r3uIkCAAAECBAgQIECAAAECBAgQIECA&#10;AAECBAgQIECAQLECgjJH84yX5SOb31useIajeY2d4aYoKQeBOI/pid1bH95xs/OYOtwOUbwOAd1O&#10;gAABAgQIECBAgAABAgQIECBAgAABAgQIECBAgEBRAoIyR5Mcm7h1y2M3FGWd4ThxMEo0ktHsIcOt&#10;UVJWAs5j6nw7zlpx6RUX3Opwt84ljUCAAAECBAgQIECAAAECBAgQIECAAAECBAgQIECAQCcCgjJH&#10;0/vy3UPTe3d24pvzvZGSuWb91v5lAzkXqTYC+QhEi6mHxm+OHjPOY2pvU/qWrY7vHFmZ9vTcRYAA&#10;AQIECBAgQIAAAQIECBAgQIAAAQIECBAgQIBAIQKCMkdknNo78ZW71xainOEgUjIZboqSaiEQ5zFF&#10;r6nxn93hPKY29ss3TxtobiFAgAABAgQIECBAgAABAgQIECBAgAABAgQIECBAoEABQZkjYm55dNPY&#10;zq8XaJ3PUN5V57MXKqmvwI5do2MTt3Rx06mStia+f+IMprNXrCtpfMMSIECAAAECBAgQIECAAAEC&#10;BAgQIECAAAECBAgQIEDgKAKCMkfEGRkd6MqOEVIyvhEIFCgwOTUW5zFNTj9S4JhNGOpjF9yyZtVw&#10;E1ZqjQQIECBAgAABAgQIECBAgAABAgQIECBAgAABAgQIZCUgKHP47ejWc5ekZLL6+CmmawTiGyO6&#10;y4zv2tw1K0qwkKHV164/byTBRKYgQIAAAQIECBAgQIAAAQIECBAgQIAAAQIECBAgQIDAGwKCMod/&#10;GLry3CUpGZ98AqUKzLyyJ7rLiMu0jjy4akMcw9T69a4kQIAAAQIECBAgQIAAAQIECBAgQIAAAQIE&#10;CBAgQIBAhwKCMocH7L5zl6RkOvyouJ1AiwIH5/aNTdwaDWZm5/a3eEuTL+tbtvqa9VsXL1raZARr&#10;J0CAAAECBAgQIECAAAECBAgQIECAAAECBAgQIEAgmYCgzGGooy3EyOb3JtuDBBNJySRANgWBNwuI&#10;y7T+PMjKtG7lSgIECBAgQIAAAQIECBAgQIAAAQIECBAgQIAAAQIEOhQQlDkMYHSD2PLYDR3KZnX7&#10;NZfdt7J/KKuSFEOgCQLzcZnxn90xc+C5Jqy37TX2Hn/axy8Z7V820PYIbiRAgAABAgQIECBAgAAB&#10;AgQIECBAgAABAgQIECBAgEArAoIyh1H68t1D03t3tsJXi2s+dsEta1YN16JURRLoVoEdu0Yf3nGz&#10;uMxR9lfjq259+K2LAAECBAgQIECAAAECBAgQIECAAAECBAgQIECAQFYCgjKHbkd0gPj8352e1SZ1&#10;UoyUTCd67iVQrIC4zNE9IytzxQW3nr1iXbHsRiNAgAABAgQIECBAgAABAgQIECBAgAABAgQIECBA&#10;gMAbAr/D4hCBJ3Zv7RqTwVUb9JLpmt20kC4QiM/jpuGJiK/FSUNdsJzClzA7t//b37ky4kSFj2xA&#10;AgQIECBAgAABAgQIECBAgAABAgQIECBAgAABAgQIzAsIyhz6JExObe+Oh+OsFZdGb4buWItVEOgm&#10;AXGZo+/mXduuk5XppgfeWggQIECAAAECBAgQIECAAAECBAgQIECAAAECBAhkJeDopUO34z/+3fLo&#10;apDVJrVRTN+y1des37p40dI27nULAQLJBCIRsuXRTV3wnVO42NDqa9efN1L4sAYkQIAAAQIECBAg&#10;QIAAAQIECBAgQIAAAQIECBAgQKDhAjrK/NYDMLV3ogveWPcsOuETF49KyTT8s235tRCY7y5z4eCm&#10;+NjWouBkRY7t/Pqd2zYmm85EBAgQIECAAAECBAgQIECAAAECBAgQIECAAAECBAg0REBQ5rc2+ond&#10;W7tg4yMl07tkeRcsxBIINEEgMm0XDW4Sl3nrXo/v2iwr04SPgDUSIECAAAECBAgQIECAAAECBAgQ&#10;IECAAAECBAgQSCkgKPNb2pNT21PqlzHX+nNvXtk/VMbIxiRAoDyBN8dlypuldiPLytRuyxRMgAAB&#10;AgQIECBAgAABAgQIECBAgAABAgQIECBAIHOBt7/22muZl5isvINz+z7/d6cnm66MiQZXbbjiglvL&#10;GNmYBAgkE5h5Zc9D4zdHRiTZjJlP1Lds9TXrtzpOLvNtUh4BAgQIECBAgAABAgQIECBAgAABAgQI&#10;ECBAgACBWgjoKPObbZqcGqvFnh2pyHiXvP68kVovQfEECIRAHJ0WibdNG36ysu98ICEwvXfnbVvW&#10;RZaRBgECBAgQIECAAAECBAgQIECAAAECBAgQIECAAAECBDoUEJT5DWCtz13qWXRCvFnXcaHDz4Pb&#10;CeQjEHGZaKNyzWX3icvEpsjK5PNkqoQAAQIECBAgQIAAAQIECBAgQIAAAQIECBAgQIBArQUEZX6z&#10;fc9M17ijTPSS6V82UOtnUfEECLxVYGX/UMRlPnbBLb3Hn9ZwH1mZhj8Alk+AAAECBAgQIECAAAEC&#10;BAgQIECAAAECBAgQIECgEAFBmV8zxqEe8Ra2ENP0gwyu2rBm1XD6ec1IgEAagfiAbxqeuHBwU/SO&#10;SjNjnrPIyuS5L6oiQIAAAQIECBAgQIAAAQIECBAgQIAAAQIECBAgUCMBQZlfb9bkVF3byUSfiWgn&#10;U6NnTqkECLQncNHgpojLDK2+tr3bu+MuWZnu2EerIECAAAECBAgQIECAAAECBAgQIECAAAECBAgQ&#10;IFCVgKDMr+Wn9k5UtQcdznvFBbcuXrS0w0HcToBALQTiwx7BuE0bfrKy7/xaFFxGkbIyZagakwAB&#10;AgQIECBAgAABAgQIECBAgAABAgQIECBAgEBDBARlfr3Rk1Pb67jlcRTLyv6hOlauZgIE2hboXbL8&#10;mvVbr7nsvmgo1fYgtb5RVqbW26d4AgQIECBAgAABAgQIECBAgAABAgQIECBAgAABAhUKvP21116r&#10;cPp8pv6fbz8xn2JarKRv2erPfrSuJ0a1uEaXESBwdIGHxkfGJm6ZndvfQKj4DozAkJZaDdx6SyZA&#10;gAABAgQIECBAgAABAgQIECBAgAABAgQIECDQtoCOMq/TTU7VMm4Shy61vfFuJECgOwQuGty0aXhi&#10;cNWG7ljOglahr8yCuFxMgAABAgQIECBAgAABAgQIECBAgAABAgQIECBAgEAICMq8/hhM7Z2o3dMQ&#10;hy71LxuoXdkKJkCgcIFoqRKxuTiJKTqsFD545gPKymS+QcojQIAAAQIECBAgQIAAAQIECBAgQIAA&#10;AQIECBAgkJuAoMzrOzK19ye5bczR64nX4dFGol41q5YAgVIFVvYPxVls68+9uWfRCaVOlNvgsjK5&#10;7Yh6CBAgQIAAAQIECBAgQIAAAQIECBAgQIAAAQIECOQsICjz+u7U7uilf3vuSM5PldoIEKhKYGhg&#10;YwNPYpKVqep5My8BAgQIECBAgAABAgQIECBAgAABAgQIECBAgACB2gkIyrzt4Ny+mQPP1WjnhlZf&#10;G60jalSwUgkQSCnQzJOYZGVSPmPmIkCAAAECBAgQIECAAAECBAgQIECAAAECBAgQIFBfAUGZt02/&#10;OFGj/YtDVS5cc0ONClYqAQKVCMyfxHTh4KbmnMQkK1PJk2ZSAgQIECBAgAABAgQIECBAgAABAgQI&#10;ECBAgAABAvUSEJR52zPTYzXas/XnjUS7iBoVrFQCBCoUuGhwU8RlVvadX2ENKaeWlUmpbS4CBAgQ&#10;IECAAAECBAgQIECAAAECBAgQIECAAAECdRQQlHnb1N6f1GXn4m33mlXDdalWnQQI5CDQu2T5Neu3&#10;fvziOxrSWkZWJoenTg0ECBAgQIAAAQIECBAgQIAAAQIECBAgQIAAAQIEshUQlHnbzCt7st2eQwqL&#10;djJ1KVWdBAhkJXD2inWbhieGVl+bVVUlFTOflSlpcMMSIECAAAECBAgQIECAAAECBAgQIECAAAEC&#10;BAgQIFBrAUGZt8Ur1Vps4eCqDf3LBmpRqiIJEMhQIE5ti7DdNZfd13v8aRmWV2xJ8cV+57aNxY5p&#10;NAIECBAgQIAAAQIECBAgQIAAAQIECBAgQIAAAQIEukCg6UGZyamxWuxinJminUwtdkqRBDIXWNk/&#10;9Jk/HrtwcFPmdXZe3viuzbIynTMagQABAgQIECBAgAABAgQIECBAgAABAgQIECBAgECXCTQ9KPPS&#10;gXqcuzQ0cF10g+iyh89yCBCoRCC+TC4a3PSZj27vW7a6kgKSTSork4zaRAQIECBAgAABAgQIECBA&#10;gAABAgQIECBAgAABAgTqItD0oMzMKzUIykQ7maEBZ4jU5TOlTgL1EIij3D770e5vLRNZmYfGR+qx&#10;JaokQIAAAQIECBAgQIAAAQIECBAgQIAAAQIECBAgQKB8gaYHZSantpeP3OkMceiSdjKdIrqfAIHD&#10;CTShtczD4yM7do3afwIECBAgQIAAAQIECBAgQIAAAQIECBAgQIAAAQIECIRA04My+XeU6T3+tDWr&#10;hj2sBAgQKEmgCa1l7tp2naxMSc+PYQkQIECAAAECBAgQIECAAAECBAgQIECAAAECBAjUS6DxQZkD&#10;z2W+YReuuSHzCpVHgEAXCMy3lolkXhes5bBLiKzM5NRYt67OuggQIECAAAECBAgQIECAAAECBAgQ&#10;IECAAAECBAgQaFGg0UGZ/F+aaifT4nPsMgIEOheI1jKf+eOxodXXdj5UniN86zvDU3sn8qxNVQQI&#10;ECBAgAABAgQIECBAgAABAgQIECBAgAABAgQIpBFodFDmpQN70ii3PYt2Mm3TuZEAgTYEFi9auv68&#10;kWsuu68rW8vMzu2/bcs6WZk2Hgy3ECBAgAABAgQIECBAgAABAgQIECBAgAABAgQIEOgagUYHZWZe&#10;yTooo51M13zMLIRAvQRW9g9Fa5mzVlxar7JbqTayMt9+cPjg3L5WLnYNAQIECBAgQIAAAQIECBAg&#10;QIAAAQIECBAgQIAAAQLdJ9DooMzU3p/kvKPayeS8O2oj0N0C0VrmExePfuyCW3oWndBlK5058Fz0&#10;lZGV6bJttRwCBAgQIECAAAECBAgQIECAAAECBAgQIECAAAECLQo0Oigz+8t8mwpoJ9PiE+wyAgTK&#10;E1izavizHx3rW7a6vCkqGXl6787oK1PJ1CYlQIAAAQIECBAgQIAAAQIECBAgQIAAAQIECBAgQKBa&#10;gUYHZSanH6lW/yizayeT7dYojECjBHqXLI+szIWDm7ps1fH9f+e2jV22KMshQIAAAQIECBAgQIAA&#10;AQIECBAgQIAAAQIECBAgQOCYAo0OyhxTp6oL4qyTs1esq2p28xIgQOAQgYsGN11z2X1ddgzT+K7N&#10;D42P2GsCBAgQIECAAAECBAgQIECAAAECBAgQIECAAAECBBol0NygzOTUWLY7PTRw3eJFS7MtT2EE&#10;CDRQYGX/0KbhibNWXNpNa394fGTHrtFuWpG1ECBAgAABAgQIECBAgAABAgQIECBAgAABAgQIECBw&#10;dIHmBmVyfjKGBhwIkvP+qI1AQwUiwPeJi0fXn3tzN63/rm3X5Zyb7CZqayFAgAABAgQIECBAgAAB&#10;AgQIECBAgAABAgQIECCQg0BzgzLPTGfaUWZw1QbtZHL4bKiBAIHDCkSS7zMf3d57/Gld4/Ot7wxP&#10;7Z3omuVYCAECBAgQIECAAAECBAgQIECAAAECBAgQIECAAAECRxFoblAm28cizl3KtjaFESBAIAT6&#10;lw185o/HuuYYptm5/d9+cPjg3D6bS4AAAQIECBAgQIAAAQIECBAgQIAAAQIECBAgQIBA1ws0Nygz&#10;ObU9w91d2Xd+vIHOsDAlESBA4M0CXXYM08yB527bss4WEyBAgAABAgQIECBAgAABAgQIECBAgAAB&#10;AgQIECDQ9QLNDcrkubWD774yz8JURYAAgbcKxDFM11x2X8+iE7oAZ3rvzju3beyChVgCAQIECBAg&#10;QIAAAQIECBAgQIAAAQIECBAgQIAAAQJHEWhuUGZq70RuT0a8bF6zaji3qtRDgACBowis7B/aNDwR&#10;3bC6QGl81+aHxke6YCGWQIAAAQIECBAgQIAAAQIECBAgQIAAAQIECBAgQIDAkQSaG5SZnduf22Mh&#10;JZPbjqiHAIFWBOIYpmvWbx1afW0rF2d+zcPjIzt2jWZepPIIECBAgAABAgQIECBAgAABAgQIECBA&#10;gAABAgQIEGhboKFBmYNz+9omK+/GoYHryhvcyAQIEChVYP15Ix+74JYuOIZpy6ObMmw5VureGZwA&#10;AQIECBAgQIAAAQIECBAgQIAAAQIECBAgQIBAcwQaGpSZfjG7c5f6lq3uXbK8OU+elRIg0H0C0RYr&#10;Wsv0Hn9arZcW/ca+/eBwnnnKWsMqngABAgQIECBAgAABAgQIECBAgAABAgQIECBAgEAOAg0NyuRA&#10;f0gN2slkuClKIkBgoQL9ywY+88djK/vOX+iNWV0/c+C527asy6okxRAgQIAAAQIECBAgQIAAAQIE&#10;CBAgQIAAAQIECBAgUIhAQ4MyGR6rcfYKL2ULeaQNQoBAxQKLFy2NvjJDq6+tuI7Opp/eu/PObRs7&#10;G8PdBAgQIECAAAECBAgQIECAAAECBAgQIECAAAECBAhkJ9DQoExuZ2qcteLSeLWc3dOhIAIECLQr&#10;sP68kY9dcEu7d2dx3/iuzTt2jWZRiiIIECBAgAABAgQIECBAgAABAgQIECBAgAABAgQIEChIoKFB&#10;mYL0ChtmzaorCxvLQAQIEMhDYM2q4c98dHvPohPyKKedKu7adt3k1Fg7d7qHAAECBAgQIECAAAEC&#10;BAgQIECAAAECBAgQIECAAIEsBRoalJna+5N8tiPeIjt3KZ/tUAkBAgUK9C8b+OxHx/qWrS5wzMRD&#10;fes7wzOv7Ek8qekIECBAgAABAgQIECBAgAABAgQIECBAgAABAgQIEChJoKFBmdlf7isJtI1hpWTa&#10;QHMLAQJ1Eehdsvya9VvjgLm6FHxInbNz+yMrU9PilU2AAAECBAgQIECAAAECBAgQIECAAAECBAgQ&#10;IECAwCECDQ3KZPUcnL3isqzqUQwBAgSKFVi8aOknLh4dWn1tscMmG2167847t21MNp2JCBAgQIAA&#10;AQIECBAgQIAAAQIECBAgQIAAAQIECBAoT6ChQZl8ztFw7lJ5D7eRCRDISmD9eSMfu+CWrEpqvZjx&#10;XZt37Bpt/XpXEiBAgAABAgQIECBAgAABAgQIECBAgAABAgQIECCQp0BTgzIHnstkP5y7lMlGKIMA&#10;gQQCa1YNf/ziOyIgmGCuwqe4a9t1U3snCh/WgAQIECBAgAABAgQIECBAgAABAgQIECBAgAABAgQI&#10;pBRoaFAmJfHR51rZvzafYlRCgACBsgUiHXjN+q01zcp8+8Hhg3P7yiYyPgECBAgQIECAAAECBAgQ&#10;IECAAAECBAgQIECAAAEC5QkIypRn29LIOsq0xOQiAgS6SKB/2cCm4Ym+Zatrt6aZA89FVqZ2ZSuY&#10;AAECBAgQIECAAAECBAgQIECAAAECBAgQIECAAIE3BJoYlJl5ZU8mT8BZKy5dvGhpJsUogwABAskE&#10;4qsv+srUMSszOf3IQ+MjyaBMRIAAAQIECBAgQIAAAQIECBAgQIAAAQIECBAgQIBAsQKCMsV6Lmy0&#10;M/qcu7QwMVcTINA1ApGV+exHxwZXbajdih4eH5mcGqtd2QomQIAAAQIECBAgQIAAAQIECBAgQIAA&#10;AQIECBAgQCAEmhiUyWfjnbuUz16ohACBSgSuuODWOmZlvvWd4Xyak1WycSYlQIAAAQIECBAgQIAA&#10;AQIECBAgQIAAAQIECBAgUFMBQZnKNq73+NN6lyyvbHoTEyBAIA+ByMqsP/fmPGpptYrZuf2RlWn1&#10;atcRIECAAAECBAgQIECAAAECBAgQIECAAAECBAgQIJCNgKBMZVuxsn+osrlNTIAAgZwEhgY2fuyC&#10;W3Kq6Ni1TO/dueXRTce+zhUECBAgQIAAAQIECBAgQIAAAQIECBAgQIAAAQIECOQk0MSgzMG5fTls&#10;wdkrLsuhDDUQIEAgB4E1q4Zrl5UZ2/n1J3ZvzUFPDQQIECBAgAABAgQIECBAgAABAgQIECBAgAAB&#10;AgQItCjQxKDM1N6JFnVKvUxHmVJ5DU6AQO0EIitzzWX39Sw6oUaV37lt48wre2pUsFIJECBAgAAB&#10;AgQIECBAgAABAgQIECBAgAABAgQINFygiUGZHLa8b9nqxYuW5lCJGggQIJCPQCQIr1m/tUZZmdm5&#10;/ZGVyQdQJQQIECBAgAABAgQIECBAgAABAgQIECBAgAABAgQIHF1AUKaaJ+SMvqFqJjYrAQIE8hbo&#10;XzZQr6zM5PQjD42P5I2qOgIECBAgQIAAAQIECBAgQIAAAQIECBAgQIAAAQIEfi0gKFPNo7Cyf201&#10;E5uVAAEC2QvULivz8PjI5NRY9q4KJECAAAECBAgQIECAAAECBAgQIECAAAECBAgQIEDgbYIy1TwE&#10;cbxINROblQABAnUQqF1WJg5gOji3rw60aiRAgAABAgQIECBAgAABAgQIECBAgAABAgQIECDQaAFB&#10;mQq2v/f40xYvWlrBxKYkQIBAfQTqlZWZOfBcZGXqo6tSAgQIECBAgAABAgQIECBAgAABAgQIECBA&#10;gAABAg0VEJSpYOO1k6kA3ZQECNRQILIyn/3oWN+y1bWo/cnd949N3FqLUhVJgAABAgQIECBAgAAB&#10;AgQIECBAgAABAgQIECBAoLECgjIVbH3/svdWMKspCRAgUEOB3iXLr1m/tS5ZmYfGb57aO1FDZiUT&#10;IECAAAECBAgQIECAAAECBAgQIECAAAECBAgQaIqAoEwFOx09EiqY1ZQECBCop0CcVVeXrMzs3H4H&#10;MNXzKVM1AQIECBAgQIAAAQIECBAgQIAAAQIECBAgQIBAUwSaGJSZeeXZarfX0UvV+pudAIHaCdQo&#10;KzO9d+dD4yO1E1YwAQIECBAgQIAAAQIECBAgQIAAAQIECBAgQIAAgYYINDMos6fC3a3LASIVEpma&#10;AAECbxWIrMwVF9zas+iE/HEeHh+ZnBrLv04VEiBAgAABAgQIECBAgAABAgQIECBAgAABAgQIEGig&#10;QBODMtVus3OXqvU3OwEC9RWI7884g6kWWZk4gOng3L76UqucAAECBAgQyFBgfOKpf7j3/gwLUxIB&#10;AgQIECBAgAABAgQIECBAgACBegkIyqTer/5l7009pfkIECDQLQJ1ycrMHHju4R03d4u6dRAgQIAA&#10;AQIVCzz19M9v+uo3vvzN0Wefn664FNMTIECAAAECBAgQIECAAAECBAgQqL+AoEzqPdRRJrW4+QgQ&#10;6C6BumRlxnZ+/YndW7vL3moIECBAgACB1AIvvvTyl74x+oWvffOnz+xOPbf5CBAgQIAAAQIECBAg&#10;QIAAAQIECHSpgKBM6o3tO3kg9ZTmI0CAQHcJ1CUr4wCm7nrurIYAAQIECCQViIjM7aP3XP/XX/zx&#10;zqeSTmwyAgQIECBAgAABAgQIECBAgAABAt0uICiTdId7jz9t8aKlSac0GQECBLpRoBZZmdm5/ZGV&#10;6UZ+ayJAgAABAgRKFHj14Ow9D3z3xr/52vYfPV7iNIYmQIAAAQIECBAgQIAAAQIECBAg0FQBQZmk&#10;O9+7ZHnS+UxGgACB7hWIrMz680YyX9+Tu+93AFPme6Q8AgQIECCQlUBEZK7/qy/e++D3Xp2dzaow&#10;xRAgQIAAAQIECBAgQIAAAQIECBDoGgFBmaRbGa91k85nMgIECHS1wJpVwx+74JbMl+gApsw3SHkE&#10;CBAgQCATge0/fFxEJpO9UAYBAgQIECBAgAABAgQIECBAgEB3CwjKJN3f3iWnJ53PZAQIEOh2gfyz&#10;Mg5g6vZn0PoIECBAgECnAk89/fOIyNy++Z4XZ17udCz3EyBAgAABAgQIECBAgAABAgQIECBwLIG3&#10;v/baa8e6ptv++W1b1k1OP1LJqq657L6V/UOVTG1SAgQIdLHAlkc3je38es4L/PjFd5y9Yl3OFaqN&#10;AAECBAiEwKsHZ599fvrFl17+xUsz83/H/7jn+RdaPAZoef8pxy3uiVvOfNc75/+O//P0U/vYHkkg&#10;IjJx1tJPn9ndItF7zlhx46evavFilxEgQIAAAQIECBAgQIAAAQIECBAgcFgBQZmkD8amDT/pXbI8&#10;6ZQmI0CAQDME4oSj8V2bs11rz6ITNg1PLF60NNsKFUaAAAECzRSIZExkNSIcE3+3HohZqFUEaE4+&#10;qffMd62I0Mx8hsZ/Iof09/fe/+OdTy2IQlBmQVwuJkCAAAECBAgQIECAAAECBAgQIHBYAUGZpA/G&#10;/3L1y0nnMxkBAgSaJPCt7ww/ufv+bFd81opLP3HxaLblKYwAAQIEGiUwPvFUJGNeD8dMvZB+4ZH2&#10;GBw4MxIzzWw2ExGZ6CKz/UePtyEvKNMGmlsIECBAgAABAgQIECBAgAABAgQIHCIgKJPukeg9/rRo&#10;J5BuPjMRIECgYQIH5/bF4XrTe3dmu24HMGW7NQojQIBAQwQiHzP/p8WjlMpmObn3xEjMrP3AOQ1J&#10;zET/nge+/+iD33+sbX9BmbKfSeMTIECAAAECBAgQIECAAAECBAg0QUBQJt0ur+w7/5r1W9PNZyYC&#10;BAg0TyDzrEwkJj/zx2MOYGreg2nFBAgQqFggWphEPmP7Dx9vO59R9gIiMXPJh8794Afed9zinrLn&#10;qmr86CLTSURmvmxBmaq2z7wECBAgQIAAAQIECBAgQIAAAQLdJCAok243B1dtuOKCW9PNZyYCBAg0&#10;UmBq70T0lZmd25/n6odWX7v+vJE8a1MVAQIECHSfQByuFPmMnz6zuxZLO66nJxrMXP7hPzj5pBNr&#10;UXCLRUZEKXbhxZmXW7z+KJcJynRuaAQCBAgQIECAAAECBAgQIECAAAECv4MgmUDvktOTzWUiAgQI&#10;NFagf9lAzu27xnZ+fXJqrLG7Y+EECBAgkEwgzle6/q+++IWvfbMuKZmQiYY323/0+PV//cXbR++J&#10;LjjJrMqbKIJKN/7N127ffE8hKZny6jQyAQIECBAgQIAAAQIECBAgQIAAgUYJCMqk225nbaSzNhMB&#10;As0WiKzMxy64JVuDO7dtzLY2hREgQIBAFwhEOOOmr37jy98crW84Yz4uE11YXj04W9Mdmd+FCCrt&#10;mXqhpktQNgECBAgQIECAAAECBAgQIECAAIFuFRCUSbez8eI23WRmIkCAQLMF1qwavnBwU54GMwee&#10;e2jc6Ut5bo6qCBAgUG+BiJV86Ruj9eoicxTxex/8XrRjidY49dqV6IUTHXG6Zhfqha9aAgQIECBA&#10;gAABAgQIECBAgAABAq0ICMq0ouQaAgQIEKifwEWDmwZXbciz7ofHR2Ze2ZNnbaoiQIAAgZoKPPD9&#10;R+OspR/vrFms5Oja0RQnWuNE+qcWrWWiyIjIRC+c6IhT06dI2QQIECBAgAABAgQIECBAgAABAgSa&#10;ICAok26X+07WUSadtpkIECAQAuvPG+lbtjpPCgcw5bkvqiJAgEAdBSKfEaf83PGP//zqbF0PKjo6&#10;e6R/IgOUf2uZKFJEpo6fIDUTIECAAAECBAgQIECAAAECBAg0TUBQJt2OL160NN1kZiJAgACBt70t&#10;vnivWb+1Z9EJGWJMTj+yY9dohoUpiQABAgTqJfDU0z+PfMZPn9ldr7IXWm1kgKK1zD/ce/9Cb0x5&#10;fbcGlVIamosAAQIECBAgQIAAAQIECBAgQIBAAgFBmQTIpiBAgACBygRyzspseXTTwbl9ldGYmAAB&#10;AgTqL3DPA9/9wte+2Zx8xoM/eOzGv/laLY5hqv/DZQUECBAgQIAAAQIECBAgQIAAAQIEulZAUCbR&#10;1vYef1qimUxDgAABAr8t0L9sIM5gylBldm7/wztuzrAwJREgQIBALQRuH73n3ge/V4tSCyxyz9QL&#10;0UHn2eenCxzTUAQIECBAgAABAgQIECBAgAABAgQINEpAUCbRdvcuWZ5oJtMQIECAwFsE1qwaHlp9&#10;bYYwYzu/Pjk1lmFhSiJAgACBnAWipUo0Vtn+o8dzLrK82qKDzhe++s3tP2zo8suDNTIBAgQIECBA&#10;gAABAgQIECBAgACBhgg0MSizsn9tQ3bXMgkQIEDgDYFoKnPWikszBPmnxzZlWJWSCBAgQCBbgUjJ&#10;3PTVb0RjlWwrTFBYZGVu33yPrEwCalMQIECAAAECBAgQIECAAAECBAgQ6D6BJgZlum8XrYgAAQIE&#10;WhG44oJbMzwIb3rvzrGJW1up3zUECBAgQEBK5s3PQGRl4vwpTwUBAgQIECBAgAABAgQIECBAgAAB&#10;AgQWJCAosyCu9i929FL7du4kQIBAQQKLFy39+CWjPYtOKGi8woZ5aPzmg3P7ChvOQAQIECDQpQJS&#10;Mm/d2Dh/SlamS593yyJAgAABAgQIECBAgAABAgQIECBQloCgTFmyh4zbu+T0RDOZhgABAgSOLNC/&#10;bCDOYMpNaHZu/5ZHHcCU27aohwABAnkJSMkcaT9kZfJ6UlVDgAABAgQIECBAgAABAgQIECBAIHsB&#10;QZnst0iBBAgQIFCowJpVw0Orry10yAIGG9+1eWrvRAEDGYIAAQIEulTgH+69f8/UC126uE6XJSvT&#10;qaD7CRAgQIAAAQIECBAgQIAAAQIECDRJoIlBmTh6o0lbbK0ECBAgcKhANJXpW7Y6NxdNZXLbEfUQ&#10;IEAgH4FIyUQWJJ96MqxEVibDTVESAQIECBAgQIAAAQIECBAgQIAAgTwFmhiUiXM38twMVREgQIBA&#10;MoFPXDzas+iEZNO1MtHk9CM7do22cqVrCBAgQKBRAtt/+PiDP3isUUtub7GRlQmr9u51FwECBAgQ&#10;IECAAAECBAgQIECAAAECzRFoYlCmObtrpQQIECBwJIHeJcsjK5Obz8M7bj44ty+3qtRDgAABAhUK&#10;PPv8dLSTqbCAek19++Z7ZGXqtWWqJUCAAAECBAgQIECAAAECBAgQIJBeQFAmvbkZCRAgQCALgZX9&#10;QxcObsqilH8tYubAc2MTt2ZVkmIIECBAoFqB20fveXV2ttoa6jV7ZGUiXVSvmlVLgAABAgQIECBA&#10;gAABAgQIECBAgEBKgSYGZXp+b2lKYnMRIECAQLYCFw1uWtl3flbljU3cMvPKnqxKUgwBAgQIVCVw&#10;zwPf3TP1QlWz13feL3z1m7Iy9d0+lRMgQIAAAQIECBAgQIAAAQIECBAoW6CJQZn+ZQNlsxqfAAEC&#10;BOoicMUFt/YsOiGfamfn9j80fnM+9aiEAAECBKoSeOrpn9/74Peqmr3W80YPntc78RzUiafW26h4&#10;AgQIECBAgAABAgQIECBAgAABAmUJNDEoU5alcQkQIECghgK9S5ZHViarwsd3bZ6cGsuqJMUQIECA&#10;QHqBf7j3/vSTds2M0YnnttF7umY5FkKAAAECBAgQIECAAAECBAgQIECAQIECgjIFYhqKAAECBGop&#10;cPaKdUOrr82qdE1lstoOxRAgQCC9wAPff9ShSx2y/3jnU3F2VYeDuJ0AAQIECBAgQIAAAQIECBAg&#10;QIAAge4TaGhQZmXf+Yn3cnJqe+IZTUeAAAECrQtcuOaGvmWrW7++7Csnpx95YvfWsmcxPgECBAjk&#10;KRBnBt37gEOXCticOLtqfOKpAgYyBAECBAgQIECAAAECBAgQIECAAAECXSTQ0KBMF+2gpRAgQIBA&#10;AQKLFy2NA5h6Fp1QwFgFDbHl0U0FjWQYAgQIEKiZQPRBeXV2tmZF51ru7aP3vPjSy7lWpy4CBAgQ&#10;IECAAAECBAgQIECAAAECBCoQEJSpAN2UBAgQIJChQP+ygYsGb8insJkDz41N3JpPPSohQIAAgTQC&#10;kep48AePpZmrCbNE5Oi20bubsFJrJECAAAECBAgQIECAAAECBAgQIECgRYGGBmVW9q9tEchlBAgQ&#10;INAcgaGBjenP5jsK70PjNx+c29ccfyslQIAAgRCIdjIcihX46TO7qRZLajQCBAgQIECAAAECBAgQ&#10;IECAAAECtRZoaFCm1numeAIECBAoT+Djl4zmcwDT7Nx+TWXK22sjEyBAIEOBVw/Obv/R4xkWVveS&#10;7n3we88+P133VaifAAECBAgQIECAAAECBAgQIECAAIFCBBoalInzNQrhMwgBAgQIdJnA4kVLr7gg&#10;owOPxiZu0VSmy54xyyFAgMBRBB74/qN8yhBY3n/K/7h4cRkjG5MAAQIECBAgQIAAAQIECBAgQIAA&#10;gdoJvP21116rXdGdFzw5NXbbfZd1Pk7rI0R/gv/07/a0fr0rCRAgQKBCgW99Z/jJ3fdXWMCbpx5c&#10;tSGr7E4mLMogQIBAVwpcc8NNr87O5rO043p6lp96ypnveudxi3tOP7XvsIVFF5xo1jL/957nX8iq&#10;/vmCIyVz46eviiWUDfun1/9l2VO854wVsZayZzE+AQIECBAgQIAAAQIECBAgQIAAge4WaGhQZuaV&#10;PSOb35t4a/+Xq19OPKPpCBAgQKA9gWjiMjI6ECcftXd74Xdt2vCT3iXLCx/WgAQIECCQlcD2Hz5+&#10;++Z7cigpkiVrP3BO5GOOFI45SpERl3nq6Z8/9fTuH+98Koe1rH3/OVcPX56mEkGZNM5mIUCAAAEC&#10;BAgQIECAAAECBAgQINChQEOPXvK6scPnxu0ECBDoboHcDmB6aPzm7ga3OgIECBAIgR0T1SdLIlby&#10;n//9dTf9+ac+/KHz2kjJxCrirrj3+quGb/vCjVdvuDw6oFS4uZd88NxkKZkKl2lqAgQIECBAgAAB&#10;AgQIECBAgAABAgQWJNDQoEwYxVlIC5JyMQECBAg0SuDsFevOWnFpJkse37U5eqFlUowyCBAgQKAM&#10;gTi6qNoWLJFo+dJf/lnEStrLx7zVJI46irY0cU7Q5z71yUriMhHT+ZOP5PKjvIxnxpgECBAgQIAA&#10;AQIECBAgQIAAAQIECLQn0NygTP+ygfbI2r4rDvJo+143EiBAgEB6gSsuuDWfVOWd2zamFzAjAQIE&#10;CCQT+MEPf5xsrkMmOq6nJzIlkWg5+aQTy6ghjnCaj8vEiU5ljP/WMWNFn/3kcMR00kxnFgIECBAg&#10;QIAAAQIECBAgQIAAAQIE6iXQ3KBMz+8tTbxV0y9OJJ7RdAQIECDQiUBWBzBNTj8yOTXWyXLcS4AA&#10;AQI5Czz19O5Kyju598TPffqTCTIlEZeJE50+csnvl73MSMnEigYHzix7IuMTIECAAAECBAgQIECA&#10;AAECBAgQIFBTgeYGZfqXvbeme6ZsAgQIEEgmkNUBTA+N35xs4SYiQIAAgZQCVZ27FC1eIrxS1FlL&#10;rYhd/uE/+M///rryWsvEyJGSSbmiVlbtGgIECBAgQIAAAQIECBAgQIAAAQIEshJoblCmd8nyrHZC&#10;MQQIECCQp0A+BzBpKpPnE6IqAgQIdC7w1NM/73yQhY4QvWTiRKTjFvcs9MYOr48US8z7vtXFd3yJ&#10;lEyMLCXT4Qa5nQABAgQIECBAgAABAgQIECBAgEDXCzQ3KHPS8amDMlN7Hb3U9R8oCyRAoAsFsjqA&#10;SVOZLnzCLIkAAQJve1v6oEycT/TZq4bTp2Tmdzvmvf6q4WKPYVr7/nMqyf14fgkQIECAAAECBAgQ&#10;IECAAAECBAgQqJ1Ac4MyfScPJN6tg3P7Es9oOgIECBAoRCAOYFrZd34hQ3U4iKYyHQK6nQABAnkK&#10;pA/KXD18eeWdV+IYpqs3XF7IjkRKJlZUVe6nkCUYhAABAgQIECBAgAABAgQIECBAgACBZALNDcpE&#10;h4CeRSckgzYRAQIECNRaIJ8DmDSVqfWDpHgCBAi8VeDVg7N7pl5IKRPHHg0OFH/yURtLWPuBczrP&#10;ysQIkZJpY3a3ECBAgAABAgQIECBAgAABAgQIECDQTIHmBmViv/uXJW0qM7X3J818yKyaAAECXSDQ&#10;u2T50MB1OSxEU5kcdkENBAgQKFDg2eenCxztmEPFoUt/+pFLj3lZsgs6ycrEWiIlEyMkq9ZEBAgQ&#10;IECAAAECBAgQIECAAAECBAh0gUCjgzLx1jPlFs7+0tFLKb3NRYAAgYIFLhrc1LdsdcGDtjWcpjJt&#10;sbmJAAECmQokPnfpkg+de/JJJ2Zl0V5WJlIyn/v0J6VkstpKxRAgQIAAAQIECBAgQIAAAQIECBCo&#10;hUDDgzKn12KTFEmAAAECmQj823NHcqhEU5kcdkENBAgQKErg2eeTnrv0wQ+8r6jKCxxnoVmZ5f2n&#10;RErm9FP7CqzBUAQIECBAgAABAgQIECBAgAABAgQINESg0UGZM/qGUm5zvNdMOZ25CBAgQKBwgZX9&#10;Q4OrNhQ+bBsDairTBppbCBAgkKfAiy/NJCts7fvPya2dzBtrbz0rEymZGz99lZRMssfGRAQIECBA&#10;gAABAgQIECBAgAABAgS6TKDRQZm+kwe6bDsthwABAgTKFlh/3kjPohPKnuWY40f4cmrvxDEvcwEB&#10;AgQI5C+wZypdR5nBgTNzBomszCUfPPfoFb5v9ZmRkjlucU/OC1EbAQIECBAgQIAAAQIECBAgQIAA&#10;AQI5CzQ6KLN40dLELztnXtmT89OgNgIECBA4pkD87Lho8IZjXpbggrGJWxLMYgoCBAgQKFXgxZde&#10;LnX8Nw9+XE9P5kGZqPZPPnJptL05kkn8o+uvGpaSSfbMmIgAAQIECBAgQIAAAQIECBAgQIBAVwo0&#10;OigTO9q/LGlTGUGZrvwUWRQBAk0TGBrY2LdsdeWrHt+12Y+VyndBAQQIEOhQ4BcJz116z7ve2WG1&#10;aW6PrEwcrvTWua78oz+8evjyNDWYhQABAgQIECBAgAABAgQIECBAgACBLhZoelBmZf/aLt5dSyNA&#10;gACBkgT+7bkjJY28oGEfGr95Qde7mAABAgRyE0jZUeb0Uw+TPskNJOqJhjGvH67U81uHK1294fIP&#10;f+i8DKtVEgECBAgQIECAAAECBAgQIECAAAECtRNoelAmcUeZZ6bHaveIKJgAAQIE3iqwsn9ocNWG&#10;ymU0lal8CxRAgACBDgVSdpQ5syYdZYI0sjKf+/Qn520jMfOf//11az9wxPOYOtwCtxMgQIAAAQIE&#10;CBAgQIAAAQIECBAg0DQBQZmkRy817fGyXgIECHSxwEWDN/QsOqHyBY5N3FJ5DQogQIAAgVoInH5q&#10;Xy3qnC8yqo0uMif3nhiJmXpVXiNkpRIgQIAAAQIECBAgQIAAAQIECBBopkDTgzK9S5anfM05ObW9&#10;mc+ZVRMgQKD7BOInyNDAdZWva8eu0YNz+yovQwEECBAg0J5AyqOXok1Le0VWdVd0kfnSf/gzKZmq&#10;/M1LgAABAgQIECBAgAABAgQIECBAoFsFmh6UiX1NfPpStz5J1kWAAIEGCgwNbOw9/rRqFz47t39s&#10;4tZqazA7AQIECLQtkOzopeX9p7RdpBsJECBAgAABAgQIECBAgAABAgQIECDQTQKCMm9b2b822Y5O&#10;Tj+SbC4TESBAgEDZAosXLb1wzQ1lz3LM8Z2+dEwiFxAgQIBA7drJ2DICBAgQIECAAAECBAgQIECA&#10;AAECBAiUJCAoo6NMSY+WYQkQINAIgTWrhlf2nV/tUqOpTBzAVG0NZidAgAABAgQIECBAgAABAgQI&#10;ECBAgAABAgQIECBQCwFBmegoM5RyqyanxlJOZy4CBAgQKFvgosHqm8o8vOPmspdpfAIECBAgQIAA&#10;AQIECBAgQIAAAQIECBAgQIAAAQJdICAo87Y4OKP3+NOS7eXBuX3J5jIRAQIECCQQiMDlWSsuTTDR&#10;UaaYOfCcIGa1W2B2AgQIECBAgAABAgQIECBAgAABAgQIECBAgACBWgi8/bXXXqtFoaUWeee2jeO7&#10;Npc6xRuDXzi46aLBTWnmMgsBAgQIpBGYeWXPyOb3ppnrSLPECVDXrN9abQ1mJ0CAAIGFCtz01W/8&#10;9JndC72rjevfc8aKGz99VRs3uqV1gT+9/i9bv7i9K+1je25PPf3zF196+RcvzTz7/AuvHjz46sHZ&#10;PVMvHH2o43p6lp96Slxz+ql9xy3uOfNd73zHSb0nn3RiewW4qzyBZ5+fjs2Nv+c3d0/8PTt79Oni&#10;cxQXzG9o7G/8sbPFbtC/ftym47MWn74YPP6XF2dePuYsh2zN/AYd8y4XECBAgAABAgQIECBAgACB&#10;NgQEZV5H27Fr9K5t17XB18Ytg6s2XHHBrW3c6BYCBAgQyFkgZebySA6bNvykd8nynJXURoAAAQKH&#10;CAjKdNMjISiTz27GW/l4PR9/Ij9xzExM62VHeuY973rn6aeeMjhwpvf3rbsVfmXs746JJ596evdP&#10;n/75MWMxLc4eEY2IQ83/afEWl71ZYP4TF39aySotiC62Zj7PFFsj0rQgOhcTIECAAAECBAgQIECA&#10;wFEEBGVex0nZCcBv/PtAEiBAoCsF4mS9kdGB2bn9Fa5OFrNCfFMTIECgPYFkQZnl/afc9Oefaq9I&#10;d7UoICjTIlR5l0UsZvsPHx+feKqV3hUdlhGhmYjLxJv7+DtaznQ4mttbEZjPx8QWFxh+euu88zs7&#10;/6eVqpp8zfyOxCcuTWu0oI6fZfGhW/uBcyTVmvzgWTsBAgQIECBAgAABAgQKERCU+TVjvN2cOfBc&#10;IaZHH6Rn0Qn/6d/tSTCRKQgQIEAgscBD4yMPj48knvTN08WPmE3DE4sXLa2wBlMTIECAwIIEkgVl&#10;oqq//9JfL6i2Zl4c7+DjgJ721n7vg99r78bW7zq598R4Q9z69Z1cefmH/6CT21PeG2/rH/j+o2ny&#10;MYdd19r3nxP70h2dSOKsnMgblb19Cz3HKvqUPPD9x36886myC3vz+JGYiW398IfO08XkEPY0iaWj&#10;73V8GUaSye6k/ESYiwABAgQIECBAgAABAl0mICjz6w1NeWTG5//ds95idtkHyXIIECAQAjk0lVl/&#10;7s1DAxttBwECBAjURUBQJredSrkjua39kHpqkayKcExEZJJ1szjmm/tIF9W9wUxEUr7wtW+W/XB+&#10;5JLfbzGJFfXc88B3q93iCEJFteIy8VRUklg6+tMYBzN98APvS5YgLPujYXwCBAgQIECAAAECBAgQ&#10;SCbwbz7/+c8nmyzniQ7O7X9y99Y0Fb77/3Zh75LlaeYyCwECBAgkE/jdf9PzL//9l5PTY8lmfOtE&#10;v3h519DAdRUWYGoCBAgQWJBA9C9JcEbMfEnR7iK6OCyovAZenHJHMudtMcdQ1Spip778jdHvPvaj&#10;ZJ+gY6701dnZ8Z1PffeRH/23f/mXOBfmd3/3fzjmLRleEM1Ctv/o8bILi6+jYzbgiUq+9I07olFT&#10;5VscJz09+IPHop7Y1sYesxWfuNtH77nvu9un/+uLZT8eCxo/Ho/43EV5/+Pixc5jWhCdiwkQIECA&#10;AAECBAgQINBwgd9p+PrfWP4ZfUPJKKb2TiSby0QECBAgkFIgurnE+UcpZzxkrjhG8IlUuc8Kl2lq&#10;AgQIdI3AMV8VF7jSeMtb4GiGIlCVQHSRuf6vvnj75nsqz08cViDiMpHtiAqj1U1VRHWfN45/ii4y&#10;1//1F6ttJHMIY+SHbvybrzVwW9/4xEVgKNtHK74N4jshPneRmMm2SIURIECAAAECBAgQIECAQFYC&#10;gjK/3o5o8dJ7/Glp9mbmlWfTTGQWAgQIEEgsECfrVd7QZWzilsSrNh0BAgQI1ELg2eena1GnIgkc&#10;SSCe4Tgb68vfHM0zIvPmsiMuc8c//nO8to+jamzoggRilyOPEmGjBd2V5uL5bY2HsCG5wxp94uYf&#10;gPm4TDw/PndpPhFmIUCAAAECBAgQIECAQK0FBGV+s30r+xM1ldFRptafGcUTIEDg6AIXDW5Klrw8&#10;bCWT04/MvLLHNhEgQIAAgUMEBGU8ErUWiBYjf/G3t2TVYuSYnvHa/gtf++aXvjEaLVKOebELQmB+&#10;lzMPQsVD2PVRjHhi/+He+2v3iZv/EEXnm/jcxUFRPne+VQgQIECAAAECBAgQIEDgKAKCMr/BOXvF&#10;ZWmeFUGZNM5mIUCAQFUCF665oaqp5+fVVKZaf7MTIECgdYHTT+1r/eIOr6xXwqDDxbq9mwRybjHS&#10;ivOPd75+VpQWF0e3ikxDdGrJs5HMWyuP1jIRxejWU37iWY0k0IM/eKyVxzvba+KorPjcxblR2Vao&#10;MAIECBAgQIAAAQIECBCoVkBQ5jf+yTrKzM7t97v+1T73ZidAgECpAmtWDVfbVGbHrtFSF2hwAgQI&#10;EChK4LjFPUUN1co4Xhm2ouSarAQe+P6j0dYiWkRkVdVCi5nPVUSLjoXe2JDr57NQtQvzxSk/0QKn&#10;y/YontJ4VjNv6tOieXzu4qS2WJHWMi2KuYwAAQIECBAgQIAAAQKNEhCU+c12L160dGXf+Wm2X1Am&#10;jbNZCBAgUJVAtU1lIpEpK1PV1puXAAECCxJ4x0m9C7q+w4sFZToEdHtKgXi3HYen3PGP/5xy0lLn&#10;ihYdEQfxzv4Q5EjJfOGrdU1mRAuceEpLfWySDf7iSy93QSOZt3LF5y6aFcXqkkmaiAABAgQIECBA&#10;gAABAgRqISAo81vblOz0pWemx2rxfCiSAAECBNoTqLypzPjP7mivcncRIECAQEqBk086MeV0gjIp&#10;tc3VicD8QTxxeEong2R4b7TGiSxCREMyrK2SkuZTMtH5o5LZC5k0ntIuOINp/rilurduOtKGzn/u&#10;HH9WyANvEAIECBAgQIAAAQIECHSNgKDMb21lstOXpvb+pGueIQshQIAAgcMKDL77ygplJqcf0b2s&#10;Qn9TEyBAoHWB5f2ntH5xh1fG2+gueKHbIYLb8xeI8MT1f/XFbn1nH4faRDREViaewy5Iycx/muIM&#10;plrHEOPnQhy3VOu40jG/1uaPP/MT8JhQLiBAgAABAgQIECBAgEBzBARlfmuv+5cN9B5/WoLtn35x&#10;IsEspiBAgACBCgWGBjb2LDqhwgLGJm6pcHZTEyBAgECLAienPX3pBz/8cYuFuYxAJQJdE544il68&#10;s/+Lv72l4e/su2yj4wCmmoafHvj+oxH0qeTDnn7SWOk9D3w3/bxmJECAAAECBAgQIECAAIEMBQRl&#10;Dt2Us1esS7BPMweeOzi3L8FEpiBAgACBqgQWL1o6NHBdVbPHvDt2jVY4u6kJECBAoEWB009N11Em&#10;SvrpM7sdP9Hi1rgsvUCXhSeODhjv7BublXnxpdfb6nRTC5NYS2Rl4siw9J+aTmaMmu/4x3/uZITa&#10;3Xvvg9+LVdeubAUTIECAAAECBAgQIECAQOECgjKHkp694rLClQ874OTUWJqJzEKAAAECVQlU21Rm&#10;dm6/rExVW29eAgQItC5w+ql9rV9cyJV+n74QRoMULtColMy8XmOzMtt/9Hg3pWTmdzMOC6vXt2vk&#10;RWIjCv8g5z9grFpWJv9tUiEBAgQIECBAgAABAgTKFhCUOVR4Zf9QmpMypvY6fansx9v4BAgQqFig&#10;8qYy4z+7o2IC0xMgQIDAsQTSB2U0lTnWnvjnFQg0MCUzrxxZGU2eKnjgypnywR88Vpfd/Id7729m&#10;SmZ+52VlyvkEGJUAAQIECBAgQIAAAQJ1EhCUOcxupTl9aXJqe52eFLUSIECAQFsC0VSmrfuKuWly&#10;+pGZV/YUM5ZRCBAgQKAcgZNPOvG4np5yxj7iqPGKNPGMpiNwFIHuO4hnQdv95W+MRk5oQbe4OFuB&#10;Wny7xplfkenJ1jBNYZGVaezZZ2mEzUKAAAECBAgQIECAAIHMBQRlDrNBaU5f0lEm88+G8ggQIFCI&#10;QDSVGVy1oZCh2hvE6UvtubmLAAECKQXe8653ppwu5qrdESGJfUyXUuDVg7Nf+sYd3XcQT+uGsfYv&#10;fPWb4dD6La7MViC+XTOPX0R50ccoW8CUhTX27LOUyOYiQIAAAQIECBAgQIBAtgKCMofZmugok+D0&#10;pdm5/bIy2X4wFEaAAIECBS4avKHA0RY6lNOXFirmegIECKQXOPNdK9JPeu+D39PEIj27Gd8qcNvo&#10;PZEtaLhMZGVu+uo3ZGW64zG454HvZruV8bVfi543yZ6EyMr4UZhM20QECBAgQIAAAQIECBDISkBQ&#10;5vDbker0pbGsngbFECBAgEAZAr1Llp+14tIyRm5lzJkDz01O+XHTClUp1xyc2xf+Lf5xTlYpe2BQ&#10;AnUQODN5R5l5lTjwJdu3uXXYNzUWIBCRgh/vfKqAgeo/RKSFJBjqv42vr+DFmZcf+P6jGa4lvvBf&#10;/9qf1bvotzZHP6cMn1UlESBAgAABAgQIECBAIIHA21977bUE09Ruiid2b/32d64su+w4jOOKC24t&#10;exbjEyBAgEDlApGTuO2+y6oqw4+bUuUj3RJ/Xjrw+t+zv3x5vl1c/B2t49qeNzrb9S8biNvj757f&#10;OzH+jjO8+k5+/e+2x3QjAQKZC1xzw02VvLx8zxkrbvz0VZnjpCwvunr89JndKWfMdq6//9Jfl13b&#10;U0///Atf+2bZs9Rr/Ks3XL72A+dUWLNNKQT/uJ6e226+sZChChzE99uRMJf3n3LTn3+qQGpDESBA&#10;gAABAgQIECBAgED+AoIyR9yj//h3yzt5xdXK3vcef9qm4ddfp/kPAQIECHS9wG1b1k1OP1LJMiN1&#10;ET9uZCwKwY8ETPyJTMzU3p/E39N7dxYybIuDzAdo4k/vktPj75X9Qy3e6DICBPIXuH30nu0/eryS&#10;Ote+/5yrhy+vZOoMJ/Ui+Y1NKTsoE80trv+rL1aSD8vwwXujpAhYfO7Tnzz91L6qihSUKUq+8szT&#10;IQuJ7k1x4l5Rq+u+cS754Ll/8pHKmoB2n6cVESBAgAABAgQIECBAIH+Bf/P5z38+/yorqfAXL+8q&#10;++1XBHHWrBpe/Ht+O7ySHTYpAQIE0gq8/e1P7t6adspfz/Yv//2X7zhx1XyHEv9ZqEDEYn72f/x/&#10;x392x7b/7Ut3ff9T/7+n/j+xj5PTY794+X8/cPC/LnS0Dq+PrYyztPb81x27oqRdow+Pjzyx+774&#10;N5b433/33/T4N4oOed1OoHKB//XxajL0ceDLiy+9PDhwZuUCORSw/YePx7EpOVRSeQ2Xf/gPSq3h&#10;/3Xbt6Z/8WKpU9Rx8P/2L//y9O7n/qfzP1BV8fFtUFVor6ollzTvs89Pf/hD55U0+EKHjfzT/3vz&#10;vQu9q1HXP/Ps/xHHIL7jpN5GrdpiCRAgQIAAAQIECBAg0GSB32ny4o++9qGB6xLgPDM9lmAWUxAg&#10;QIBA5QKRjIxGYlWVEXGKqqau47xxVNZD4yPRBCjay33l7rV3bbtubOfXq2oIdHTACPVGbXFe5Mjm&#10;946MDmx5dFMcH3lwbl8d2dVMoOECkVOJThJVIcR78Wg2UNXs5m2gwAPff9QRV0fa98iu+Tx2wYci&#10;IncRT8lhIdG9KZqW5VBJ5jV8+RujYZV5kcojQIAAAQIECBAgQIAAgaIEBGWOKPn6uQblv9GcnNpe&#10;1F4ahwABAgQyFxh895VVVfjk7vuFJ46OH51j5sMx//PtJ95232XRrCWSMWUfwljs8xDNZuZDM5//&#10;u9NjIWMTt8bhUMVOYTQCBEoVqLanSxzJ4U1qqftr8DcEomfJvQ84AuZoT0R8HqMfiWem7gLRoSqH&#10;JUTuSqOsVjYiToK7TaKoFSnXECBAgAABAgQIECBAoCsEBGWOto0J3mjG76x3xYNkEQQIECBwbIGh&#10;gY3Hvqi0K8Z/Nlra2HUdOMJDO3aN3rlt43znmPlwTF0X89t1x0K2PHZDtJn58t1DEjPdsadW0QSB&#10;aoMyIRx9ZWRlmvCkVb7G20bvjhfSlZeReQE+jJlvUCvlxZdq5R1KoqvNgz94rJVqXRMCP9751PjE&#10;UygIECBAgAABAgQIECBAoAkCgjJH2+U4JqPshyB++dtve5eNbHwCBAhkIrB40dLBVRuqKmbHrjuq&#10;mjq3eeMnb2RHoudKdF6JY5XGd22uV+eYBXnG2UzziZlYb6SCNBZakJ6LCSQWqPb0pfnFysok3vQG&#10;ThcvoR261Mq+O4CpFaX8r6k8dfEP996fv1JWFYZY5fGmrEAUQ4AAAQIECBAgQIAAgW4VEJQ52s72&#10;Llm+su/8svf+id1by57C+AQIECCQicDQwHVVVRKBiYZHM+fzMdFhJVIjkR3pmuYxLT5Rsd5IBY2M&#10;DkQHnThnqsW7XEaAQGKBtR84J/GMb50usjI3ffUbXhNWvhFdWUA8V17bt76zD37/sTimqvXrXZmh&#10;wI5K25M88P1HI3GVIUvOJcUxVeGWc4VqI0CAAAECBAgQIECAAIFCBARljsGY4PSlZ6a3F7KXBiFA&#10;gACB/AX6lw0kiGAeyaGZ0czoofLmfEwEhvJ/TsqrMHrnRAedOGdqvsFMeRMZmQCB9gQ+/KHz2rux&#10;2Lui4UdkZbyhL1bVaCEQr5/jJTSKFgXigKp7Hvhuixe7LE+BOMqnqtxhzHvvA9/LkyXzqu598Ht+&#10;Ama+R8ojQIAAAQIECBAgQIBA5wKCMscwPHvFup5FJ3QOfZQRJqfGSh3f4AQIECCQlUCCCOaR1tu0&#10;05ciGPSt7wzH+UrRP6bh+Zi3PhJvNJiJFJHzmLL6ilBMwwVOPunE960+MweEaEJw49987amnf55D&#10;MWroDoF4bR8tUrpjLclWER2efAyTaZc0UVWnL0XKKrJWJS2q64eVUev6LbZAAgQIECBAgAABAgQI&#10;vP21116jcHSBOKEgfve6VKVrLrtvZf9QqVMYnAABAgTyEfiPf7c8GntUUs+mDT+JgwUrmTrZpL86&#10;YumWaJdSFXKylRY1UWSC41CwoYGNixctLWpM4xAg0LZAvBT/wte+2fbthd949YbLczgQqvB1HWnA&#10;aKUTDXWSTZfzRH//pb8utrzbR++J2EexY7Yx2sm9Jy4/te/0U085/dS+4xb3HDJCtJH4xUszzz7/&#10;wk+f/nkmIYP3nLHixk9f1cZK27slt6+gt67iuJ6e5aeecua73vmOk3ojXPjWC559fjr2MRaSyalD&#10;a99/ztXDl7e3HW3fFQLX//UX27692BuPuWWxWVFwbFwmWza//M996pPxmBVLYTQCBAgQIECAAAEC&#10;BAgQyEdAUObYezG1dyJOKDj2dR1cMbT62vXnjXQwgFsJECBAoE4CWx7dNLbz65VUvP7cmyMPUcnU&#10;CSaNcMz4z+6IXikJ5uq+KcRlum9Prai+ArllNeIt75985NK3RgrqK3yUynPDrxC52KBM5a/tIx9z&#10;yYfOjdfekY9pUTVe20cvkO0/fLzy46JSvrDPNiizvP+UCO0taAejiVHsYBz4VW38ImIit918Y4tP&#10;XVGX5ZBLiw/d4MCZsWutf+jmt2zHxFNxZFVRFG2Pkzij1nadbiRAgAABAgQIECBAgACB9gT+zec/&#10;//n27mzOXUuO+78+sfu+Awf/a3lLfuXV/zN+k7u88Y1MgAABAlkJ/F9OXDW289ZKSnrl4P/5/zjr&#10;k5VMXd6kcXLQtv/ty3f9qgPczIHnypuou0f+l//+y8npsf/1yW/Gv/n0Lxvo7sVaHYHMBaJNQg6N&#10;N95QinfMP3nqf3/XitNOPGFJ5nSdl5dDKqLzVRQywuUf/oNCxpkf5B/uvb+qsEK87Y6k1//zin+7&#10;0Gc4HviIZXz4Q+fF39FmpsK4TMz+wQ+8r8DtOMpQEWnK6vsnSp3vyBIP5EJ38Hd/93+IiMb/dP4H&#10;Ygcj9rTvlQNpDA+Z5b/9y79EXiTl92ds4u2b76lksfOTRkQmPnSxa+898/++oIXPb9m57xuIBz5C&#10;M1V9acyvIj7y842LKpQ0NQECBAgQIECAAAECBAiUJ6CjTEu28Rvqd20rN8jShLMwWrJ2EQECBJoh&#10;cNuWdVU1PummnzhxytJD4zeXfUJiMx7J31pl7/GnXXHBrc6FbODWW3I+Ahn2NYmmCPHWM1735qNU&#10;RiURlIlQQnsj3/vg99q7sfW74vVzspOwCgzKVNVOJh7aeFtflFi0Wqkw7pOsqUxWHWUiIhPP4WHP&#10;V2r9U/PGldFa5o5//Oc2buz8liv/6A8jcdX5OC2OUGE7mfjQfeTDv1/UYuOr4+/vvb/C7jKayrT4&#10;yLmMAAECBAgQIECAAAECdRQQlGlp1+JX1UdGB2bn9rd0dVsXdfdZGG2RuIkAAQLdLJAggnkkvu74&#10;iTM5NRYRmarCRt38aL5pbSv7zo+4TO+S5Q1Zr2USyEogq3fVb5Zp1DFMC30k/vT6v1zoLQu9vqZv&#10;bSt5bf++1WdeM3x54UeG3fPAdxMkot76YCTb+ky+fOKgpQg5RT+PhX5Gjn599JX5wle/+ersbLHD&#10;HnO0eBqvv2r4mJcVckE0YrnmczcVMtRCB4mn9Pqrriz8QxeHMcV3SPpdm1/+l/7yz4qKai3U0/UE&#10;CBAgQIAAAQIECBAgUKrA75Q6etcMvnjR0jWryv1/asTpTl3DZSEECBAgcEyB+LHSs+iEY15WxgU7&#10;dt1RxrDJxoyMUfTjue2+y6RkyjYP4ZHN731ofKTsiYxPgMBbBeL1cLxxzFAmzmSJbjfxsjnD2pSU&#10;p0C8to/33IlriwYekUso/IV9rCIanERzl2ibkXhFP31md3M+dx+55Pdv+vNPFZ6SiS2LY30+9+kK&#10;tm9Pwu/MaJyT+OGcny527cZPX1XGhy46mX3pP/xZZKcqWVdk4yqZ16QECBAgQIAAAQIECBAgULaA&#10;oEyrwkMD5R69FO+iom9Nq9W4jgABAgTqL1B2BPNIQtN7d8aJRXX0i4hMNHiLwxBFZFJu38PjI8Ee&#10;LXxSTmouAgRC4Jrhj+bpsGfqhb/421uqehebp4mqjiIQj0riVhBXb7i8qJNfDruuCHBEjCP9a/sH&#10;v/9Y1z9pkUD67CeHCzz2661i81mZxJIvzrwcpwilmbSS5yQ+dKXuWuRvIoUTLc3SGL55loiHRtov&#10;/bxmJECAAAECBAgQIECAAIGyBQRlWhWOcwfiAIJWr27ruid2b23rPjcRIECAQC0Fyo5gHgWldj9x&#10;3ojIzBx4rpabXfOigz1a+Gx5dJNQb813Uvk1E4izHuIX9LMt+o5//OdoLeP1YbYblE9h23/4eMpi&#10;4oX92g+U/jY9Pp7x2j5xVqbrX9hHSiYiLNE+pOwHJrIy0XOo7FkOGT9NQ6D4uCXOpcUy03zoIitz&#10;9fDllWRlBEMTf1hMR4AAAQIECBAgQIAAgTQCgjILcC77jabTlxawGS4lQIBA/QUigtm3bHUl66jR&#10;6UsiMpU8IYeddGzn17/yX4a0lslnR1TSBIHoinFy74nZrjTOgrn+r76Y/lSdbEEU9laBeDyil0Yy&#10;mTQv7OeXM9/iInFWpotf2Idk9OmJCEuapyW+XRMfb5cmKPODH/44DeAbs6T80MWkkZV53+rSo1SH&#10;GCZO+yXeQdMRIECAAAECBAgQIECgsQKCMgvY+rNXrOs9/rQF3LDAS5/cfb9f1F6gmcsJECBQb4Gy&#10;I5hH0onTl/L/iROBjNu2rIuDlnSRyecpf6O1TD4lqYRAdwvM/wJ9zmuM1gVf/ubol74xqrVMzttU&#10;YW0/SNhOJlpNJOgl82bM+IRef9WV0QclmXC3vrAPw0gdRZ+eZJIxUalHBb11IU89/fOyVxenO0V+&#10;sexZ3jx++g9dzH7N8OWJA2qR9hMJTflcmYsAAQIECBAgQIAAAQJpBARlFuZ84ZobFnbDAq+u3VkY&#10;C1yfywkQIEDgtwQiglmVSM4/ceYjMnHWz+T0I1X5mPcoAtFa5st3D828socSAQIJBM581zsv+eC5&#10;CSbqZIof73xKa5lOALv13nhtH89GmtXFi/NKUmWR7fjsVcNp1hizxAv7BHmLZMuZn2j+xKVIHSWe&#10;N75dUzaViY9D2QtM3HCoqg9d+oBabJygTNlPr/EJECBAgAABAgQIECCQXkBQZmHm8UazZ9EJC7tn&#10;IVc7fWkhWq4lQIBA7QUWL1o6uGpDJcvI8ydOZC/u3LZRRKaSR2JBk0ZTosjK5By3WtByXEwgc4Fo&#10;e5D4t+fbANFapg20rr9lx8STadYYSYtKUjLzq4u8xUcu+f00K41Zuq+pTCSNkp24dMg2pWwqk+AM&#10;spRhjvjQRTulZI/9IRNFQC3xR377jx7XOK2q7TYvAQIECBAgQIAAAQIEShIQlFkYbLzRLPWYDKcv&#10;LWw/XE2AAIH6C5y94rJKFhE/cSqZ90iTxlFQD42PRPZifNfmrApTzJEEZuf2f/s7V255dBMiAgTK&#10;Fpg/gCnl8S5tr0hrmbbpuvLGB7//WJp1XfKhc6tKWswvMPIWyXqTRBiim17YX/lHfxhJozTPyVtn&#10;ialP7j0x2eyldgOKwRNkcd6w+siHfz/xUVmHbNPgwJnvW31msr2LiVLmkFKuy1wECBAgQIAAAQIE&#10;CBBorICgzIK3fmhg44LvWcgNfjl7IVquJUCAQO0Fyu5VdhSgfH7i7Ng1OjI68PD4SGQvar+jDVtA&#10;HMMU52RFzqlh67ZcAqkFIgTwJx+5NPWsbc2ntUxbbF1407PPT6d5bR9Bh5R9QY60VdcMfzTNLsZH&#10;rGte2EfQ4cMfOi+N25FmiZRVsgJKTTilbDUUTc4q37jYtT/9yKUpI6Q7JhIdJJfsgTQRAQIECBAg&#10;QIAAAQIEGi4gKLPgB6DsYzLGf3bHgmtyAwECBAjUWWDNquFKyp+c2l7JvG+edGrvRMQs7tp2nYhM&#10;5XvRdgGT04985b8MxVa2PYIbCRBoRWDtB8655IPpXui2UtJRrtFapkPALrg92Wv7xCewHGlrortG&#10;sgOYuuOFfUQcrhm+vPJHfc3AWclqiPRYeXOljE9lEtyMD13KnFP8XCs16lTes2FkAgQIECBAgAAB&#10;AgQIEDisgKBMOw/GRYM3tHNba/fE26aZV/a0dq2rCBAgQKAbBAbffWUly6i2o0z0IIlTe75y99r4&#10;wVfJ8k1aoMDMgeci8FTtE1XgcgxFIFuBeDeZ+KSJTii0lulErwvuTfPaPg48qvDgnkO2KXpspDnH&#10;pzte2L9+otzinsof9QhbRH+UNGWUF7OICE585aZZRTM/dPO2ab7W0uyjWQgQIECAAAECBAgQIEBA&#10;UKadZ6B3yfLBVRvaubO1e7xnas3JVQQIEOgSgf5lA73Hn5Z+MRFuqKoLSPyki7OW4tSe9Ks2Y0kC&#10;0RPo29+5Mk7RKml8wxIgMC8QDRiSvdMtxFxrmUIYazdIsnOXcjh06Y3didhHsnrq/sI+Mn+DA2dm&#10;8mAny1qV11EmWQOn2LJkD3krj0fKD13U0x3NnFqBdQ0BAgQIECBAgAABAgSaICAo0+Yul9pUZmzi&#10;ljbLchsBAgQI1FOgqqYyk1NjicGia1q0HolEhbOWEsunmS5O0YpGQWnmMguBZgrES8EbP31VvbIy&#10;Wss08Fl96umfJ1h1fBCSRRxaXE4ckZamqUwa4RZX3cZlp5+aqIlLK7Xl9hS1UvMh1yR7HrJqJzOP&#10;EB+6OMarDbQ2bvlpkm+2NgpzCwECBAgQIECAAAECBAi0ISAo0wba67dEU5mzVlza5s3Huq3CX/E/&#10;Vmn+OQECBAiUIrBm1XAp4x5r0Cd233esS4r85w+Nj3z57iFnLRVpmt9Y0Sjozm0b86tLRQS6R2A+&#10;K5PsvWBRcFrLFCVZi3HS9LeIo44y1EjTb6PuHWWy2rhkQZmfPrO7jIW/+NLLe6ZeKGPkt475wQ+8&#10;L81EC5rlkg+du6Dr2744cp/JMkltF+lGAgQIECBAgAABAgQIEGhRQFCmRajDXLZ29XXt33ysOzWV&#10;OZaQf06AAIGuEoj8Zd+y1emXFJmVg3P7EswbZzxFRObh8RGNZBJoVz7F+K7NsjKV74ICulsgsjKf&#10;+/Qna5eVmW8t8w/33v/qwdnu3qCGry72N8Fr+3j+o5NEhtRxolCCz2Z8mso7xydD1VJLim/UerXp&#10;OkQjWXQjuiXl+aFLmZlLpl3qM29wAgQIECBAgAABAgQIEAgBQZn2H4OV/UMr+85v//6j3vnE7q0l&#10;jWxYAgQIEMhTYM2qKyspLMHpS9FI5it3r53eu7OSBZq0EoHIysQZW2liWJUs0KQEKhc4/dS+OmZl&#10;wu3BHzx201e/4R1/5Y9QeQWkaXaS5wv7UI3URZra0jiX95xkNXJ8o6apJ7q/FD7RjomnCh/zsAOm&#10;ebDbWMvrH7r3J4rN+dy1sUFuIUCAAAECBAgQIECAQJ4CgjId7ctFgzd0dP+Rb45fuN+xa7SkwQ1L&#10;gAABAhkKnL1iXSVVTU5tL2/eNxrJlDeFkbMViH5FsjLZ7o7CukNgPisTv+Jfu+VEu5G/+Ntb7nng&#10;u7WrXMGtCKTpuJDtO/sgStPfIo1zKzveBdecfFKiL9JfvDRTONdPn/554WMedsA8z12aLzU6OaVB&#10;iJ9fmqKloTYLAQIECBAgQIAAAQIEyhYQlOlIuNSmMuM/u6Oj4txMgAABArUSqOr0pfJ6mGkkU6sH&#10;sJRio42QrEwpsgYl8K8CkZW56c8/VdNDQ+598HvRWsYbx+57nBMEOCIflqwFSBsbFKmLBJ/Knz6z&#10;u43a3HJYgTPf9c6aykR3rjiHK0Hx8UgnixO1sZw0R57NF5bgK64NAbcQIECAAAECBAgQIECAwEIF&#10;BGUWKnbo9eU1lYnfw555ZU+n9bmfAAECBOojUMnpSzMHniv8x00MGPGIh8dH6mOv0rIEIitz57aN&#10;ZY1uXAIEfnXOy42fvirBW/kysONN//V/9UUvHcuwrWrMOFnmxZmXy549WfeItheSpuGNz07bG3TI&#10;je84qbeooY4+TuFHL+15/oU0lad5pDtZS7KvBUcHdrJN7iVAgAABAgQIECBAgEA+AoIyne5FqU1l&#10;xiZu6bQ+9xMgQIBAfQSqOn3pmemxApHi6MAv3z0Ucc8CxzRUrQWe3H2/rEytd1Dx+QvMZ2XetzrR&#10;wRPFgkQvhC987ZuOYSpWtcLR0kQ38n9nv2bgrAS7kEY7wUIqnyJZr5TCj15K9gykeaQ7eRKSBWWS&#10;mXei4V4CBAgQIECAAAECBAgQOKaAoMwxiY59wfrzyvqN+XjXeHBu37ErcAUBAgQIdIVAVacvTU5t&#10;L8QvfmZ96zvDd227bnZufyEDGqRrBMZ3bZaV6ZrdtJA8BSIrc/1Vw2vff06e5R2zKscwHZOoLhck&#10;6LWQ+blL8zsVwYuos+xd88K+QOEE+1VgtW8MleYZCJxkWaK2lZKdvuTUs7b3yI0ECBAgQIAAAQIE&#10;CBDISkBQpoDt6F82MLhqQwEDvWWIeNH4xO6tZYxsTAIECBDIU+DsFZelL2xyqoCOMlN7J77yX4ai&#10;d0j6+s1YC4HIymx5dFMtSlUkgfoKXD18+ZV/9Ic1rd8xTDXduEPKTvDa/sx3vbMWVgn6W3hhX+CT&#10;kH8Q5K2LffXgbIKTzmLeBA9zIVv5nlRfDgkSgYWAGIQAAQIECBAgQIAAAQIEjiIgKFPM43HR4A3F&#10;DPSWUZy+VBKsYQkQIJCnQCWnL80ceG7mlT2dgIxN3PqVu9fGOJ0M4t6uFxjb+fXoltf1y7RAAtUK&#10;fPhD51294fLjenqqLaO92eePYXrg+4+2d7u7chDYM/VC2WXUJSiTpk4v7It63t5xUm9RQyUbJ9nu&#10;p3mYO3dbM5DoCMI9z5f+Rde5hhEIECBAgAABAgQIECBA4OgCgjLFPCFxWEZJTWWm9+4s5Bf9i1mn&#10;UQgQIECgZIHoUtZ7/GklT3KY4dtuYBbHLd22Zd2Wx8oKjKanMGOpAnEyV9sPW6mFGZxANwms/cA5&#10;n/v0J2t6jEhsxB3/+M+3j94TnRK6aVMaspYE7WRCsi7v7NPU6YV9UR+uNB1lni00YJHmE+dD99Zn&#10;LFlEqajH2zgECBAgQIAAAQIECBAg8FYBQZnCnorymsrs2HVHYVUaiAABAgSyF6ikqcwz09vbgJk/&#10;bmly+pE27q37LZFnWtl3/vyfCMteOLjpzX/if3njn1aSfMqZ985tG+PJyblCtRHoAoHTT+276c8/&#10;9Z4zVtR0Ldt/9PhNX/3Giy+9XNP6G1t2gpfHkQBLE2jofBOPW9yzvP+Uzsc5+ggJzMteQqPGf/Xg&#10;wQLXW2zs5kiFxWMcD3OBZZc3VHw5pAmJ+tyVt4lGJkCAAAECBAgQIECAQDKBt7/22mvJJuv6iR4a&#10;H3l4fKSMZW7a8JNoWlPGyMYkQIAAgdwEopHYbfddlriqnkUn/Kd/t7DTl+K4pSY0kgmZaPMTf3p+&#10;78Qz+oZiX1b2v/73Qv8TrXemX5x46cCeOOVqau9P4r83+aSqCA995o/HFi9aulBG1xMgsFCBf7j3&#10;/gd/8NhC78rk+jhAKlrjROgnk3qOWcafXv+Xx7ymwwsi/HTjp6/qcJDybo9WQBFyKm/8GHnt+8+5&#10;evjyUqcocPAEIIU/EtGkJE5AKxDhsEN95JLfv/zDf1D2LAsaf/sPH7998z0LuqWNi4vdrxv/5msJ&#10;Dju75IPn/slHLm1jsZXckuBDN7+uv//SX1eyQJMSIECAAAECBAgQIECAQFECOsoUJfn6OEMDG+N1&#10;WpEj/utYYxO3lDGsMQkQIEAgQ4HIYZT00+Qoi52d2x8BjhY1IvMRTUG6NSUT+NEMJtrDfPziOyKo&#10;Gvmha9ZvXX/eyEWDm2Jr2kvJBGyEQuLeNauGY5xPXDy6aXjif7n65Wsuuy8mOmvFpel3vMW9Lumy&#10;CAl9+8HhkgY3LAECbxaIt5tXb7g8Eid1ZHl1dvYv/vaWeHtdx+KbWfMvXpope+HLTy29R0uBS0jQ&#10;/MbRS0XtV4LNKqrUN8ZJkJKJudIcIlYUTrKvCD3Pitoy4xAgQIAAAQIECBAgQKAqAUGZIuXjHdjQ&#10;wHVFjvivY+3YNRpvJcsY2ZgECBAgkKFARacvjbVCEYfm3LZl3fiuza1cXJdrIqcSaZX15978mY9u&#10;n0/GRJwldqHsdm4RnZnPzcSkMXWEZvqWra4LWod1xoldWx7d1OEgbidAoBWBtR84J/qyJDgCppVi&#10;2rgmejxEX5w2bnRLeoGfPrO77Elr1GEoKBIkDCJP5oV92U9dnuMnO/2nXh+6ZNUmyAXm+eCpigAB&#10;AgQIECBAgAABAl0jIChT8FbG6644TaDgQd/2tvhF//GfjRY+rAEJECBAIE+Blf1r0xc2ObX9mJO+&#10;fizUlnXTe3ce88paXBCplKHV10Zbl8ipRFolOsPFEUtVVR5Tx79FfPajY9HGJiI7TUjMjO38+hO7&#10;t1YFbl4CjRKIF4dxXk+cWVPTVcfpUXGaRk2Lb07ZaV7bJ4ieFLhl7zipt8DRjjSUF/YJkDOcIllA&#10;ql69dpJ9RcQhZRk+FUoiQIAAAQIECBAgQIAAgdYFBGVat2r1ygvX3NDqpQu5zulLC9FyLQECBOot&#10;UElHmQjBHF1tbOLW2+67LLKb9cZ929sigxJJlMijRColzlRq+zSlkhyijU1EduYTM9FjpowAbkmV&#10;tzFsnOEVPYrauNEtBAgsVOC4xT1XD19e32OYtv/o8Rv/5muvHpxd6MJdn0wgwe7UrjFSmoSBF/aF&#10;PORpUk2FlDo/SJpo2nvOWFFgzWmGSvNFkeAbLw2XWQgQIECAAAECBAgQINBYAUGZ4rd+zarhlX3n&#10;Fz7uzIHn4gCmwoc1IAECBAhkKBBn+ZXxo+ToK40fNDOv7DnSNRFo2PJYKUnQZP6ROIncyXw+JpIo&#10;ZR+r1Pm6osLoMbNpeOLjF98RJ0N1PmCGI0TuKh6tDAtTEoFuFYhjmG7680+leYlYuOGeqRdu+uo3&#10;vJssHLaoARPENZIdqlKUSYyT4OPmQ1HIfqVJNRVS6vwgzz7/QoGjHWmoOn7oTk7SySlNUCnBFpuC&#10;AAECBAgQIECAAAECjRUQlCll6y8aLOVV4sM7bi6lXIMSIECAQH4CZ6+4LH1Rh+3tcXBu35fvHhrf&#10;tTl9PYXM2LPohMFVGz7z0e2ROHn9hMQlywsZNuUg0WEoToaKiE8sJOW8aeaKk7y2PLopzVxmIUAg&#10;BOJlcGRlLvnguXXUkJXJedcSHARTuyhD7Fc0cyp717ywL1s4z/FfPXgwQWF1/NCdfuopCWQSfOMl&#10;WIUpCBAgQIAAAQIECBAg0GQBQZlSdj8OcSjjVVb8rv8Tu7eWUrFBCRAgQCAzgUrOA5qc2n4IQ0Rn&#10;vvJfhiLKkBlPS+XEEUsfu+CWyMdcccGt/csGWron44si4hMLmT+PKdI/GVe64NLGdn7dv+EsWM0N&#10;BDoT+JOPXPq5T33y5N4TOxumgrsjKxNnMEkGVEB/rCl/8dLMsS7p9J/XsblFggN9vLDv9MGq5/17&#10;dJQ5wsal+aJ4ceblej44qiZAgAABAgQIECBAgACBXwsIypT1KERTmTJeYo1N3FJWxcYlQIAAgZwE&#10;ItgRRwUlruiQjjKRXbhty7qIaSYuo/PpIq56zWX3xRFLcR5inGPV+YD5jPDGeUxlRHIrXGYcwBS9&#10;iyoswNQEGihw5rveGa1l3rf6zNqtPV5PfuGr35SVyW3jEry2r2NziwQ1e2Gf22chTT2vzs4mmChB&#10;0qvwVST40M3XLKNW+N4ZkAABAgQIECBAgAABAikFBGXK0o73WEMD1xU++uT0I5NTY4UPa0ACBAgQ&#10;yFAgfVOZ+CnzhsOOXaPf/s6Vs3P7M5Q5UkkRUR1afW30XInOK+n1UkJF+me+u8xZKy5NOW95c8WT&#10;FlmZ8sY3MgEChxWIQ2Guv2r4s58cPq6n9NNhit2CeEP85W+MvnowxXviYivv4tESvLZP0yiijnvk&#10;hX0dd62TmpMlBZOFTjrROOTeZF8UCdpoFchiKAIECBAgQIAAAQIECBA4REBQpsRHYmhgYxnNAB4a&#10;v7nEog1NgAABAtkIrOxfm76W+Tjmlkc33bWt+LhnecuJiEwcSBSnLK0/bySyquVNlNXIsdJPXDwa&#10;vXPK+PeN9Ct9cvf9DmBKz25GAiEwOHDml/7Dn73njBX10oguGjd99RuyMpnsWoLX9rWLc6XcGi/s&#10;U2rnMFear77l/afksNg2akjzdZFmF9pYvlsIECBAgAABAgQIECBAoBUBQZlWlNq8Jn7bO17XtXnz&#10;kW/TVKZwUgMSIEAgT4GzV6xLX1icvhSNPcZ2fj391O3N+EZE5qLBTV12ylKLINE7JxJCkRMq48zH&#10;Fmso6jIHMBUlaRwCCxWI1jI3fvqqK//oD9O8XFxoeUe6fs/UC7IyRWF2OE6CF8bLT63lO/s446xD&#10;21ZuT+DfShmuSSaQIJoWa4kfDclWVOxEab4u0uxCsTJGI0CAAAECBAgQIECAAIE3BARlyn0Y4h3n&#10;yr7zC59DU5nCSQ1IgACBDAUi9tG3bHXiwrY8dsP4rs2JJ21vOhGZN7tFTuizHx0r49862tud9u5y&#10;AFN7bu4iUJTAhz903k1//ql6tZaJrMyXvnFHUQLGaVsgwdE/xy1e3HZ5XX+jF/Zdv8WHLDBNNCrZ&#10;GUaFb5+vi8JJDUiAAAECBAgQIECAAIHuExCUKX1PNZUpndgEBAgQ6F6BM/qGundx7a9MROawdnES&#10;0zXrt64/9+Zat5ZxAFP7Hwx3EihC4OSTTqxda5mfPrP79tF7ili9MdoXSHD0z+n17CjTvqk7CRxZ&#10;IE1Qpr4dZdJ8XTz19M89pAQIECBAgAABAgQIECBQXwFBmdL3rn/ZwNDqawufRlOZwkkNSIAAgQwF&#10;zl5xWYZVVVvS4KoNcdJQYw9aOib+0MDGiMuk70V0zMJav2DLo5sOzu1r/XpXEiBQuEDtWsts/9Hj&#10;23/4eOEOBiRQFwEv7OuyU0XVmaaHUH2DMkU5G4cAAQIECBAgQIAAAQIEulhAUCbF5l645obCf7d7&#10;cvqRyamxFNWbgwABAgSqE1jZr6PMb/TjXKFNG35yxQW3xqFU1e1JDWaOkG4cw1RGTjfN4mcOPPfw&#10;jpvTzGUWAgSOJFC71jK3b74nzZtjz8xhBRIENep7CoxnhkBNBer7oTvzXe+sqbmyCRAgQIAAAQIE&#10;CBAgQCCZwNtfe+21ZJM1eaIdu0bv2nZdsQLxvjB+ZbzYMY1GgAABArkJ3LZlXYQjc6sqcT29x58W&#10;+RixoYWyP7F7653bNs7O7V/ojTlc/5mPbo/ETw6VqIFAwwVefOnl20bvjuON8nc4uffEm/78UxW2&#10;QPjT6/+ybKX3nLEizsYqe5Y2xr/pq9+oxUPSxtJqcUuBD0Zknr7wtW+WveqPXPL7l3/4D8qeZaHj&#10;1+gjfOPffG3P1AsLXeBCr//cpz5Z08RJmsc4PP/+S3+9UFXXEyBAgAABAgQIECBAgEAmAjrKJNqI&#10;NauGI9dS7GTx3jRegBU7ptEIECBAIDeBlf1rcyspZT3Rku3CwU1x1pKUTBvsZ69YV99jmOIApjaW&#10;7BYCBAoXmG8tE2+1Cx+58AFfnHn5H+69v/BhDUggfwEppfz3qNgKE6RkouB3nNRbbNlGI0CAAAEC&#10;BAgQIECAAAEC+QgIyqTbi/hV+MIn8w6pcFIDEiBAIDeBM/qae/rSWSsujSOELhoUmGj/qYymLJGV&#10;Ccn2h6jozggER0O+iiY3LQEChwpE74f//O+vW95/SuY023/0+PjEU5kX2ZXlCWp05bZaVMMFIihZ&#10;U4GaNsKpqbayCRAgQIAAAQIECBAgUFMBQZl0G9e7ZHn8Tnyx880ceM47pGJJjUaAAIHcBJrZSSXO&#10;Wvr4xXd84uLR+OmZ247Urp7Fi5aG5NDqa2tX+cM7bj44t692ZSuYQLcKnH5qX7SWueSD52a+wNtH&#10;73n14GzmRSqPAAECBLpAwI+bLthESyBAgAABAgQIECBAoLECgjJJt35oYGO8+St2yniHVOyARiNA&#10;gACB3AQKP7wvtwUeUk9EOj7zx2NxbFDmddarvPXnjXzsglvqVXMEgscmim/IVy8E1RLISuC4xT1/&#10;8pFLP/vJ4eN6erIq7M3FvDo76wCmbHdHYeUJeGFfnm1uIz/7/HRuJTW2HnvR2K23cAIECBAgQIAA&#10;AQIEukBAUCbpJsavdBd+AFO8Q3pofCTpMkxGgAABAmkFVvavTTthZbP1LVt9zWX3RaQjfmJWVkT3&#10;Trxm1XBkZXoWnVCjJY5N3KKpTI32S6kNERgcOPOmP//Ue85Yke164wCmp57+ebbldV9hIho57KkX&#10;9jnsQpoa0nzi8j9r7+jaOQc60zwnZiFAgAABAgQIECBAgACBowsIyqR+QuIEjbNWXFrsrN4hFetp&#10;NAIECOQmcEbfUG4llVFPHFD42Y+ONfOoqTI8DztmZGWuWb+1RlmZ2bn9muclezxMRKB1gZNPOjGO&#10;YfrIJb/f+i2Jr9RUJiW4iEZKbXMRSCMQLcTSTFTSLMtPPaWkkQ1LgAABAgQIECBAgAABAt0hIChT&#10;wT5GU5liX1DFOyQHE1SwkaYkQIBAKoGuz45EI5nPfHT7RYObUok2ep7+ZQP1ysqM7fz6zCt7Gr1n&#10;Fk8gV4HLP/wHn/vUJ/P8rf09Uy9s/+HjucqpiwABAgQIECBAgAABAgQIECBAgACBKgUEZSrQj+Mk&#10;Lhq8odiJHx4f8Q6pWFKjESBAICuBlX3nZ1VPgcUMrb42chuR3ihwTEMdXaB2WZmHxm+2pwQI5Clw&#10;5rve+aX/8Gd5ntBxzwPfTXNASZ5boyoCBAgQIECAAAECBAgQIECAAAECBI4kIChTzbMxNLCx8Fee&#10;3iFVs5dmJUCAQBKBrsyRRH+1ay67b/15IxEhTaJokt8I1CsrM75rs0Cwx5dAtgJxPMdNf/6pte8/&#10;J7cKX5x5+YHvP5pbVeohQIBAhwIvvvRyhyO4vSgBB88VJWkcAgQIECBAgAABAgQIpBcQlElv/usZ&#10;4wCmYueOd0iTU2PFjmk0AgQIEMhEYGX/2kwqKaqMs1Zcuml4outPlSqKq4xx6pWVEQgu4xkwJoEC&#10;Ba4evvzqDZcXOGAhQz34/cc0lSlE0iD5CwhP5L9HRVX4i5dmihrKOB0K+BHTIaDbCRAgQIAAAQIE&#10;CBAgUKGAoExl+L1Lll84uKnY6b1DKtbTaAQIEMhHoJsCJdFIZv25N3/i4lGNZCp/wGqUldFUpvKn&#10;RQEEjimw9gPn/Od/f91xPT3HvDLZBa/Ozmoqk0BbRCMB8jGnEJ44JpELFiQQJ+st6PrcLj5u8eLc&#10;SlIPAQIECBAgQIAAAQIECGQlIChT5XZcNLipb9nqAiuYnH5kx67RAgc0FAECBAhkIhCZkt7jT8uk&#10;mE7KiB9816zfGkcQdjKIewsUiKxMhJYKHLC8oQSCy7M1MoGiBE4/te9L/+HPlvefUtSAnY+z/YeP&#10;dz6IEY4uIKLhCSFAIDeB00/N6CdRbjjqIUCAAAECBAgQIECAAIEQEJSp+DEo/ACmh3fcfHBuX8Wr&#10;Mj0BAgQIlCDQBU1lBldtiJRMJDNK4DFk+wLxaH3sglvavz/VnZrKpJI2D4GOBI5b3HPjp69a+/5z&#10;OhqluJtfnHlZVqY4TiMRIECAAAECBAgQIECAAAECBAgQ6AYBQZmKdzFeFg6tvrbAImYOPDc2cWuB&#10;AxqKAAECBDIR6F/23kwqaa+MiGJEPNRxS+3plX3XmlXDcR5W2bN0Pr6mMp0bGoFAAoHIylw9fHk+&#10;WRmnLyXYdFMQIECAAAECBAgQIECAAAECBAgQqJGAoEz1m3XhmhuKPU1jbOKWmVf2VL8wFRAgQIBA&#10;oQL17SgTP+Y+89HtEcUo1MNgBQvEeVjR8qfgQYse7ondW3XOKxrVeATKEoiszNUbLi9r9IWMu2fq&#10;hWefn17IHa4lQIAAAQIECBAgQIAAAQIECBAgQKCbBQRlqt/d+N36Yg9gmp3b/0+Pbap+YSogQIAA&#10;gUIFanpi0cq+8z/zx2M1Lb7QDazBYPEvJLFfORca/5Kjc17OG6Q2AocIrP3AOZlkZR78/mN2hwAB&#10;AgQIECBAgAABAgQIECBAgAABAvMCgjJZPAnRJKDYA5ie3H3/5NRYFmtTBAECBAgUJ5B5iOGtC71w&#10;cNM167c6bqm4R6D0kT5+yWixje4Kr3j8Z3cUPqYBCRAoTyCTrMz4xFPlrdHIBAgQIECAAAECBAgQ&#10;IECAAAECBAjUS0BQJpf9KvwAJk1lctladRAgQKA4gRr1ZelZdMLHL77jokEdzorb/iQjRaopsjKx&#10;fUlma2eSmQPP7dg12s6d7iFAoCKBHLIyr87OyspUtP+mJUCAAAECBAgQIECAAAECBAgQIJCdgKBM&#10;LltS+AFM03t3Opsgl91VBwECBAoS6Dv5vQWNVO4w0ZIkGsmcvWJdudMYvRyByGOtP2+knLGLGXVs&#10;4pZiBjIKAQKpBHLIygjKpNpt8xAgQIAAAQIECBAgQIAAAQIECBDIXUBQJqMdKvwApofGbz44ty+j&#10;FSqFAAECBDoTOKNvqLMBUtzdt2z1Z/54rEbNb1Kg1G2ONauGiz0UsliASANP7Z0odkyjESBQtkDl&#10;WRlBmbK32PjVCrzjpN5qCzA7AQIECBAgQIAAAQIECBAgQKBGAoIyeW1WsQcwzc7t3/KoMy/y2mLV&#10;ECBAoBOB3iXLcz4TJ5Y2uGrDZz86Fm3SOlmme3MQiKYykXnKoZLD1qCpTLZbozACRxGIrMyVf/SH&#10;VRE5fakqefOmETj5pBPTTGQWAgQIECBAgAABAgQIECBAgEAXCAjK5LWJhR/ANL5r8+TUWF6LVA0B&#10;AgQIdCCQc6eW9efefMUFt3awOLfmJfCJi0ezDWbFv+Fom5fX46IaAq0JfPhD5619/zmtXVv8VU89&#10;/fPiBzUiAQIECBAgQIAAAQIECBAgQIAAAQJ1ExCUyW7HCj+A6Z8e01Qmu11WEAECBNoWWNm/tu17&#10;y7sx4hQfv/iOoYGN5U1h5PQC0cEo5+TT+M9G05uYkQCBzgX+5COXLu8/pfNx2hjB6UttoLmFAAEC&#10;dRSQjKzjrqmZAAECBAgQIECAAAECKQUEZVJqtzpXsQcwTe/d+dD4SKtzu44AAQIE8haI7EJuBUZK&#10;5pr1W89esS63wtTTuUBsaxyn1fk4ZYzg9KUyVI1JIIHAcYt7rr/qyuN6ehLMdcgUL868/OJLL6ef&#10;t+tnjD3t+jVaIIGmCTz7/AtNW3Ib6/Xt1waaWwgQIECAAAECBAgQIJCJgKBMJhvxW2UUfgBTvEma&#10;eWVPjktVEwECBAgsUOCk4/MKyvQtW/3Zj47lfCDUAoFdfqjA+vNGeo8/LUOXmQPPTe2dyLAwJREg&#10;cEyBk0868SMf/v1jXlbGBXoMlKF6+ql9ZQxrTAIEKhR49eDBCmevy9S+/eqyU+okQIAAAQIECBAg&#10;QIDAWwUEZTJ9Koo9gGl2br8DmDLdaWURIEBggQJZfZ9HSiZ6yWTY5GaBqC4/mkDh+d0CuTWVKRDT&#10;UAQSC3z4Q+e954wViSeN6Z59fjr9pGYkQIAAAQIECBAgQIAAAQIECBAgQCArAUGZrLbjt4op9gCm&#10;J3ff/8TurfmuVmUECBAg0ILAnds2xoF6LVyY4pI4kSdSMpGiSDGZOSoVKDa/W+BS/LtNgZiGIpBe&#10;4Jrhj6afVEeZ9OZmJECgWIEz3/XOYgc0GgECBAgQIECAAAECBAgQaKCAoEy+m174L3BveXTTwbl9&#10;+S5YZQQIECBwVIFIyYzv2pwJUqRkrrjgVimZTLYjQRnF5neLKjh65u3YNVrUaMYhQCCxQBzAtPb9&#10;5ySedM/UC4lnNB0BAgQIpBd48aWX009qRgIECBAgQIAAAQIECBCokcDbX3vttRqV28BSI90ytvPr&#10;RS38wsFNFw1uKmo04xAgQIBAMoFifxx0WLafJh0C1vT2yamx2+67LLfiz1px6SculpXJbVvUQ6BV&#10;gVcPzl7/V198dXa21RuKuO5zn/pkSf0Y/vT6vyyiwKONEedV3fjpq8qeZaHjR5+eL3ztmwu9a6HX&#10;l7dxC62ku69Ps5sfueT3L//wH+QmWZePcJo9yvPbpvVnJsFuRjG+l1rfEVcSIECAAAECBAgQIEAg&#10;NwEdZXLbkUPrWX/eSN+y1UVV+fD4yNTeiaJGMw4BAgQIpBGInhkFhiY7rPljF9wic9mhYU1vz/MA&#10;pjhcUsO8mj5RyiYQAsct7hkcODMxhTYDhYO/46Tewsc0IAEC1Qr89Jnd1RZQi9lPP7WvFnUqkgAB&#10;AgQIECBAgAABAgTeKiAoU4OnIs62KLDK6ElQ4GiGIkCAAIGyBSIlc9e268qepcXxIyWzZtVwixe7&#10;rPsE4gCmnkUn5LauJ3Zvza0k9RAg0LpA+q4Sv3hppvXyXNmKQJyi1cplriFAgECXCUTcs8tWZDkE&#10;CBAgQIAAAQIECBBojoCgTA32un/ZQBxyUVShk9OPjE0UmbwpqjDjECBAgMBbBaINWCYpmYhHSMl4&#10;RBcvWhq97nJzeGL3fbmVpB4CBFoXiIzF+1YnbSoTp5a0Xp4rCRAgkJtASYfH5bbMTurxPd+JnnsJ&#10;ECBAgAABAgQIECDQEAFBmXpsdBxyUeABTA+N3zzzyp56rFyVBAgQaLBApGRu27IuB4BIyVyzfqte&#10;MjnsReU1xGOwsu/8yst4cwFOX8pqOxRDoA2BD37gnDbuavuWVw/Otn2vGwkQINAcAQfVNWevrZQA&#10;AQIECBAgQIAAAQINFBCUqc2mF3gA0+zc/n96rLAWNbURVCgBAgRqJXBwbt+3HxyOb+wcqo6fQdHe&#10;LIdK1JCDQJZNZZy+lMOjoQYCbQoMDpx5XE+60yv2TL3QZqFuO7LAe85YUTaPFhFlCxufwCEC9T2o&#10;Lk0gMsH3nmeSAAECBAgQIECAAAECBMoTEJQpz7bgkeMN5fpzby5q0Pjd6yd2e6VUFKdxCBAgULBA&#10;pGSil8zMgecKHrfd4eLAnXZvdV8XCsS/kwytvjarhTl9KavtUAyBNgQiK9PGXW3fkuYdatvluZEA&#10;AQJHFzi590RERxF49vlpPgQIECBAgAABAgQIECBA4OgCgjJ1ekKGBjYWeNjBlkc3xYvYOq1frQQI&#10;EGiMQHxFT+/dmc9yXzrgwL58diOLSi5cc0McyJVFKb8qwulL+eyFSgi0J3Dmu97Z3o3t3eUdantu&#10;R7nruMWLCx/TgAQIHEng5JNOTIBT36OXpCETPB6mIECAAAECBAgQIECAQN0FBGVqtoNx+EVR76Wi&#10;UcHDOwprUVMzR+USIEAgY4FIyYzv2pxVgTOvCMpktSHVFxNNhi4avKH6Ot5UgVZ5WW2HYggsVCBx&#10;R5mFluf6Ywqcfuopx7zGBQQI1EugvkcvpUlDJo541uvhUS0BAgQIECBAgAABAgTyFxCUyX+PfqvC&#10;3iXLC3wvNbbz65NTYzUjUC4BAgS6WmDHrtH4cs5tibO/fDm3ktRTuUA0uus9/rTKy3ijAKcv5bMX&#10;KiHQhsBxi3tSniRS3zYJbdh2zS3PPv9C16zFQgh0KPCOk3o7HKGV2+vbl6W+lbeyL64hQIAAAQIE&#10;CBAgQIAAgUIEBGUKYUw6SLyXOmvFpUVN+U+PbSpqKOMQIECAQIcCU3sn7tp2XYeDlHF7FFbGsMas&#10;u0AcwJTPEmR/89kLlRBoT2D5qX3t3djGXfVtk9DGYtPccnr52/fqwYNp1mIWAvkLpDl6KU1fljK0&#10;90ylyNUl+N4rA8eYBAgQIECAAAECBAgQIDAvIChTyyehwAOYpvfufGh8pJYKiiZAgEB3CcTxRrdt&#10;WZfnmg7O7cuzMFVVK7Bm1fDKvvOrreGN2Wfn9svKZLIXyiDQnoCze9pzy+Su6AmUSSXKINAEgTSf&#10;uJr2ZUnWMyzNLjThebZGAgQIECBAgAABAgQIVCIgKFMJe6eTLl60NLIynY7yr/c/PD6iVUBRmMYh&#10;QIBAewKRRPnWd4bjTX97t5d9V6Qqy57C+DUVKPBEyM4FnL7UuaERCFQocOa73lnh7KbuUCDBQTA/&#10;fWZ3h0W6nUDXCKTpZZKmL0vhm5KsZ1iC773CcQxIgAABAgQIECBAgAABAm8ICMrU9WE4e8W6wVUb&#10;iqp+y6MOYCrK0jgECBBoR+DObRuFUdqBc0/VAiv7h/JpKvPM9FjVHuYnQIBAQwXSHATTUFzLJlCd&#10;QB2byjz19M/TgPneS+NsFgIECBAgQIAAAQIECJQkIChTEmyKYdefN9J7/GmFzDQ5/cjYRGEtagop&#10;ySAECBBojkAcgffk7vszX6/eY5lvUIXl5dNUJtJmcYRZhRSmJkCgEwEdZTrRy+He5f2nlF3Gs89P&#10;lz2F8QnUQiDZF2YdP3Rpjl46uffEWjwqiiRAgAABAgQIECBAgACBIwkIytT42Sj2AKaHxm/2bqnG&#10;T4PSCRCorcATu7fGEXj5lz/7y335F6nCSgQ0lamE3aQECHQikKzfQCdF1u7e4xb3lF1zHZtblG1i&#10;fAKlCtQxKJOmZu1kSn3wDE6AAAECBAgQIECAAIEEAoIyCZBLnCJeTQ2tvraQCWbn9sfBH4UMZRAC&#10;BAgQaFEg2rTU5bv3pQMadbS4q028LJ+mMpNT25u4AdZMgACBDAQStLiQcMpgn5WQi8B7zliRoJQ0&#10;3VmKXcieqReKHfCwo51+al+CWUxBgAABAgQIECBAgAABAuUJCMqUZ5to5DiAqW/Z6kImiwOYorFB&#10;IUMZhAABAgSOKXBwbl+kZCKneMwrc7hA17EcdiHbGvJpKuPfZLJ9SBRGoBWB43pKb0nSShmuaU/g&#10;HSf1tndj63fV8Z1966tzJYEFCRy3ePGCrm/v4jTdWdqr7bB3JYvTJeihVSCLoQgQIECAAAECBAgQ&#10;IEDgrQKCMt3wVFxxwa1FLSNe2caL26JGMw4BAgQIHEUgvnKn9+5ERKA7BDJpKhPJs2jU1B2kVkGg&#10;gQLLTz0lzarTvGBOs5Z8ZklwEMkvXprJZ70qIVCtwOlJvjD3PJ+iO0uBksmSPQl6aBXIYigCBAgQ&#10;IECAAAECBAgQeKuAoEw3PBX9ywYuHNxUyEocwFQIo0EIECBwTIGHxkee3H3/MS/L5wIn2uSzF3lW&#10;Ek1leo8/LYfaJqfGcihDDQQI5CyQ5gVzzgJl1JbgIJKfPrO7jMqNSaCOAgk+ccHy6uxsvTo5JUv2&#10;JOihVcfHUs0ECBAgQIAAAQIECBCokYCgTI0262ilXjS4qagDmOLFrTdMXfJYWAYBArkKxNfsw+Mj&#10;uVanLgJtCly45oY27yz0tmemtxc6nsEIEEgnkOwFZ7olNWmmOIjk5N4Ty15xsnYRZS/E+AQ6FEjQ&#10;w2m+wnp96JIdvZTMv8PnxO0ECBAgQIAAAQIECBAgcCQBQZnueTY+cfFoz6ITClmPA5gKYTQIAQIE&#10;Disw88qeb31nuHY4UXbtalZwYoE1q4ZzaCoj75t4301HoECBaF1Q4GiGSi+w/NS+sieVpipb2Ph1&#10;EUjTUSY0kkVPOpeP5jcvzrzc+TjHHOE9Z6w45jUuIECAAAECBAgQIECAAIHMBQRlMt+gBZTXu2T5&#10;RYPF/Cb3zIHnHt5x8wLmdikBAgQItCwQKZk4567ly3O5MH405FKKOjIWGBq4rvLq4vM1tXei8jIU&#10;QIAAgQYKJDjTqkbv7Bv4AFhyYoHl/ackmLFGH7pkpSZLKSXYX1MQIECAAAECBAgQIECgsQKCMl21&#10;9UMDG1f2nV/IksZ2ft0vZBciaRACBAi8WWDLo5um9+5kQqBbBQbfPVxUf7tOiARlOtFzb40Ebh+9&#10;56avfqNGBSu16wXOfNc7y15jshfhZS/E+AQ6F0gT19gz9cKrB+vR7mvHxFOdq7YygnOXWlFyDQEC&#10;BAgQIECAAAECBDIXEJTJfIMWXN7HLynsAKZ/emzTgqd3AwECBAgcWeCJ3VsjhlhfIeGD+u5dssoX&#10;L1p69op1yaY70kSTU9srr0EBBEoViHeWN/7N17b/6PGfPrP7ge8/WupcyQaPIzOSzZXm7XKy5eQz&#10;UQLYOFcl5aOSj61KCLxVIFlcoy4BtZ8+/fM0z0mCUGCahZiFAAECBAgQIECAAAECTRYQlOm23Y8X&#10;VFdccGshq4qeBw+NjxQylEEIECBAYOaVPXdu21hrh9lf7qt1/YpPI1DUQZCdVKsrXid67s1f4Nnn&#10;p6//qy/Gr/jPl3rvA9/rjtzAL16aSYZ/3OKeZHM1aqKAPbn3xLKXvGPiybKnMD6BWggki2vUIigz&#10;PvHUq7OJOt8kCAXW4glUJAECBAgQIECAAAECBGotIChT6+07fPHxm9xnrbi0kIU9PD4Sb3YLGcog&#10;BAgQaLjAt74zPDu3v+EIlt8Egd4ly4s6CLJtrpkDzx2ck+tq28+NWQts/+Hjf/G3t7z5XWD899tG&#10;78666NaK6464T2tr7earEry5f+rp3d0saG0EWhZI8HGbryUyKC0XVdmFyYp8zxkrKlukiQkQIECA&#10;AAECBAgQIECgOAFBmeIscxopmsr0LDqhkIrq3v+gEASDECBAoEOBLY9uijZdHQ5S+e3PTI9VXoMC&#10;aiEwNHBd5XVOvzhReQ0KIFC4wO2j99y++Z63DtsdBzCl7CiT7O1y4c9A/gMmsP3xzqfi9LH8KVRI&#10;IIHA8v5TEsxSiyPPkgVltJNJ8MiZggABAgQIECBAgAABAgkEBGUSIFcwRYEHME1OPzI2UcxZThVA&#10;mJIAAQIZCDyxe+vYzq9nUIgSCCQSiOZ2vceflmiyI0wj11Wtv9kLF4hYwI1/87XtP3r8SCPf8Y//&#10;HEcyFT5vygFrcbRHSpCazpUgKBMyyd6I13QXlN0cgTSfuPDM/MizlOcuJTNvzmNspQQIECDw/2fv&#10;f4C8rO5839fZM8GGI0oDudtuSiDgIaK092oTzwYbNY4KUciNuOMumvyZrVWiaFW0MnMHdTKTnYza&#10;U5kUWqUYrNIzyYSmKhkxNaDBP9uotLCv0nq3DWLY0rZ47PZsgUbhSMvOKe+H+U16d7qbXz+/Z631&#10;fdbzPO8pypqz53nW+q7XWr9f973r298vAggggAACCCCQiQCJMpmwW0yqO6qWeTd7menZzvtowORF&#10;kkEQQKCEAvr+LExproFPD5dwB1lyOoHmL65M96Kvt7p7t/kainEQyFxAGTB3/ODH+3s/qB6J6s3k&#10;uszG/vfHWKCvjbApwOAr2tyNM3XypKn1k0KHvfXF7aGnYHwEciFgVt1Ejf9iBrFMniNRJuaTQGwI&#10;IIAAAggggAACCCCAQHIBEmWSW+XvySvm3+nl77kHjn/8zzvW5G/9RIwAAghEIPDTZ1r1LRpBIB5C&#10;6D1ILxsPjCUZYv6c1mxXynHN1p/ZPQrobvKv/n7dJwNjN5pRJs3Pn3jK49SWQykZKMkavYQ0dXK9&#10;l3EY5GQCBrfIOu0HDh1mCxBAwODjVkGO+UOnJNEqFdf8HhKlWk4YX+d3TEZDAAEEEEAAAQQQQAAB&#10;BBDIRIBEmUzYjSb12IDpzZ6n1DrEKG6mQQABBIoi8GxnW9/BXUVZDetAoAaB+onTZzVcXMMLvh9V&#10;ghr18HyjMl4GAioS88jGTckn1k1h5H/0f7K1WPZdmjHtzOSkPJlCwObmftPW51PExisIFEzApoZT&#10;BS3aSk4vvfKa2bbafL+ZLYeJEEAAAQQQQAABBBBAAIEyC5AoU/Ddn9XY4qsBk1qHHDv+UcG9WB4C&#10;CCDgT6C7t+O5zjZ/42U/Ej8Fst+DXEWQefclisrk6rwQ7HAB/X383T96KMWfyCuxRtVZcge65+0e&#10;s5g/T0WZwNbNTXMDz3BieHVayXWvMQMipiiJgFnqRrSJmE+/uMNsr820zVbERAgggAACCCCAAAII&#10;IIBAaQVIlCn+1ntswPTczvuK78UKEUAAAR8CyilRfqGPkSIag+o4EW1GHkI5b+Y1deNOzzBSEmUy&#10;xGdqRwFlutzxgx+rz0W6ce598LF8JRAo2td27Um32BRvTaeiTAq1Wl5RXxJ1J6nljTTPqldXtPUt&#10;0qyHdxBIK2CTmqbo9KGLMFdGIR3oP5wWr+b3zLRrjowXEEAAAQQQQAABBBBAAAEEahQgUaZGsBw+&#10;7rEBU8eun6hAQg4NCBkBBBCwFlCWTP/R96xnZT4EYhLQbyDKlckwot6Db2Q4O1MjkFpAd35/9ffr&#10;dB+ZegS9e8+Dj+YoV8aya4ZUZ0xrSG3LiwkFFl10QcInXR5TGYkcnXOXlfIuAlUELGucRJidZhnS&#10;hfMsymVx2hFAAAEEEEAAAQQQQAABBGwESJSxcc54Fo8NmP55x5qMF8P0CCCAQPQCO/e2v9nzVPRh&#10;EiACwQXmz1kZfI6TT9B3oCvD2ZkagXQCj7RvUu+kdO8OfUvVaNY+usF9HJsRLLtmnDN7ps2iSj7L&#10;/KZzDQSUE7Zp6/MGEzEFAjELqIaT2TebfrjsefudeDQUTOrqaylWMd+kr1yKwHgFAQQQQAABBBBA&#10;AAEEEEAghQCJMinQcvmKrwZM6rvxbGdbLgkIGgEEEDAR6D+yf/P2wuYUUlfM5BAVZxKl6tafdlZW&#10;66GqU1byzJtOQIUx7v7RQ9tefT3d6yPfemtfj9JufI0Wbhzjrhl5LyejbQ23Fx5Hnjp5kkH3JQX8&#10;9Es71KrMY+QMhUAeBSz7AUWVnWb8Y86yeE8ezyExI4AAAggggAACCCCAAAL5EiBRJl/7lT5atT/4&#10;1uL29O8PebOja52ugb0MxSAIIIBA8QTUdGng+MfFWxcrQiCdQLbdl0jtSrdrvGUvoJv+O37wY+9/&#10;Fq+0G+NLxBR0xneuXHOm2KN0r9h0X1Js8R/ydIC8hUByAZsaTpV4lK7X2bUneWzhnjTOs1Tyn1IA&#10;wy2HkRFAAAEEEEAAAQQQQAABBIwFSJQxBs9yusYpTVc0eyhyoAtgXQNnuRLmRgABBGIVUM2t7r6X&#10;Y42OuBDIQKD5i1l2Xzp0lNTeDDadKWsV0FXfX/39OjWRqfXFJM9Hniuz9cXtB/oPJ1mIr2cKkChz&#10;4JCpWGp5s5t7ZZgZp1ulNtGLlay4HAXssljeNRMwq+FUWdHPn3hKVdDMVjfqRApAYVjGYJb8Z7ko&#10;5kIAAQQQQAABBBBAAAEEyixAoky5dv/K5jUNU+a5r1nXwLt7nnQfhxEQQACBIgn0Hux6rujN6Ug7&#10;KNKJtVmL8nSz7L5EDTybbWYWBwEVw3hkY9gGSdHmyijh44mtv3HAq/lV1QOYML6u5tcie+HDQ/2R&#10;RTR6OJY39088/ZtcNGBSkPc++JiSwxSwMuRysY8EmRcByzQOnWGlOWYro2yzQAmmJ1uXWfJftrDM&#10;jgACCCCAAAIIIIAAAgiUR4BEmfLs9b+u9PrLHvayZhWVOXb8Iy9DMQgCCCBQDIEyVNui9V4xzqrx&#10;KjLsvtTdu814sUyHQHIBpYnc/aOHlMWS/JXUT2qWex58NPMCAMPiX/voBuNrzuamuakN43lxz9vv&#10;xBNM9UiWXLrQLFQloMR2woetXd1qTgT5+9pRypAjV8bseJRhIuM0jmyz0/Q1+PRLOyy39cJ5c+m7&#10;ZAnOXAgggAACCCCAAAIIIICAgQCJMgbIcU2hP+xumXeze0xqwPTczvvcx2EEBBBAoBgCarrUd3BX&#10;MdbCKhDwK5Bh9yVSu/xuJaN5FNAln7Jk1DLG45jVh3prX49yZeKpuqFSOpbLr+CETpQ5Z/ZMgw3N&#10;UaKMwCfUGZXwUQJKhNlgg+dBOTH3P9Y+LDOMXBmDz0t5plAah81X0CCpvsYzyU7TpPc/2m68s/ML&#10;kWdpjMZ0CCCAAAIIIIAAAggggEDkAiTKRL5BQcK7Yv6dXpogdOz6SXdvR5AQGRQBBBDIlYC+DAvf&#10;dClXG0KwcQlk2H2p/+h7cVkQDQL/IqCOFfc+9D8LS5ipKDFFBS1iKGKh61WbUjpDbafWT5oxrcFM&#10;O9xEynnK5HI6xYrU6Cp0ctLQqHTC17eHbWSWAkGvVOmwRq5MOlLeGlXgkosutJTRJ+7nTzxlOWNl&#10;LvtqZEr4s+xsZU/KjAgggAACCCCAAAIIIIBAOQVIlCnjvo8fd4avBkz/vGNNGQVZMwIIIDBEQH3o&#10;sm26dEWz3Vdx78E32HwEUghk2H2p92BXioB5BYFAAspv0JX5hl/9OtD4Yw6rgha6mF/7aHuGmRaZ&#10;ZMlIxjJjY8yNcHxATXwcRxjzdRUfUnewMR8b84HFly4Y8xmPD7y2a48OmMcBHYdK0mFNH8kcVQly&#10;BOH1oAKWNZwqC1HKo3GujD7gShYMyjhy8CL9+DCmYzoEEEAAAQQQQAABBBBAIGYBEmVi3p2Asc1q&#10;bPHSgEl9Rjq6Hg4YKEMjgAAC0QuoD12GVStmNVx8ZfMa/dfGaeDTj2wmYpaCCZw3c2lWK6L7Ulby&#10;zDuqgC4U7SupjIxEyQR3/ODH9qVllJ2j5jhZCRSpHsCmrc8H/YgpEUfFhz481O8+i6r4GLeD0QGL&#10;pAeTGBN2WFMfmXjaorlvOiNkJWBcw6myzKdf2mH20ySrPMvlSy7Pak+ZFwEEEEAAAQQQQAABBBBA&#10;IJwAiTLhbGMf2VcDpmc771M1hdhXS3wIIIBAGAE1XVIfujBjjz1q3bjTv7W4fezneAKBrAWUoavj&#10;mkkUVJTJhJ1JTyYQT65GpbSMbvHNSlnoJlXZOfaVACp7Mb3xTIO+S5+fXG9z+A/0Hw50M61kJqVz&#10;3f9Yu06Ir+UYt4PRFuiYKVfGS0WcdBs6lDHJCNJWZhK5MkmseKa6QCYpHfppopaCobcmqywZpfpN&#10;nTwp9OoYHwEEEEAAAQQQQAABBBBAwF6ARBl781hm9NWAaeD4x9n2HIkFlDgQQKB8Apk3Xfr2Ve36&#10;Mi8fPCvOpUBW3ZcGPj2cSy+CLqjA3LO/sPgS00401SH3935w70OPnajy8srr4ciVi6MpdJOqbIBw&#10;s1QfecmlCw2mtrxMVTqL9/5Z2inlTqk+RMXK13KUHza1fpKB/9ApdLa1FoMeVSPXVSkkM8iYcOHk&#10;yiSE4rHqAvrYGtdwqsSjloJBu55llSWjpdn8+OBgI4AAAggggAACCCCAAAII2AuQKGNvHtGM+vPu&#10;5jkr3AN6s+cp1VRwH4cREEAAgXwJZNt06Qp1XGpsqYg1TmmyoaM4h41zIWeZ1bgok3VxaDNhZ9Iq&#10;Avpz/wl1dVERqfyGslhU7kW5Fx6LcCiNQ/k3yhhQLk5WhWQqzgJvbpoblbl7MMqr8NhgSPuu0bRT&#10;qlVTic1vaksmVS5EpNI4ax9t955RdLLtU0kYMWrSQcaaNppcmZq4ePhkAlkldqjrmb7wvRdG0reT&#10;hs2qZ5++CYv344PPDgIIIIAAAggggAACCCCAQEWARJmyn4RlC9u8tEKgqEzZTxLrR6B8Atk2XZrV&#10;cPGVzWsG1etOnWSzA6oiZjMRsxRPIKuKMv1H9hcPkxXlWmDC+LqbWpdHuARd7asGxh0//LGuJJUx&#10;k7olky41lR+j7IRVd92j/BsV9sh8sapoInaDMFQxyGCWwSlk654ro41WqQbt+7BkJl/lZCrRZlJU&#10;pjL1a7v2KAls09bng6bLKDlAjH/19+scc8IquTJBQ7U8osyViYASO/wmuiVfhb6U9Cnw+HFTRyf9&#10;SMrw50gmSX7JwXkSAQQQQAABBBBAAAEEEEDAReCPv//977u8z7t5F/jcH9f9PybN+a/7NjkupHJ1&#10;Ovv3tQ0cR+N1BBBAIHIBNV167KnrssoaUYLjrdf+Z32BDyp193Xonw3a0AQdmxmZpRgCOrG7e7Yc&#10;PfbfjZejzymH1tic6cYUaPy3n3/3/Q/6/vuBMZ/M5IGPjhzd9+7/oT/ff+Lp36iJzBtvvd333z9U&#10;+osu7/Xfyj/974p/8P9TmTF6cvN/fmnDE7/e8vy2zl17olrdbd/6DzaJMieShF4N2MRq5HnQZv2X&#10;17o+P7leh6qm06Id/M/bX/nff/nP2q9RL6GV9OO3jsL/Mn68DkZNQfp6+H/87nfKX3n+5Vf1v8jK&#10;42EQ4395vUuJZb948llfd/kK8o09/23Bhed/7nN/4kugpnFsjrEOmHFiWRIEfekleczlGaWgXXLR&#10;hS4jJHk3w4+bwhv8uM2Y1pD6GOvHyv2Ptv9//3+79IlIsuQQzyjfKM7E1hCLZUwEEEAAAQQQQAAB&#10;BBBAoIQCf/TZZ5+VcNkseZjAT59pVfskRxZd3K5p7Ro/7gzHcXgdAQQQiF9g8/Y1Hbt+klWcq5Zu&#10;GWy6VIlh5972X76w2iaev7vpsM1EzFI8gWc7257rbLNf15oVb9RPnG4/LzMiUEVA9+uqcqHqESiF&#10;Flj0pQvMbjq1raqjE3pFo44/vfFMVW2Z33RulUowSoBQ4RP9U1bTmFkd1y7+svdSCjrz6XoS+SVN&#10;YlX9wytDVeLRP8f6MVVmUZB333ajx5ye5IZal5pwJX8+3ZMhDli6SIa+9c07vuc+SPURzpk9Uzsb&#10;ehaNH8PHrdL2rvIv4ZIrX1DKkonhu+KmFcv1vZowch5DAAEEEEAAAQQQQAABBBDInQCJMrnbsiAB&#10;qyvB/Y+3uJdGaJ6z4vrLHg4SIoMigAAC0Qj0Hux64PFFWYXTMu9mdc0bNrv6QK3fstQmpO//2bvk&#10;RNpQF2+WrD47I3PLimfLivIooLvA+x9rz2Pk+Yp57fe+67eLUPXlr7rznmzzn3QzPX3amcOCVAbP&#10;mJkxw14JcUOsy29144rn/FSsVNdEZWaqJxh9eKhfhrrCP1FFqf+wzRKyypUhUSbo/polysT2cdPC&#10;VWBGHzT9d6SwTp0+XCf+a/X5GnOXVU5m7V9/d8zHeAABBBBAAAEEEEAAAQQQQCC/AiTK5HfvPEfe&#10;0fXw5h13ug/KXZS7ISMggEDkAsos7Du4K5MgG6bMu/26UVosWSbK8D2fydYXZtK/+Yfp7om5tWp8&#10;/bJ18+e01voWzyNgILD20fbXMmpGY7C6GKawLCdTWe89Dz4arsqIJeldt94QojPO3T96qNaUHctV&#10;xzZXJrkyJMoEPQZmiTJaBR83l60M9B3oEhLvIoAAAggggAACCCCAAAII+BX4N36HY7T8CrQ03aL7&#10;V/f4/3nHGvdBGAEBBBCIVkC9Y7LKklGHu29fNXrtgbpTaXsX7ZEhsD8QGNY1zEZHlfNsJmIWBGoV&#10;WNW6XH+zXutbPJ9QQPVCvDcPGnPqUYsljPlWhA8EavrzjWuvjnCx0YakpKL17RHV4IkWisBGFeDj&#10;lvpgKJ8pRKZg6nh4EQEEEEAAAQQQQAABBBBAIIQAiTIhVPM6ppeuSbo/3rmXGvJ5PQPEjQAC1QV0&#10;3f5c5/C2R2Zo6rhUP3H6qNM1TmkyC4OJEHARmN2QQduygU8Pu8TMuwiEE1Auwu03Uu4oFPDiSxdY&#10;Nl2qLMN+xkB8gTJ+dPesMj+BYi7ksCo69Qi5MoXc2vCL0sdNCR/h5yngDKtaryvgqlgSAggggAAC&#10;CCCAAAIIIIDAHwqQKMOJ+J8CumdtmXezu8jm7WuOHf/IfRxGQAABBGIT+MULt2QVUvOcFfSOyQqf&#10;eT0KZFJRpvdgl8clMBQCfgWUjrDya1/xOyajSUClepZcutCeohhFCFSMJxydqlwEHT9c5FmNvO3V&#10;18mVyQo/7/OS8JFiB69d/OXCpDymWD6vIIAAAggggAACCCCAAALlESBRpjx7nWilV8y/s/60sxI9&#10;evKHBo5//NzO+xwH4XUEEEAgNoGOroe7+17OJCp9M6ucTCZTMykCfgWUlasmYn7HZDQE8i6gfA5q&#10;bHjfxJtalwdqHlQ91ECFWLz7VB9w+rQzw82ofbl2yZfDjV/IkcmVKeS2GixKCR9K+zCYqDBTZJVk&#10;WRhAFoIAAggggAACCCCAAAII5EiARJkcbZZFqOPHneHlLrZj10/UoMQiYuZAAAEETARUKOvZzsxS&#10;AL+1uF3fz9UX6p7mmBByX19Hwid5DIFRBeyLylBRhqMYv4BqbExvDJiaEL+A3wgvnDc3w8ouBeh1&#10;MmH8eL87Mmw0JYcVQCko0cjByZUxBi/MdMuXXK7kj8IsJ/RCskqyDL0uxkcAAQQQQAABBBBAAAEE&#10;EBgpQKIMp2K4wHkzrzl35tXuLhk2KHEPnhEQQACBYQL6TlO5rExYrmheoyIcY05dP3H6mM/wAAIx&#10;CMxuWGQcRlYfXuNlMl2uBVRj444bV9KPxssminFV63IvQ6UbpLlpbroX43lrRsiKMpVlqiMMB77W&#10;HVeuzNYXt9f6Fs8joOQPEJIILL5kQYZJlkki5BkEEEAAAQQQQAABBBBAAAGPAiTKeMQszlBfXdDm&#10;3hZBDUq6e6k6UJxTwUoQKLOAvs3e7HkqE4FZDRdf2bwmk6mZFIFAAvYVZbQQFYUKtByGRcCXgBpk&#10;3HXbDaQOuHvefmNrJk2XBiMvwD2rAaAOvAopuW932UbY8Ktfd3btKduqWa+jgL6UaMA0pqHquvGl&#10;NKYSDyCAAAIIIIAAAggggAACRRIgUaZIu+ltLSpL0NK02n04isq4GzICAghkLqD79ay+zZSzeP1l&#10;D2cuQAAI+BVQhST3fNxaQ+o70FXrKzyPgL3AjGkN3NI5susyOPM8Fe1j3hudaAmOG5Hk9UUXXbDo&#10;SxckeZJnBgV0l5/5CWc78iigBkw0+KuyccpSpe5OHg82MSOAAAIIIIAAAggggAACLgIkyrjoFfld&#10;FTCoP+0sxxX2H31v5952x0F4HQEEEMhWoKPrYX2bZRLDsoVtyRsqJX8yk7UwKQJDBZJ0E0MMgXIK&#10;KHXgphX0yEi5+efMnqnL4JQve32tAN2XvHqcdDBlhnF5n5xaVnffdqNBvZ/kIfFkjgRo8Fdls/Rd&#10;ZJMgmKMDQ6gIIIAAAggggAACCCCAQOEFSJQp/BanX6CXMgabt6+h2UH6PeBNBBDIWqD/yP7nOtsy&#10;ieLcmVfPn9OafOr6iTOSP8yTCGQrMKtxkXEAh47uN56R6RBILUCuTDo6FXHRNXC6d72/pU30Pqbl&#10;gGY1S5TzoSoOdBxLsrlkySRR4pkqAup3RtGUUX0WX7Ig71/anHwEEEAAAQQQQAABBBBAAIEUAiTK&#10;pEAryyuzGlt0Teu42oHjH6sYg+MgvI4AAghkJUDTpZHyvQffyGo7mLcwArMbWozXoqQ34xmZDgEX&#10;AVrS1KqnTIvbb2yNp9JGAbov1boFqZ+XFZf3Y+qRJTMmEQ8kEVCxK/WnS/JkeZ5RKTKaHpZnu1kp&#10;AggggAACCCCAAAIIIDBUgEQZzkM1ga8uaKsbd7qjUUfXOm6nHA15HQEEMhFQ87juvpczmfrbV7WP&#10;H3dGJlOPOenApx+N+QwPIFBdoGFqE0QIIFBdQKkDi76U76okllt81203xNY1Y/GlCywFPM6la2OP&#10;oyUZSpf3dByrAkWWTJJTxDMJBdSfjh8ug1b6cMVTiizhDvIYAggggAACCCCAAAIIIICALwESZXxJ&#10;FnOc+onTW5pWO65NRWWe7bzPcRBeRwABBIwF1DZOzeOMJ61M1zLvZtX0ymRqJkXARkB5YPWnnWUz&#10;V2WWgU8PW07HXAh4EVCuzMqvfcXLUMUeRDkWsWXJCPySiy6ko1Dyg0cVpZNZKafhnr+4NZ5qScn3&#10;lCejFVABFSWIRBueWWBq2Hf3bTfy4TIDZyIEEEAAAQQQQAABBBBAIDYBEmVi25Ho4rmyeY37VVbn&#10;3o29B7uiWxsBIYAAAicXeG7nfcrzsxfSV+4V8+9MMa99L5sUQfIKAoMCxtlg/B7C2cupwJJLF1Jp&#10;o/reyUc5FhHury5fc1pUZu7ZX8jEkypKI9kXX7KAvlSZnMZiT6pvJyWIlDxXJraGfcU+cqwOAQQQ&#10;QAABBBBAAAEEEIhTgESZOPclrqiWLWxzDyirwgzukTMCAgiUUEB36h27fpLJwr+1ON6mS5mAMGlR&#10;BRqnnF/UpbEuBPwKKAtEuSDUJhlVNdosmUq0ynNi42r6OJArM5RLx1uVP2oC5GEEEgqUPFdG38wR&#10;NuxLuHc8hgACCCCAAAIIIIAAAggg4EuARBlfkkUe57yZ18xquNhxhd19L3f3djgOwusIIICAjUBW&#10;uX1XNK9pnNJks0ZmQSBbAY56tv7Mni8B5croSo+Ui6G7Jo3Is2QUbU6LymRVUaayv+TKnDg5dXV/&#10;++er4yyVlK8vT6KtIlDaXBmyZPhcIIAAAggggAACCCCAAAIIVARIlOEkJBK4/rKHEz1X9aFnO+9z&#10;H4QREEAAgdACO/e2K7cv9Cwjx2+YMk/d7uznZUYEMhEwbr3Uf2R/JstkUgR8CcyY1nDPX9xa8k4Z&#10;g5iVa85cpBGoqMzU+km+jkFJxil5rsw5s2eu/evv6iNfku1mmRkKlDBXRj9G9cOUz1eGp46pEUAA&#10;AQQQQAABBBBAAIF4BEiUiWcvoo6kfuL0lnk3O4aoi+fdPU86DsLrCCCAQFCBY8c/yqqcjJeUxKA4&#10;DI6AX4H6087yO2CV0fqPvmc2FxMhEEhg6uRJd99246IvXRBo/LwMm69rTt1DK+0jL7aVOLOtKFOJ&#10;QWiqGJQvNy/RXrv4y/qY69h4GY1BEBhToFS5Mvrxoc+XfpiOycIDCCCAAAIIIIAAAggggAACZRAg&#10;UaYMu+xnjVfMv7Nu3OmOY2V1/ewYNq8jgEB5BJ7bed/A8Y/t1+vedEkZjTZhK5fIZiJmKbxAw1Qa&#10;jRV+k1mgZ4FK1oUSCErbhkl5Qrm75lTeyeJLFng+CiUYThWDbr+htTxHXVf4are0fMnlJdhblhiX&#10;gH6yqMhK4bMwtUAtkyy0uA4f0SCAAAIIIIAAAggggAACmQqQKJMpf64mHz/ujCub73QMWX/PrZ4m&#10;joPwOgIIIBBIoPdgV8eunwQavMqwXpoumSXK9B3cZU/EjIUUaJxyfiHXxaIQCC2gBAI1HipbGyYl&#10;TChDSHlCebzmVPZDXvYrqjibm+aW5KirkAztYEJ/czJ+dQF9u6782leKqlT58VHU1bEuBBBAAAEE&#10;EEAAAQQQQACBdAIkyqRzK+lbLU23uHdJULWGkvKxbAQQiF4gq6pXNF2K/mgQYBCBxilUlAkCy6Bl&#10;EJgxrUHX6rpcL8NitcZzZs88UfDgory2naqUAspFcZTY8pB01IvdcUxnm0IyJfkei3+ZSy5deNet&#10;N0ytnxR/qMkjrNRqyu+Pj+Qr5UkEEEAAAQQQQAABBBBAAIFaBUiUqVWs7M8vW9jmSEBRGUdAXkcA&#10;gUACu3ue7O57OdDgVYZ1b7pkHzMzIuBFwDhRpru3w0vYDIJAPAKqU6L7P120xxOS90iUXKIiB7lr&#10;tzTSQQkfKo4Sf66M4vS+iY4DVtKMiteGqVIkSWc7QnPHLeP1/AqoVZyyEi+cNze/Sxgaudre8REr&#10;xlayCgQQQAABBBBAAAEEEEAghACJMiFUizzmeTOvmdVwseMKKSrjCMjrCCDgXeDY8Y8yKSfjpemS&#10;dw0GRMBGwKxfmM1ymAWBTAQq9TZ03V6wGgAVzEVfumDtX39XRQ4ysfU+afy5Mkq6ilZbbZh0GHQk&#10;vO+L/YBKkVE5qBPLyW2RJHs0ZjQTUGraHTe25j01TYVkVB3nG9deHVuVLLN9ZCIEEEAAAQQQQAAB&#10;BBBAAIExBUiUGZOIB4YLXNl8pyOKisp0dD3sOAivI4AAAh4F9KWkryaPAyYciqZLCaF4rKgC7tm3&#10;RZVhXQjUJKDr9konpvgLliRclzI21n7vuyfaFY2vS/hKLh6LNldGiVaV6iZTJ0+KVrJSWkaX37mu&#10;oqQSF0qRUTmogp3taI8NgaUTqKSm6bimez3Dtyp1yPQzUdVxMgyDqRFAAAEEEEAAAQQQQAABBOIX&#10;IFEm/j2KLsJZjS3Nc1Y4hvVs532q3+A4CK8jgAACXgT6j+zv6FrnZaiaBqHpUk1cPFxIAYrKFHJb&#10;WVQmArp019W77jXzni6jkiHKhIg8Y8Nli5Uro22KJ9WjUt1El8p5qW6iy+88VlGS84kUme99lxIX&#10;Lh8f3rUU0I8VHVcd2rx0Yhqs1RRtZSzL7WMuBBBAAAEEEEAAAQQQQACBMQX++Pvf//6YD/EAAsME&#10;Gqec37HLqSTM7/7vT//kj+tmN7ZgiwACCGQusHnHmvf+e6dxGGq6tPJPH/M7aedvNwwc/9jvmKOO&#10;dmXzGoNZmKIMAr0Hd3X3ddisdP6cVvJybKiZJUOBz33uT5RG8KcXX3TGxNP6/s8DnwwMZBhMTVPr&#10;gvPyhV+67Vv/Qekan59cX9O7uXtY23TJRRcq7P3vf/A/fve7rOKX+dI/XXTbt//D+XP/V4WUVRjp&#10;5lW+ke7CdVTefb8v8nOuaj2LL10gZ5XoyEUVmQOHDm979fV0+5L8LX1TRVjw44mnf5N8CemeVNGm&#10;ysc/L/+jQ7vgwiZt1v91bKDvvx+IM+xcf5vFSUpUCCCAAAIIIIAAAggggEAZBP7os88+K8M6WaN3&#10;gV+8cEvn3o0uw9aNO31Na9f4cWe4DMK7CCCAgKNAd2/H+i1LHQdJ8fp3rtvWOKUpxYtVXlm/+Zru&#10;vpf9jjnqaH9302GDWZiiDAK7e5782TMrbVa6aukWVcWzmYtZEIhEYM/b72x75XWDO2+X9aq2iq6N&#10;85JD4LLSke8qI2HT1uftN6iSuiH2XORtjGmuc771xR2v7doz5pPGD6gOxyUXXaCzbTyv43TyvPch&#10;z8ncI0NSHSMVwXIM1fvr37zje97HHDagvvFUEin0LIHGr3xldXbtiSc7bXrjmcqZK+dPkEC7zLAI&#10;IIAAAggggAACCCCAQHkESJQpz157XqkaJ7W1NzmWLlDbEcoSeN4YhkMAgRoFzJJLhsYV6NvPbC0k&#10;ytR4ynj8pAK9B7seeHyRDVCgz51N8MyCgIvAJ8cGdK+5s2tPVJkEui3W1eb8pnNVX8FldQV41zJd&#10;Rp2txJ671I0kuyzGnV1vKjNsf+8HSZ4P94zyY+b/C3Ix8pDCQTFyTgUqP1NeeuW1t/b1ZLUElZBR&#10;+TH9U3GprGJgXgQQQAABBBBAAAEEEEAAgbwLkCiT9x3MMv5nO9ue62xziaD+tLNUVMZlBN5FAAEE&#10;XAR27m3/5QurXUZI8W64rz4SZVJsB69kLvCXj0yyiYFEGRtnZolZQLebqhWhC07990D/YftQVchE&#10;/TuUQKD/kkMwzF+7o4vnEHkeulE+5+wvlCd1o5Ixo3NueYtfOduV483Ztv9uYcZMBCqftT1v95hl&#10;Yap+zOAPkUyWzKQIIIAAAggggAACCCCAAAJFEiBRpki7ab0WL0Vlvn7ZuvlzWq1DZz4EEEDglFP0&#10;JfbAP7X0H33PGCNc/xcSZYy3kum8CKhAnc3HkEQZL/vFIIUR0AXnu+/36Z+SZva//0GgPhrKHlDB&#10;GN1r6o/+SY5JeHi0NdoU/dPupC6OooI9n59cP33aiUvlMldcqEgGOuRClm3lbFMYKeHx5rGiCoT7&#10;rPFBK+qZYV0IIIAAAggggAACCCCAQOYCJMpkvgX5DoCiMvneP6JHoNwC7t9gKfxa5t28bKFTLa4q&#10;k5Iok2JHeCVzAbNzS6JM5ntNADELqJxJJW9G/4sSNT481K9okxfk0F/5V6poKGNA/1XqgP4/K/87&#10;/+MoUNmUyn+rDCXwSkJMBd9x0kK+PvSQ61Jfa9RRT1JaqZLvNXi8KylfZU4/KuTxYFEeBSo/RPQp&#10;q3zoNHKSdEzVvlJu3+CXmD5i+tzxQfO4LwyFAAIIIIAAAggggAACCCAwTIBEGY6EkwBFZZz4eBkB&#10;BLIT8PL1VWv4arr0nX/fMX7cGbW+mPB5s4SDv7vpcMKQeAyBMQV+8cItnXs3jvmY+wMkyrgbMgIC&#10;CCCAAAIIIIAAAggggAACCCCAAAIIIIAAAgUQ+DcFWANLyFBA171XNt/pGMBzO+9zHIHXEUAAgVoF&#10;Nm9fM3D841rfcnxetWTCZck4xsbrCGQlUD9xRlZTMy8CCCCAAAIIIIAAAggggAACCCCAAAIIIIAA&#10;AgiUUIBEmRJuuucltzTdohoJLoP2H31v5952lxF4FwEEEKhJoP/IfpsKFkOjOnfm1efNvKamOHkY&#10;gTIINE5pKsMyWSMCCCCAAAIIIIAAAggggAACCCCAAAIIIIAAAghEIkCiTCQbke8wrpjvWlSmo2td&#10;vgmIHgEEciWgVi/G8daNO/36yx42npTpEMiFAGWWcrFNBIkAAggggAACCCCAAAIIIIAAAggggAAC&#10;CCCAQGEESJQpzFZmuZD5c1odi8r0HdzV3duR5RqYGwEESiOgb5vuvpeNl6sudWQDGJszXV4E6idO&#10;z0uoxIkAAggggAACCCCAAAIIIIAAAggggAACCCCAAAIFECBRpgCbGMUS3IvKPNt5XxQrIQgEECi6&#10;wD/vWGO8xFkNF6tLnfGkTIdAXgRIlMnLThEnAggggAACCCCAAAIIIIAAAggggAACCCCAAALFECBR&#10;phj7mP0q3IvKqMBD78Gu7FdCBAggUGiBnXvbVcLKeInLFrYZz8h0CORLwLEuXb4WS7QIIIAAAggg&#10;gAACCCCAAAIIIIAAAggggAACCCCQrQCJMtn6F2r2lqbVjuvp6FrnOAKvI4AAAtUFnttpXbzqiuY1&#10;jVOa2BcEEKgiQFEZjgcCCCCAAAIIIIAAAggggAACCCCAAAIIIIAAAgiYCZAoY0Zd/Imav9haN+50&#10;l3V27t3Yf2S/ywi8iwACCFQR6Oh6uP/oe5ZEqpNB0yVLcOZCAAEEEEAAAQQQQAABBBBAAAEEEEAA&#10;AQQQQAABBBBAoLoAiTKcEG8C48edQVEZb5oMhAACvgWOHf/o2U7rcjLXX/awvht9L4XxECiawKzG&#10;RUVbEutBAAEEEEAAAQQQQAABBBBAAAEEEEAAAQQQQACBWAVIlIl1Z/IZlwonOBaV2bm3XZfZ+Vw9&#10;USOAQNQCKiczcPxjyxDPnXn1rMYWyxmZCwEEEEAAAQQQQAABBBBAAAEEEEAAAQQQQAABBBBAAAEE&#10;qguQKMMJ8SngXlRG19i7e570GRNjIYAAAqecogy8jq51lhLKGvzqgjbLGZkLgfwK1E+cnt/giRwB&#10;BBBAAAEEEEAAAQQQQAABBBBAAAEEEEAAAQTyJUCiTL72KwfRqqiMY5TP7bTujeIYMK8jgED8Apu3&#10;rzEuJ6NWdNz9x38wiDASgcmnkSgTyVYQBgIIIIAAAggggAACCCCAAAIIIIAAAggggAACxRcgUab4&#10;e2y8QhWVaZ6zwmXS/qPvUVTGBZB3EUBgmED/kf2dezdasjRMmXdl8xrLGZkLAQQQQAABBBBAAAEE&#10;EEAAAQQQQAABBBBAAAEEEEAAAQSSCJAok0SJZ2oTuLL5ztpeGPG0cYcUx2h5HQEEIhd4ttO6ThVN&#10;lyI/EoQXm0DD1KbYQiIeBBBAAAEEEEAAAQQQQAABBBBAAAEEEEAAAQQQKKoAiTJF3dks16VuI45F&#10;Zbr7XlYFiCzXwNwIIFAUgd6DXcblZPQFOKuxpSh+rAMBCwGVo7OYhjkQQAABBBBAAAEEEEAAAQQQ&#10;QAABBBBAAAEEEEAAgVNOIVGGUxBEYP6clY7jUlTGEZDXEUCgIrB5u2kLpLpxpy9b2AY+AggggAAC&#10;CCCAAAIIIIAAAggggAACCCCAAAIIIIAAAgjEKUCiTJz7kvuoVE1hVsPFLsvYubf92PGPXEbgXQQQ&#10;QKC7t0MVqiwd1HuO2hiW4MxVGIH6084qzFpYCAIIIIAAAggggAACCCCAAAIIIIAAAggggAACCMQs&#10;QKJMzLuT79iav+hUVGbg+Me7e57MNwHRI4BA1gLPdt5nGULDlHktTbdYzshcCBRGQH0bC7MWFoIA&#10;AggggAACCCCAAAIIIIAAAggggAACCCCAAAIxC5AoE/Pu5Du2+XNaHf86nO5L+T4BRI9A1gL25WS+&#10;uoCmS1nvOvMjgAACCCCAAAIIIIAAAggggAACCCCAAAIIIIAAAgggUFWARBkOSECBlqbVLqP3HdzV&#10;e7DLZQTeRQCBMgsYl5NpnrNCXefKDM7aEYhcgLZokW8Q4SGAAAIIIIAAAggggAACCCCAAAIIIIAA&#10;AgggYCNAooyNc0lnaf5ia924010WT1EZFz3eRaDMAurd1t33spmAvuuubL7TbLpsJ3L8Ys82eGaP&#10;VqBxSlPo2AymCL0ExkcAAQQQQAABBBBAAAEEEEAAAQQQQAABBBBAAAF3ARJl3A0Z4aQC+tPt82Ze&#10;4wLUuXfjseMfuYzAuwggUE6BzdvXWC5cBbTqJ063nDHDucg2yBC/wFPXnTqpwKtjaQgggAACCCCA&#10;AAIIIIAAAggggAACCCCAAAIIIBCPAIky8exFMSNx7L4kFJWFKCYNq0IAgWACO/e29x99L9jwwweu&#10;P+2sK5tN83LMlsZECCCAAAIIIIAAAggggAACCCCAAAIIIIAAAggggAACCBRMgESZgm1odMtR4YFZ&#10;DRe7hEX3JRc93kWgnALP7bzPcuHXX/aw5XRV5uo/sj+SSAgDAQQQQAABBBBAAAEEEEAAAQQQQAAB&#10;BBBAAAEEEEAAgTgFSJSJc18KFVXzF1e6rKfv4K7eg10uI/AuAgiUSsC4nIxyAWc1tkQibFlHJ5Il&#10;EwYCCCCAAAIIIIAAAggggAACCCCAAAIIIIAAAggggAACNQmQKFMTFw+nEZg/p7Vu3Olp3vz9OxSV&#10;cdHjXQTKJlDacjJl22jWWzABlaAr2IpYDgIIIIAAAggggAACCCCAAAIIIIAAAggggAACCMQpQKJM&#10;nPtStKiUK+OypN09T7q8zrsIIFAeAeNyMi3zbq6fOL08vKwUgXAC48edEW7wysgNU8nFCW3M+Agg&#10;gAACCCCAAAIIIIAAAggggAACCCCAAAII5ECARJkcbFIBQmxpWu2yioHjH+vy22UE3kUAgZIIWJaT&#10;Ua2sK+bfWRJYlolAAQQMcnEKoMQSEEAAAQQQQAABBBBAAAEEEEAAAQQQQAABBBAovACJMoXf4igW&#10;qIoLsxoudglld88Wl9d5FwEEyiBgXE5m2cI27t3LcK5YIwIIIIAAAggggAACCCCAAAIIIIAAAggg&#10;gAACCCCAQJEESJQp0m5GvZbmL650ie/Nnqf6j+x3GYF3EUCg8AKW5WQapsxzbCqX3+2oOzV4i5z8&#10;4hA5AggggAACCCCAAAIIIIAAAggggAACCCCAAAIIIIBA5AIkykS+QcUJTzfKalPisp7dPU+6vM67&#10;CCBQbAHjcjJfXdBWbM8qq2uccn5p187CEUAAAQQQQAABBBBAAAEEEEAAAQQQQAABBBBAAAEE8i5A&#10;okzedzBP8Z838xqXcHfu3eDyOu8igECxBSzLyaiX3KzGlmJ7sjoECibg2AKyYBosBwEEEEAAAQQQ&#10;QAABBBBAAAEEEEAAAQQQQACBMguQKFPm3bdee0vTapcp+w7u6j3Y5TIC7yKAQFEFjMvJXH/ZwxFK&#10;0p8uwk0hJAQQQAABBBBAAAEEEEAAAQQQQAABBBBAAAEEEEAAgdgESJSJbUeKHE/jlKaGKfNcVtj5&#10;W4rKuPjxLgKFFbAsJ9My7+b6idMjpCRRJsJNISQEEEAAAQQQQAABBBBAAAEEEEAAAQQQQAABBBBA&#10;AIHYBEiUiW1HCh7P/DkrXVa4u+dJl9d5FwEECilgWU6mbtzpV8y/s5CMLAqBbAXizD/L1oTZEUAA&#10;AQQQQAABBBBAAAEEEEAAAQQQQAABBBBAIIQAiTIhVBnzpALnzbzGRaf/6HvdvR0uI/AuAggUT8C0&#10;nEzT6vHjziieIStCIHOB0IkyKmuX+RoJAAEEEEAAAQQQQAABBBBAAAEEEEAAAQQQQAABBGIQIFEm&#10;hl0oUQy6Bjt35tUuC965l+5LLn68i0DRBCzLydSfdtaVzWuKJlj7ekg4qN2MN7IXqDt1UvZBEAEC&#10;CCCAAAIIIIAAAggggAACCCCAAAIIIIAAAghEIECiTASbULIQzpu51GXFdF9y0eNdBIon0NG1zmxR&#10;NF2qUFNTx+zIMRECCCCAAAIIIIAAAggggAACCCCAAAIIIIAAAggggIB3ARJlvJMy4BgCjt2XBo5/&#10;TK4MhwwBBCoC6sXWd3CXjcashovnz2m1mYtZEEDAuwAJXt5JGRABBBBAAAEEEEAAAQQQQAABBBBA&#10;AAEEEEAAgZwKkCiT043Lcdi6qWqes8JlAbt7tri8zrsIIFAYgWc77zNby5XNd5rNlW6ifX0d6V7k&#10;LQTKIEDLsDLsMmtEAAEEEEAAAQQQQAABBBBAAAEEEEAAAQQQQCCJAIkySZR4xrMA3Zc8gzIcAqUU&#10;UDmZ7r6XbZZ+7syrZzW22MzFLAgggAACCCCAAAIIIIAAAggggAACCCCAAAIIIIAAAgggEE6ARJlw&#10;tox8UgF1X6obd3pqILovpabjRQSKJGBZTuarC9qKRMdaEEAAAQQQQAABBBBAAAEEEEAAAQQQQAAB&#10;BBBAAAEEECitAIkypd36jBeuXBmXCOi+5KLHuwgUQMCynIy6xdVPnF4ANF9LqDv1DF9DMQ4CgwL6&#10;UAfVoChUUF4GRwABBBBAAAEEEEAAAQQQQAABBBBAAAEEEEAgRwIkyuRoswoVKt2XCrWdLAYBc4Ft&#10;u9bZzKnyV8sWUk7mD7AbpzTZ4DMLAggggAACCCCAAAIIIIAAAggggAACCCCAAAIIIIAAAt4FSJTx&#10;TsqAiQTcuy+F/tPzRMvgIQQQyEKg/8j+N3uespm5pWn1+HEUULHBZhYEQgm4NHwMFRPjIoAAAggg&#10;gAACCCCAAAIIIIAAAggggAACCCCAQEYCJMpkBM+0p5xC9yVOAQIIpBN4tvO+dC/W+pYu11uabqn1&#10;raye7z/yblZTMy8CkQtQBinyDSI8BBBAAAEEEEAAAQQQQAABBBBAAAEEEEAAAQQsBUiUsdRmrj8Q&#10;oPsSBwIBBFIIqJxM596NKV5M8cqVzXfmqJyMZFKskVcQQAABBBBAAAEEEEAAAQQQQAABBBBAAAEE&#10;EEAAAQQQKJUAiTKl2u64FutYUab/6Hu9B7viWhLRIIBAeAGzcjL1p52Vo3Iy4eGZAYEcC9SdSgO1&#10;HG8foSOAAAIIIIAAAggggAACCCCAAAIIIIAAAggg4FeARBm/noxWm8C5M6+u7YU/fHp3z5Mur/Mu&#10;AgjkTuDY8Y/MPvhXzL8zdz4EjAACowo0TjkfGQQQQAABBBBAAAEEEEAAAQQQQAABBBBAAAEEEECg&#10;IkCiDCchSwHn7ktbsoyeuRFAwFygo+vhgeMfG0yrcjLz57QaTMQUCCCAAAIIIIAAAggggAACCCCA&#10;AAIIIIAAAggggAACCCBgKUCijKU2cw0XcOy+1HdwV/+R/bAigEBJBFROpqNrnc1ir7/sYZuJcjfL&#10;rIaLcxczASPQOKUJBAQQQAABBBBAAAEEEEAAAQQQQAABBBBAAAEEEECgIkCiDCchS4Hx485omDLP&#10;JYJ9fR0ur/MuAgjkSEBNl2zKySgXZFZjS45kCBUBBKoL6PcNiBBAAAEEEEAAAQQQQAABBBBAAAEE&#10;EEAAAQQQQACBigCJMpyEjAXmz1npEsHuHrovufjxLgJ5Enhu53024V7ZfKfNRH5nUcUdvwMyGgKW&#10;Ar0Hu8JNV3cqiTLhdBkZAQQQQAABBBBAAAEEEEAAAQQQQAABBBBAAIGcCZAok7MNK164jmUb3ux5&#10;qngmrAgBBEYK7Nzb3n/0PQOZ/JaTUTc6Ax+mQCCQQNBML1ovBdo1hkUAAQQQQAABBBBAAAEEEEAA&#10;AQQQQAABBBBAII8CJMrkcdcKFbPurupPO8tlSerG4vI67yKAQC4EOrrW2cSZ03IyNjjMggACCCCA&#10;AAIIIIBAdYFPjg1s2vr8tldeBwoBBDIR6Oza8/Mn+KOyTOyZFAEEEEAAAQQQQAABBPIkQKJMnnar&#10;qLE6FpXp7t1WVBnWhQACFYHu3g6bcinnzrza8RuJLUMAgdgEGqbMiy0k4kEAAQQQQKCQApUUmTt+&#10;8OMnnv7Nh4f6C7lGFoVAzAJ73n7nngcfvf+x9nff74s5TmJDAAEEEEAAAQQQQAABBGIQIFEmhl0o&#10;ewznzVzqQkBFGRc93kUgFwLPdt5nE+dXF7TZTMQsCCBgJjB+3BlmczERAggggAACpRVQCZm7f/SQ&#10;UmQ+GRgoLQILRyArgQOHDq99tP3ehx57a19PVjEwLwIIIIAAAggggAACCCCQL4E/+uyzz/IVMdEW&#10;T+DY8Y++/w8zXNa1ZsUb9ROnu4zAuwggEK1A/5H9bRvPNwivec6K6y972GCiQFP85SOTAo08dNhZ&#10;DRevWkbDOwPp0k2xfvM13X0vh1h23j/aIUwYEwEEciegQh1qpaFSASoSsL/3g2HxT6irmz7tzLln&#10;f6G5ae6MaQ25Wx0B511AKTIqJHOg//DQhVy7+MvLl1ye96URPwLxCyhF5kSzs1f/oNnZObNn3n3b&#10;jfEHT4QIIIAAAggggAACCCCAQIYCVJTJEJ+p/1VAf+qtm1cXjn19HS6v8y4CCMQsYFZO5srmO2N2&#10;iCS2ulMpzhHJVhBGUoH6iU7JuEmn4TkEEEAgjICSY1QkYNVd9zyycZPuQUdmyWhaFfBQCQFV8vir&#10;v1+nrje6MVViTZhwGBWBPxBQ/paOnA7nsCwZmBBAwECg0uxMlZyGZckYTM0UCCCAAAIIIIAAAggg&#10;gEABBEiUKcAmFmEJsxoXuSxjd88Wl9d5FwEEohVQxanOvRsNwlPNCQpTJXFunGJR3SdJJDyDQEIB&#10;Wi8lhOIxBBCITUApMvc8+Kj6aLy2a0/y2JSvoIyZSrpM8rd4EoFaBSrn8/7H2kmRqZWO5xHwIqAv&#10;eX3V0+zMCyaDIIAAAggggAACCCCAQDkFSJQp575Ht+rZDS0uMXX3UlHGxY93EYhXoKPLqBcS5WTi&#10;PQREhoCbQOOUJrcBeBsBBBDIQODnTzylFBnViUk3t2rM6PZUZQbUqindCLyFwMkEBlO4Up9PbBFA&#10;wEVAzc5IkXEB5F0EEEAAAQQQQAABBBBAoCJAogwnIQqBWY0tdeNOTx3KwPGPew92pX6dFxFAIE4B&#10;lZPp6FpnEFsBysnIygCKKRAIJ9Dd93KgwekXFgiWYRFAIJCAWmkoweXpl3a4j68+Tfc++Jia47gP&#10;xQgISEB5V5UqR6TIcB4QyERAaWo0O8tEnkkRQAABBBBAAAEEEECgkAIkyhRyW3O5KOXKuMS9u+dJ&#10;l9d5FwEEIhTQ51ppcAaBFaCcTN8BkgUNTgpT5FKAijK53DaCRqCsAkpEUJaMElx8Aai0jJrjqPyA&#10;rwEZp5wCBw4dfqR901/9/TpSZMp5AFh15gKDlZxodpb5XhAAAggggAACCCCAAAIIFEaARJnCbGXu&#10;FzK7YZHLGrp7t7m8zrsIIBChwHM77zOIqgDlZAyUmAKBnAq41KvL6ZIJGwEE8iugXAQVgAlxCfrI&#10;xk3kyuT3YGQbeSVF5o4f/njbq6RbZbsVzF5SAX0G1z7aTiWnkm4/y0YAAQQQQAABBBBAAIGQAiTK&#10;hNRl7FoEHCvKhGvZUMsieBYBBLwJqJxM/9H3vA138oEKUE7GQIkpEAgq0H9kf6DxKScTCJZhEUDA&#10;u4A6Lq19dIMKwHgfuTKgcmVUkCDQ4AxbSAGdSVJkCrmzLCovAoNpaq/tooNeXjaNOBFAAAEEEEAA&#10;AQQQQCBPAiTK5Gm3ih2rrrIc/+y7u7ej2ESsDoFSCXR0rTNYL+VkDJCZAoExBcIlytSdesaYs/MA&#10;AgggEIPA+vZNHjsujbqi+x9tV+pDDIslhsgFdE42bX3+jh9QRSbyjSK8wgpUPoPqxEclp8LuMQtD&#10;AAEEEEAAAQQQQACBCAT+6LPPPosgDEJA4ITAT59pfbPnqdQWVzSvubJ5TerXeREBBOIR0K1528bz&#10;DeJZs+KN+onTDSYKPYUyBddvWRp6Fo3PN60BcgmnCHeAObElPE5FWvI9Dz761r6evK9oav2kqZMn&#10;aRVzz/5C5b8TxtfNmNaQ93X5jV99kVTxxe+Yo452zuyZd992o8FETJFTAV3Pb31x+9Mv7nAvbnTt&#10;4i8vX3J5Th0IG4EMBZQi4/4Z5Ns+wx1kagQQQAABBBBAAAEEEMiLABVl8rJTpYizcYrTvXh377ZS&#10;MLFIBEog8GznfQarpJyMATJTIJBE4NDRUK2Xxo+jokySHeAZBAIKHOg/rHQf/Xvi6d/o370PPfZX&#10;f7/um3d8T38or64uupJ/9/2+gNPnT9S3cQAA//RJREFUYWilJvz8ifR/LVDTErURnV208KjJrEQP&#10;6/OoKjL6nLpnyZRIjaUi4E9ASZN8Bv1xMhICCCCAAAIIIIAAAgggMIYAiTIckYgEZje0uETT3fey&#10;y+u8iwACkQgcO/5R596NBsFc2XynwSxMgQACYwqEa72kxo5jzs4DCCCQiYDaDKmjxIZf/Vp5M6vu&#10;vGfto+26pD9w6HAmwWQ7qRZumZdglpSTrSqz1yRQuZ7X59HyKNYUIQ8jUGyBPW+/cyJ/dOMmZZcW&#10;e6WsDgEEEEAAAQQQQAABBBCIR4BEmXj2gkhOmdXolCgjQfVuwBEBBPIu0NH1sMESKCdjgMwUCGQu&#10;UIzeapkzEgACoQV0N//arj26pL/jhz/WTaEyOcqTMaNyMmqxEVp46Pi6hVVWhOWMzBWzQCVFhuv5&#10;mPeI2IotoBQZdVpUuTXljxZ7pawOAQQQQAABBBBAAAEEEIhNgESZ2Hak7PHMarjYhWBfH4kyLn68&#10;i0AUAp2/3WAQB+Vk0iHTyCadG29VF+g/8m4gIhJlAsEyLALhBHRT+PRLOyoZM7rCVx5JuLliGFmN&#10;kOxreLz0ymsxrJ0YshXQ9TwpMtluAbOXXEApoWpBqBQZNcUrOQXLRwABBBBAAAEEEEAAAQQyESBR&#10;JhN2Jj2pgGOLhO7ebeAigECuBXbube8/+l7oJVBOJrWw47d06nl5sdgCgVov1Z92VrHdWB0CxRZQ&#10;xoyqXJy4yG/fVOACMzu79tjvoy5lC5+BZK+aoxn1gapUsKDJS452jVCLJKBvYP1oU0qoWhAWaV2s&#10;BQEEEEAAAQQQQAABBBDIlwCJMvnar+JHO6txkcsiu/tednmddxFAIHMByslkvgUEgEBhBCgnU5it&#10;ZCFlFlC1Fd0j6jZRd4oqgFE8CvWcymRRqmSTybxMGoPAh4f6qWARw0YQQ2kFlANKikxpd5+FI4AA&#10;AggggAACCCCAQDwCJMrEsxdEckLAvVZB78EuKBFAIKcC+vwapLtRTianx4OwCywQ6IPv/ktFgc1Z&#10;GgK5E9CdogpgrH20vUjVZTJM/Xn3/b7cnQECRgABBIohYN9xrxhurAIBBBBAAAEEEEAAAQQQ8CtA&#10;ooxfT0ZzFdAffzs2Suju7XANgvcRQCAjgY6udQYzX9l8p8EsTIEAApkL1J06KfMYCAABBPwKqP6K&#10;qsv8/ImnitE5KMNslQyn9nskGA0BBBBAAAEEEEAAAQQQQAABBBBAAIEUAiTKpEDjlbACDVObXCbY&#10;17fN5XXeRQCBrASOHf+oc+/G0LOfO/NqurGERmZ8BGoS0Ge/pueTPzy7oSX5wzyJAAI5Enj6pR0n&#10;+la88nqOYh411AzTffa//0He9YgfAQQQQAABBBBAAAEEEEAAAQQQQACB1AIkyqSm48VQAo1TzncZ&#10;uu8ArZdc/HgXgcwEOroeNph70bzVBrMwBQIIJBcI94O77tQzkofBkwggkC8B9a14ZOOmex58NNed&#10;mN7NLluFxh/5OvBEiwACCCCAAAIIIIAAAggggAACCCDgV4BEGb+ejOZBwPHvv/uPvtd/ZL+HOBgC&#10;AQRsBTp/uyH0hLMaLp7VWMwKE70HyREMfXwYP38CjVOcatTlb8FEjED5BN7a13P3jx7Kb2mZT44d&#10;K9+msWIEEEAAAQQQQAABBBBAAAEEEEAAAQSyFyBRJvs9IIJhAo6tlzQaF8YcKgRyJ7C750lluYUO&#10;+8rmO0NPkdX44ZrXZLUi5i2PwL6+jhCLrT/trBDDMiYCCMQmUCkt80j7pgzbGMVmQjwIIIAAAggg&#10;gAACCCCAAAIIIIAAAgggUF2ARBlOSHQC48ed4Xi5RaJMdJtKQAiMJdDRtW6sR1z/7wUuJ+NKw/sI&#10;FFGgfuL0Ii6LNSGAwOgC2159XW2Y3n2/DyAEEEAAAQQQQAABBBBAAAEEEEAAAQQQQGBMARJlxiTi&#10;gQwEHIvKdPduyyBopkQAgbQCapfW3fdy2reTvtfStDrpozyHAAKGAr0H3wgx26zGRSGGZUwEEIhW&#10;YH/vB/c++Niet9+JNsKRgc09+ws5ipZQEUAAAQQQQAABBBBAAAEEEEAAAQQQKIwAiTKF2cpCLaRx&#10;yvku6zG4cXcJj3cRQGCYwLOd94U2UZ2q82ZeE3oWxkcAgRQCA59+lOKtMV9Rgboxn+EBBBAomIDa&#10;MN370GPbXnm9YOsKsZxzZs8MMSxjIoAAAggggAACCCCAAAIIIIAAAgggkAsBEmVysU2lC3J2Q4vj&#10;mum+5AjI6wiYCRw7/tHunidDT3fF/DtDT8H4CCCQTkA1pdK9WP2txilNIYZlTAQQiF/gkY2bNm19&#10;Pv44FWGGFWU+P7k+F0QEiQACCCCAAAIIIIAAAggggAACCCCAQAgBEmVCqDKmq0D9xOmOQ5Ao4wjI&#10;6wiYCShLZuD4x0GnUzmZ+XNag07B4AggkFqg/+h7qd+t8qJjG8cQITEmAgiYCTzx9G8ead9kNl3q&#10;iWZMa0j9ruOLGeboOEbO6wgggAACCCCAAAIIIIAAAggggAACCLgLkCjjbsgI/gXcE2X6DrzhPyxG&#10;RACBAAIdXesCjPoHQ1JOJrQw4yOQWkA1pVK/W+XFunGn03opBCxjIpAjgW2vvh5/rsyE8XXTG8/M&#10;RJVEmUzYmRQBBBBAAAEEEEAAAQQQQAABBBBAIBIBEmUi2QjCGC4wq+FiFxQqyrjo8S4CZgLdvR19&#10;B3cFnU735efNvCboFAyOAAKpBfoOdKV+t8qL9F0KocqYCOROIBe5MosuusAeVtk5UydPsp+XGRFA&#10;AAEEEEAAAQQQQAABBBBAAAEEEIhEgESZSDaCMIYLOF5xdfe9jCkCCMQvsHPvhtBBtjStprBEaGTG&#10;RyC1QKCKMo6/RaReDi8igEBsAsqV2fri9tiiGhrP/KZz7cNbculC+0mZEQEEEEAAAQQQQAABBBBA&#10;AAEEEEAAgXgESJSJZy+I5A8E6ifOcBShqIwjIK8jEFpAF+SdezcGnUXlZFqabgk6BYMjgICLQKAf&#10;1nWnTnKJincRQKBIAht+9ettr7we7YpU2WXRl0yLykytn5RJGZtot4DAEEAAAQQQQAABBBBAAAEE&#10;EEAAAQRKKECiTAk3PR9Ldv9b8EB3b/ngI0oE8iDQ+dv20GGq6RLlZEIjMz4CLgIDnx52ef1k785u&#10;aAkxLGMigEBOBR7ZuGnP2+9EG/zyJZdPqKszC0/Tmc3FRAgggAACCCCAAAIIIIAAAggggAACCMQp&#10;QKJMnPtCVKc0TG1yVOg78IbjCLyOAAJBBTq61gUdX4Nf2Xxn6CkYHwEEXAQCZbW6/xbhsijeRQCB&#10;CAXuf7T9wKHDEQamkFRUZvGlC2xiO2f2TMrJ2FAzCwIIIIAAAggggAACCCCAAAIIIIBAzAIkysS8&#10;O6WOzb0IRKC7t1LvCotHwJ9Ad29H/9H3/I03ykjNc1bUT5wedAoGRwABRwG1YHMcYeTr6rnm/luE&#10;96gYEAEEshX4ZGBg7aMbPjk2kG0YJ5tdVV6UwhI6NtWtWdV6XehZGB8BBBBAAAEEEEAAAQQQQAAB&#10;BBBAAIH4BUiUiX+PyhvhrIaLXRZPooyLHu8iEFpg594NoadoaVodegrGRwABR4G+g7scRxj5unv3&#10;Ru8hMSACCMQgsL/3g58/8VQMkYwawx03rpxaPyloeLff2KrqNUGnYHAEEEAAAQQQQAABBBBAAAEE&#10;EEAAAQRyIUCiTC62qaRBOpaCGDj+cf+R/SW1Y9kIxC2gGhKdezcGjVGZdlyWBxVmcATcBUKUk1FU&#10;fPbdt4YRECiqwLZXX9/2yutxrm7C+DolsqjoS6DwblqxfO7ZXwg0OMMigAACCCCAAAIIIIAAAggg&#10;gAACCCCQLwESZfK1X+WKtn7iDMcFkyjjCMjrCAQS6Pxte6CRB4elnExoYcZHwF2g70CX+yAjR3D/&#10;/SFEVIyJAAKRCKiozLvv90USzLAwZkxruOu2G0LUlVGWzKKLLohz1USFAAIIIIAAAggggAACCCCA&#10;AAIIIICAvQCJMvbmzJhUwP0vwvf1dSSdjOcQQMBQoKNrXdDZ6k8767yZ1wSdgsERQMBd4NDRIIXf&#10;3H9/cF8aIyCAQLQCnwwMPNK+KdrwlCtzz1/cOr3xTF8RqkTN7Te0kiXjy5NxEEAAAQQQQAABBBBA&#10;AAEEEEAAAQSKIUCiTDH2sZirGD/uDMeF9R58w3EEXkcAAe8C3b0d/Uff8z7s0AGvmH9n0PEjHHx2&#10;Q0uEURESAtUFAhV+a5jahDwCCCBQRWB/7webtj4fLZF6MClX5trFX3aPUAk3KlHT3DTXfShGQAAB&#10;BBBAAAEEEEAAAQQQQAABBBBAoEgCJMoUaTeLtpZZja73voFu4IoGzXoQsBXYuXdD0Anrxp0+f05r&#10;0CkYHAEEvAiEyGdVQSn3RFsvq2MQBBCIWeCJp38TbQOmitvyJZf/7Z+vPmf2zHSMKiSjVBsl3KhE&#10;TboReAsBBBBAAAEEEEAAAQQQQAABBBBAAIECC5AoU+DNLcLSdOHtsoy+g7tcXuddBBDwLnDs+Eed&#10;ezd6H3bogC1Nq4OOz+AIIOBLYODTj3wNNThO/cTp3sdkQAQQKKTAz594KvJ1Kcfl7ttuvOvWGy6c&#10;V0NJmKn1k5Qis/avv6tUm8gXSHgIIIAAAggggAACCCCAAAIIIIAAAghkJUCiTFbyzJtIoHGKa/eE&#10;3oNdiWbiIQQQMBHo/G176Hlamm4JPQXjI4CAF4EQP6NnNS7yEhuDIIBA4QXe2tez9cXt8S9z7tlf&#10;uOPG1vX33n3TiuWLvnTBqDVmVD9G/+/Kj1ERmkqKjPo3xb80IkQAAQQQQAABBBBAAAEEEEAAAQQQ&#10;QCArgT/67LPPspqbeREYU+Cnz7S+2eP0t57fumrDeTOvGXMiHkAAARuBtvam/qPvhZurec6K6y97&#10;ONz40Y7c3duxfstSg/BWLd3i3hfPIE6myIXAXz4yyXuc/Nz3TsqAGQrc8+CjSuYIHYASLFS2xH2W&#10;A4cOf3iof3CcPW+/88mxAbU3MlhC6uCVX6K0EnJKUgPyYk4F9PG896HHQgevzC3KGoVGZvycCnzz&#10;ju+FjtzXD/fQcTI+AggggAACCCCAAAIIIJChABVlMsRn6rEFGqecP/ZDVZ8I8dfqjiHxOgKlFdDn&#10;MWiWjGDpuxT6dKl5VugpGL8kAsruCrFSWi+FUGVMBJIITJ08SbVPBv/pgvwb116tFJx/XPtDNQ9a&#10;fMkCtQRKMo7lM58MDGza+rzljMyFAAIIIIAAAggggAACCCCAAAIIIIAAAjEIkCgTwy4Qw0kFxo87&#10;w1Gn9+AbjiPwOgII+BLo6Frna6hRx5nVcLF7v7agERZgcLIPC7CJkSzh0NH9ISLhSyCEKmMi4Cig&#10;7Bklzah2ixoDqXmQ6rg4Dujx9adf2qFaOB4HZCgEEEAAAQQQQAABBBBAAAEEEEAAAQQQiF+ARJn4&#10;96jUEbpfdw18SvGDUh8hFh+PgCqR7O55Mmg8lJMJysvgCPgV6D/iP1FG2XJ+g2Q0BBDwKzBjWsNN&#10;rcuVMaOeLPGky6xvf9zvMhkNAQQQQAABBBBAAAEEEEAAAQQQQAABBCIXIFEm8g0iPFeB7r6XXYfg&#10;fQQQ8CGgLJmB4x/7GGn0MepPO+u8mdeEG5+REUDAr0CIkm/u+bV+18hoCCAwqsCE8XVqzKR0GVWX&#10;iYHorX09e95+J4ZIiAEBBBBAAAEEEEAAAQQQQAABBBBAAAEEbARIlLFxZpaUArMaW1K+OeS1EH+z&#10;7h4VIyBQNoHQfZcoJ1O2E8V68y4QouRbw9Tz885C/AiUR0DpMqouc9etN0ytn5T5qjdtfT7zGAgA&#10;AQQQQAABBBBAAAEEEEAAAQQQQAABBMwESJQxo2aizARIlMmMnokR+L2APoZ9B3eF86gbd3rzF1vD&#10;jc/ICCDgXSBEybfJp033Hme4AfXF2N3b8Wxnm/794oVb1m++pvJP/7v+Xzq6Htb/NdzsjIxAJAJz&#10;z/7CPX9xa+alZSgqE8l5IAwEEEAAAQQQQAABBBBAAAEEEEAAAQRsBEiUsXFmlvQCDVPmpX/5X97s&#10;PdjlOAKvI4CAo0DocjJqujR+3BmOQfI6AgiYCQTKYfVSiC4oQiUzRtkwf/MP09s2nr9+y9LnOtv0&#10;r3PvRmUOVf7pf9f/y+Ydd+r/+pePTPrpM60797YfO/5R0MAYHIEMBSqlZVZ+7SsZxqCpKSqTrT+z&#10;I4AAAggggAACCCCAAAIIIIAAAgggYClAooylNnOlEXC//O4/8m6aiXkHAQT8CezuedLfYKOMdGXz&#10;nUHHZ3AEEPArECJRxj2z1u8ah46m70DViVFyTCUzRtkwA8c/Tjjdmz1P/fKF1W3tTcqwIV0mIRqP&#10;5VFgyaULb1qxPMPIKSqTIT5TI4AAAggggAACCCCAAAIIIIAAAgggYCxAoowxONPVLFB3qmuVCCrK&#10;1IzOCwh4FdANcf/R97wO+QeDzWq4uH5invqthKNgZATyIhDiR3PjlKbYlq9lVvJjfvbMStWJSZ4c&#10;M3IhelcZNpV0mdiWSTwI+BJYdNEF2ebKbHvldV9rYRwEEEAAAQQQQAABBBBAAAEEEEAAAQQQiFmA&#10;RJmYd4fYTgg0TjnfESLEn607hsTrCJRKYHfPlqDrbWlaHXT8XAzeMDW6FIFcuBFkVgIhir25/8Lg&#10;S0N1X9QsSUktDzy+yDE/ZlhIlXSZ+x9vUQsnX9EyDgJRCWSbK7Pt1dcPHDocFQjBIIAAAggggAAC&#10;CCCAAAIIIIAAAggggEAIARJlQqgyZlwCQUtZxLVUokEgPgFdGOueOFxc9aeddd7Ma8KNn5eR3bvU&#10;5WWlxFkMgaJWlFFuriq+KEVGzZLC/frRd3CXWjhRWqYYnwVWMVIg21yZrS9uZ1MQQAABBBBAAAEE&#10;EEAAAQQQQAABBBBAoPACJMoUfotzv0AvnRRCXMjlXpYFIGAioL5LQeehnExQ3pGDhygEYrwEpotB&#10;IMTP5VmNLRkuTSky6rLUtvF8VXxxabGUfAmV0jKUzUsuxpM5ElCuzOJLFmQSsLovfXJsIJOpmRQB&#10;BBBAAAEEEEAAAQQQQAABBBBAAAEEzARIlDGjZqKUAl7KJAx8+lHK6XkNAQTcBDq61rkNMMbbzV9s&#10;DTo+gw8T4FaeI+EuoEJT3lNJGqbMcw8s3QiDKTJBq2eNGptKy9CGKd2u8Vb8At+49upzZs+0j/OT&#10;gYHOrj328zIjAggggAACCCCAAAIIIIAAAggggAACCFgKkChjqc1cmQmE+Mv1zBbDxAjkR0D3x7rH&#10;DRdv85wVXnLpwkXIyAggMFKg70CXdxYv9edqjUoZP5u3r1EVGfsUmcFQlXKkNkw797bXGjzPIxC/&#10;wB03rpxQV2cfJ92X7M2ZEQEEEEAAAQQQQAABBBBAAAEEEEAAAWMBEmWMwZmuZoGGqU01vzPiBV1l&#10;uQ/CCAggUKtA6HIy9F2qdUd4HoEYBEJkrzZOOd94ac92trW1N3Xs+onxvKNO98sXVpMrE8NGEINf&#10;gQnj625qXe53zCSj7e/94N33+5I8yTMIIIAAAggggAACCCCAAAIIIIAAAgggkFMBEmVyunElCttL&#10;uYju3m0lImOpCEQjsLvnyXCxqNNKJjUkwq2IkREoiUD/kXe9r3RWY4v3MU82oL7ZlCLzXGeb9wZS&#10;LksgV8ZFj3ejFWhumnvhvLn24W175XX7SZkRAQQQQAABBBBAAAEEEEAAAQQQQAABBMwESJQxo2Yi&#10;BBBAoFwCukvuP/peuDVTTiacLSMjEFQgTEUZD/Xnxly12smt33zNz55ZGfTLbcwwTvYAuTKp6Xgx&#10;ZoFVrcvtGzCRKBPzkSA2BBBAAAEEEEAAAQQQQAABBBBAAAEE3AVIlHE3ZITgAvWnneU4R3ffy44j&#10;8DoCCNQqsLtnS62vJH++btzp8+e0Jn++DE+qxE4ZlskaCyDgPVFmVsPFBiwnei1tPD/y3yjIlTE4&#10;CUxhLKAGTNcu+bLxpJ8MDHR27TGelOkQQAABBBBAAAEEEEAAAQQQQAABBBBAwEyARBkzaiZKL1A/&#10;cXr6l3kTAQSyEDh2/KOgfZfIkhm5q14a1Y15WLSzYz7DAwhUEdAR8t6xKHQXtu7ejkqvpVzsrHJl&#10;FHAuQiVIBBIKLLl04dT6SQkf9vUYiTK+JBkHAQQQQAABBBBAAAEEEEAAAQQQQACBCAVIlIlwUwgp&#10;iACXRkFYGRSBkwgoS8b7XfjQqei7lNXR6zu4K6upmbcYAn0HurwvpGHq+d7HrAyotJ7N29es37I0&#10;zl5LJ1v1T59pVZeoQCYMi0AmAje1Ljeel0QZY3CmQwABBBBAAAEEEEAAAQQQQAABBBBAwFKARBlL&#10;beZCAAEEyiIQtO+S2qxQaKosJ4l1Fk7Ae98lCc1uaAnhpIS/B/6ppWPXT0IMHnRM5SkqVyboFAyO&#10;gLHA3LO/cM7smZaT0n3JUpu5EEAAAQQQQAABBBBAAAEEEEAAAQQQMBYgUcYYnOnSCHhpqRDiZi7N&#10;YngHgRIIqJLBmz1PhVto8xdXhhuckRFAIKhA/5F3/Y5fN+5075lzlUIyP3tmZb4KyQyFVfEnLcEv&#10;NaMhkK3A8iWXGwdAURljcKZDAAEEEEAAAQQQQAABBBBAAAEEEEDATIBEGTNqJkovUHfqpPQv//5N&#10;XXq5D8IICCCQREBlGJI8lu4ZXYrPn0OlhHR4vIVA9gLe81ZnNXouJ6NejTktJDNsd1ULh76T2Z94&#10;IvAnoKIy0xvP9Dfe2CORKDO2EU8gYCiw5+139G/T1uer/9MnV48dOHTYMDSmQgABBBBAAAEEEEAA&#10;AQQQQACB/An80WeffZa/qIm4ZALPdrY919nmuOjmOSuuv+xhx0F4HQEEkgjc/3iLihkkeTLFMy3z&#10;bl620PULIcW88b+i6hE2PWL+7iYuHuI/DvFG+JePTPIb3BXNa65s9lY6xexz5BfhZKPVn3bWmtYu&#10;m7mYJYTAPQ8++ta+nhAjDx1TLY3uvu3G0LN4GX/bK68/snGTl6ESDnL7Da3NTXMTPsxjkQgoQ+LD&#10;Q/1KlVA8lf9+cmxgf+8HCcObWj9p6uQTP6omjB8/Y9qJ3CwlaQ3+N+EgkT8mlnsfeix0kNcu/rJj&#10;IahKZsy773+w//2+A/1pfv9Udt2MaQ3Tp52pTdT/EnrJZRu/kpCkj5v26JNjx5J80CbU1Wk7BKXt&#10;mDC+Tvvy+cn1lU9cqf7nm3d8L/R6c/TDPTRFreNzsGsVC/r8u/r+P3RY/9U3jP6rufbrC2dgYMxJ&#10;h33bVL5qKj/Q+R8EEEAAAQQQQAABBAYFSJThMORAwEuizKyGi1ctC1jlIgeOhIiAiYDKRTzw+KJw&#10;U61Z8Yb3NivhorUc2ctXZZKA2YIkSjwzqoD6srVtPN8vzqqlW7wUldF31y9euCVckp/fVScfzW8i&#10;UfJ5edKLAIkyIxnv+MGP092Xp9uRxZcs+Ma1V6d7l7fMBHRzpntN3Zzpwj5oblnl1k0X/JXci/wm&#10;XsScKKOrUJWE2dm1562330lyFZr8mGn7zjn7C/Ob5ir7TSkayV/kyUEBXVf/PnupL3ny2ZiAla1R&#10;Xpq2Jr8fqzGXOfQBEmVq4gr9MAc7tHBN4wfajsEYKumwlexJ/ZcfBzXtDg8jgAACCCCAAALFEyBR&#10;pnh7WsAVdXQ9vHnHnY4La5gy7/brOhwH4XUEEBhTIGg9BjLeqvibJcr4yksY8yzxQPEE1JftZ8+s&#10;9LsuLyWOdu5t13fXwPGP/cYWyWgkt0WyESnCIFFmJJparjzx9G9SYKZ7Rbcpa//6u+ne5a2gApXk&#10;GGVUJPzL8hDBVG735549M3fVSuJMlNGePv3iDu2p3/yYUbf+wnlzL7noAupFJfxcaGtU0EtbY5Cn&#10;qI+V9kWfqWLnM5Eok/DsBX2Mgx2Ut9bB9Q3zr43zUtUPq3W6wedVeExfOJV/JM2kZuRFBBBAAAEE&#10;EEAgvwIkyuR370oUeXdvx/otS90X7OUuzT0MRkCg2AJt7U39R98LtMavX7Zu/pzWQIPnfVgSZfK+&#10;g2WI3/spdc+CPXb8IxWSebPnqQL7030yv5tLoszIvdPfGd/xwx9b7una7323hG1BLIVrmqtykWaT&#10;S1FTYMqpqlzt5yL3IrZEGcWjHLig1YBG3U3t2qKLLlhy6UIuR0f10fft1he32+THjBrAoi9doA2K&#10;tlWKkodUxaqmL4rBhw0yPivHO114tb7l2GSt1ukcn+dgOwL6fT2qH+tqWKYf4vObzuUXP7+7zGgI&#10;IIAAAggggEDMAiTKxLw7xPavAiTKcBQQyItA0L5LdeNO/09/tj8vFPZxek9BONkSqChjv7mFmfGn&#10;z7T6TUlpmXfzsoVtqX30lfWzp1vD5falDsz7i3xsvZPaDEiizKjOax9tf23XHpst0Cwrv/YV3aOb&#10;TcdEowpULtK2vfp6/D66nNY1m85MzNds8STK6MZ6ffvj9ikyQw+SSpgsvnQB6TJDTfRxU4pMtvsy&#10;GI8+U8rDiLDAjM3P6Pi/9BThP679YS7i5GDHs03qsqcvGWWbGdSpSrFqlZnRD4UIv3ZSrIVXEEAA&#10;AQQQQAABBKoLkCjDCcmBgK9EGW6JcrDZhJhzARVm6Ny7MdAiHG/EA0UVz7AhmtqMujq+S+PZ9NxF&#10;4r3ilEuVKS+NHfOyBfSty8tODYvT5hJOfz5792035ohI1yqPbNxkFrBatNxxo0U1O5uuUnfdekO0&#10;5RlG7qllLx7vJ0onZ8mlC+LUjiRRRrekT2z9jUGjpSSbq3SZb1x7tVkFjiQhZfKMvmD1XRTh1XWE&#10;+Uw2P6MzOQa1Thp/ogwHu9Y9Dfd8JUVGjfYi+fKvvtLI61qF2yZGRgABBBBAAAEEyiPwb8qzVFaK&#10;AAIIIBBaQLka4aZoaVodbvACjDx+3Bk2q1ARDpuJmKV4At5rt8xuaEmhVGm3tHnHnSnezekr3X0v&#10;88nN6d4R9kgB3WTrxtRM5q233zGbi4kqArpF06Xm3T966K/+fp2qyOTiLm3k3qnu0b0PPaardGWl&#10;sLPDBLTFktnwq1/Hs7mKRBl4OnVKzyrnfqnYxh0/+LEQIsySOfG1MDCgdkWKUFfs5dwgVp1OgIOd&#10;zi3EW/rmVx6ePsX6LMfz5V99pfolRD/KFbN+LQlhwpgIIIAAAggggAACmQuQKJP5FhCAncChozRt&#10;sdNmphIKKEtm4PjHgRbeMGVe/cTpgQZn2JoElGRQ0/M8jEBFQPXh/FKoHVuKrwXli6zffE242ld+&#10;1+hxtI6udR5HYygEshVQMXyzAHSXU9qLczPkwYnUiOfnTzxVua3f3/uBfQDeZ1TzGt2xPdK+SReE&#10;3gfP6YDKHNIWR9LWZ5ihTp3Ss8qWiqGvOOUt3f9Ye5wpMkP3SF/Iyq/S+SH/LKcff8uwOdiW2mPO&#10;pYwlZSLmKEVm6Ir03ahfS1bdeY8SffhpPuZe8wACCCCAAAIIIJAvARJl8rVfROsk0H+ERBknQF5G&#10;oLrA7p4t4YgoJxPOlpERsBHwXtFkVmPN5WSUz6csmb6Du2yWHNUsyg3iF6GodoRgXAQsE2UUJzey&#10;LpuV8F2lyCib5I4f/vjpl/LRjiHhuiqP6U/SqYTxrxSvnPjr/MhrCSgVQ4kjJbkN1b2vcoPizFs6&#10;2adMl9Y6RWsfbS/JHtX0bcPDFQEOdjwnQZ9TfVpzkYpXHW2wrhXpMvGcLiJBAAEEEEAAAQTcBUiU&#10;cTdkhOACKW7CgsfEBAggMEIgXN8l1Y04b+Y1kFcXqDvVqPUSG4FAOoHeg2+ke/Fkb81uWFTTgM92&#10;tv3smZXhCl/VFEwmD+/c257JvEyKgHcBJcpYdl/a83aP9yUw4KDAYIqMskkKzFKphFHyq33lQumP&#10;8nOxy0ocKXwbJtXbqBR4yMWOjAxS3c0oLZPTvQsaNgc7KG+tg1dKiOnTWuuL0T5PG7hot4bAEEAA&#10;AQQQQACBdAIkyqRz461cCnT3bstl3ASNQB4EgvZdUpbM+HFkgYxxDhqnNNmclP4j79pMxCwFE8iw&#10;ooz6hf30mdbnOtsKRlrrcjp/u6HWV3gegWgFzjn7C2axvfX2O2ZzlWqikqTIDN1TXRaqVEkJm3lV&#10;KgrkKxfqRNmSBx8r6mapvZQKyeS9wZlurFVaRv3aSvXNyWKrCHCwozoeqrwSfwmxdGKDbeDUUird&#10;CLyFAAIIIIAAAgggEIkAiTKRbARhIIAAAvkW2Lk34P3r/Dkr861TrOjp3lKs/bRbjfeGRwmTw5Sg&#10;o3ZLb/ZwiXJK/9H3wpX+sjtJzITAvwjMb5prJqHrEKV0mE1XhomUNlFptJSvzAkvW6PUhAKnX4xK&#10;pO1WelAeKwros69skm2vFKrWUeXTp/pGXs5zDIOoX5tK49CGKYa9yDAGDnaG+COnrmxHfgtWJcRU&#10;PqVaSukHHL8lJhTjMQQQQAABBBBAIEIBEmUi3BRCQgABBHImoGoN4S6h6087i/5rOTsQhIvACAH/&#10;5WQaLk7CrLwQZcl4z9FJMvWoz8xquLhl3s1XNK/51lUbGqbMSz1O6hd392xJ/S4vIhCVgLovWcaj&#10;3gGW0xV7Lv2JuRoxlDBFZnBbT5TBKG6pkmGnt5Ilk+vKJWoXVZhcmcp2FO/TpwNW+FZZxf654Lg6&#10;DrYjoN/Xi7odJ1OqtOrT7zZ+GRkNAQQQQAABBBBAwEaARBkbZ2aJQqC77+Uo4iAIBAonELREQUvT&#10;6sKBhVpQ3bjTQw3NuAi4CfhPlGlcNGZEHV0P/+yZlQPHPx7zydAPNM9ZocyY7//Zu6uWPblsYduV&#10;zWvUUe76yx4OPe/I8fV1rdRG+3mZEQHvAhPG101vPNP7sCcbsKjtV8wAKxOpQ4FSZPQn5soUMZ46&#10;tulKkitTgCyZyslRrkwBvgS0BH0Ac520VOWDXOxWWbF9g0UVDwc7qu0ozNd+Tar6ma7fbUjXqwmN&#10;hxFAAAEEEEAAgUgESJSJZCMIAwEEEMixQNASBbpOzjGNbegJO9E4BuU948ExHl7PhUDfgTf8xjm7&#10;oaX6gL944ZbNO+70O2mto6kg1rIF9yk/Rjkx+iobP+6MoSPoA6sEmlrHdHxeaUPdvR2Og/A6ApEI&#10;zD37C2aRFOCO3Mxq1InUlUB1LNShQJfZ2UYSz+y6V1NnigL3iynYdWneiwDpS0xLKHaOWiFbZcXz&#10;lRVnJBzsqPalYF/7tdoqDVHd+ra+uL3WF3keAQQQQAABBBBAIEMBEmUyxGfqDAT4K+oM0Jmy6AJB&#10;+y6dO/Pq+onTi06Ys/XFUJ8jZ2SEe8op3vOrqnRk05fS/Y+3dO7dmCG8WiyphMya1q6WpluG5ccM&#10;jSqTillBUxszNGfqEgpYdl9SXf0SCvtasi6N9GfWGI701KXa+vZNvpxjG+fpl3YUqXhJpQhQThOb&#10;ypBMMHj+i9QqK7YPdWzxcLBj25G8N9rz4rnhV7+WQ05/WHgRYBAEEEAAAQQQQCBfAiTK5Gu/iNZV&#10;oO9Al+sQvI8AAn8oELTv0nkzl+KNAAIFEPDb/VBpKCczUUbO+s3X9B3clRWaYlu1dItaLCWphqWi&#10;Mqo6Yxxq0C9t47UwXckFLCvKiJqiMinOm9CUIqNLo2LXsUghM/jKa7v2qCOVywi8ayagY6zrT7Pp&#10;fE1UqmSCChq5Mr4OT8zjcLBj2x3VSCtScqQLrzKD1eduz9vvuAzCuwgggAACCCCAAAI2AiTK2Dgz&#10;CwIIIFBYgXDFCerGnT5/Tmth4QIszKb1kgKnOleA3SvykN7LyZzsqGebJaOUl0qKTJVqNyO3OUk+&#10;jd/DoaJQ3nfEb4SMhkBygemNZyZ/2PHJ/e9/4DhC2V5XIRn1IODabMx9L3YDpjGXn68HdJ5//sRT&#10;OYq5hMkEld1Rrgy31Dk6qLWGysGuVSz08/qJv+3V10PPkqPxK90VcxQwoSKAAAIIIIAAAqUVIFGm&#10;tFvPwhFAAAEPAkH7LtnfH3sQyXSIulMn2cxPdS4b58LM4j0tY1bjopE4O/e2P/D4okxagymr7+uX&#10;rVOjpZpSZCpLGHUtobeeojKhhRnfTMCyqMyHh/rN1lWMif6X8eOLsZDQq9B1Wr5yL0KDRD6+Wkrl&#10;JQPjwKHDJ9pFDQxEThoovPsfbacSWCDbbIflYMd2sBWPSsdleyoinH35kssjjIqQEEAAAQQQQAAB&#10;BIYJkCjDkSiXwL6+jnItmNUiEFgg6G1rS9PqwOEzPAIIWAj0HXjD7zQj81Ge7Wz75QvZfGNc0bxG&#10;KTKpy1+ZFYIaugXdvdv87gijIZCVgGWiTF6uxrPai5HzLrrognNmz4wnnpgj0R/ix3bxGTNX5rEp&#10;A+OTY7FnnyjCtY9uKG2WjA6J1n4iTyj6ncr8POcrAA52bAdbO6KvxHydIoNop9ZP0m9BBhMxBQII&#10;IIAAAggggICjAIkyjoC8jgACCJRaIFzfJTUxyeT+ONfbWT9xeq7jJ/iiCvitKNMwZd74cWcMtfrF&#10;C7c819lmrzer4eI1K964snnNsHhqikQfWxWkqekV94e7+152H4QREIhBYMa0BrMwaL2Ugvob116d&#10;4q1yvkJRmRztey6KAK1v30TjM+3UPQ8+Sq5Mjj5cY4bKwRZRVAd709bnD/QfHnPjyvbA4ksXlG3J&#10;rBcBBBBAAAEEEMipAIkyOd04wkYAAQSyFwjad6n5iyuzX2HeIph8mlGiDNW58nY0Mo7Xb1rG7IaW&#10;wfXoW2j95ms69240XmGl19KqZU96yU7LJCnQb/aSsT/TITAoMHXypAl1dTYgupfitrVWamUyLb6E&#10;u6JEbG/t66GoTCKpOB5SEaCYq0zp6vq1XXvioMo4CmULkYWW8R74m56DPWgZycHW16C60fnb4YKM&#10;pF9NL7nowoIshmUggAACCCCAAAJFFyBRpug7zPr+UKD/yLuQIICAL4GgfZdS9zHxtTrGQQABLwLe&#10;EzJmNS6qBFbJkvGbhZNkyefOvNql11KSKQye6e6lGaUBM1NYCEyfdqbFNP8yB3kMKaiXL7ncLJkp&#10;RXhRvfL0i1w3RrUhYwQTbfqFrq6fePo3eaIMHKuymra98nrgSRg+uAAHexhxDAc72q/B4Mex6gQq&#10;JzNhvFEad7YrZXYEEEAAAQQQQKAAAiTKFGATWUINAv1H9tfwNI8igEBVgXB9l9RaxUudhrJtIGhl&#10;2/FcrDdAosyJijIa9oF/auk7uMsSQYVkvnXVhm9f1e7Sa2lkwIOpP5Zr6T34huV0zIVAOIG5Z38h&#10;3ODDRj5w6LDZXIWZSHdFNGBKuJu69aRqUUKrGB5TRYcI0y90hO5/tD0Gn6hi0HU+mY5R7UitwXCw&#10;RxXL9mDrC5D+biP3RcnBSy5dWOsJ53kEEEAAAQQQQACBrARIlMlKnnkRQACBfAsE7bvU0rQ63zoZ&#10;RW+WKNPduy2jJTJt/gT8nhZl0SlJRVkyqiXTf/Q9S45KIZnzZl5jOWm4ubwnMIULlZERqC6g5j5m&#10;RB8e6jebq0gTLbrogumNdoV/ck330iuv5Tr+sgWvW+rYcpvWPrpBfeLKthFjrlcmj7RvGvMxHohW&#10;gIM96tZke7DVCSvaA5NhYJSTyRCfqRFAAAEEEEAAgRQCJMqkQOMVBBBAAIFTgvZdKsxVNAcFAQT8&#10;JmTMbmhRzyBlyQwc/9jMNlAhGbP4R53IuBhPtotl9mILTJ08yWyB6vtgNlfBJqKoTMINpftSQqhI&#10;HtMt9dYXt0cSjMJQMG/t64knnqgiUekL7vWj2pHkwXCwq1hldbBVTuZA/+Hkm1iSJyknU5KNZpkI&#10;IIAAAgggUCQBEmWKtJusZWwBv9d1Y8/HEwgUV8BvlYihTirb4LetSXE3YZSV1Z92VqnWy2LjF/Cb&#10;kHHo6P71W5ZaZsnMari4SIVkhh4YfimK/+NDhEkELCvKxFY6IolPJM+oQ9aiL10QSTAxh6F7RxrE&#10;xLxBI2NTblMk3wzqDffE1t/kS8842iee/g2fL2Nz9+k42GMaZnKwSTsbdV8oJzPmceUBBBBAAAEE&#10;EEAgNgESZWLbEeIJK2B5tRZ2JYyOQNYC4SrKnDdzadaLy/H8Nt2XuvtezrERoRsKqPqL39ne7HnK&#10;74DVR1u24L5Vy54Mnbpn87EdudKBTz+yxGQuBMIJmLX10d9th1tF4UdWURn9pXXhl+m+wM6uPe6D&#10;MIKZQDxFZda3P07TpTH3nQZMYxLF9gAHO8mOGB9sFdijnMyo+3LJRRcm2S+eQQABBBBAAAEEEIhH&#10;gESZePaCSBBAAIHcCChLJlDamVqczJ/TmhsIAkUAgaoC+a1Z0jBl3neu29bSdIvBDk8+bbrBLCOn&#10;2NfnOY0pk1UwKQISmDq53swhktIRZuv1ONGE8XX6S2uPAxZ1KBJlcrezakGSecw6NjRdSrILWfWp&#10;SRIbz4wU4GAnPBXGB3vrizsSBlaqx1Q5z7IfaKlsWSwCCCCAAAIIIBBOgESZcLaMjAACCBRWYHfP&#10;lkBrO2/mNYFGLsmwjVOabFbaf2S/zUTMkmuBfX3b8hh/85wVKiRj9mk6djybyi4Dnx7O4+4QMwIj&#10;BWZMO9OMhbYdLtTLl1w+tX6SywhleFf3neRj5WujVVkh21wZHZifP2Faci9fGzQsWnXLUjefXC+h&#10;JMFzsGvaaLODrX15bReVz0bZHP2SU9OW8TACCCCAAAIIIIBADAIkysSwC8RgKpDfv243ZWIyBKoK&#10;0Hcp2gNSd6rR/ROJMtGegagC6zvQFVU8YwajolZfv2zd9Zc9HLrd0tBIsvrNJKt5x9wFHkCgVoHP&#10;U1GmVrLsnr+pdXl2k+dmZorK5Garfh/o1he3ZxizZqcNSnJ/NajatPX55M/zZFYCHOya5M0ONj+h&#10;Rt0XysnUdFx5GAEEEEAAAQQQiEeARJl49oJIjAQGPs3m77aNlsc0CIQX6O7tCNd3iYoyjhtoebvv&#10;GCqvF15AhVL6j76Xo2Wq3ZIKyZSn+1tWlWxydCQINS8CloXuqSjjeCrmnv2FC+fNdRyk8K/vefud&#10;wq8x4QIn1NWdM3vmyH8JXzd7THWAsvpyUHUHVZIwW2kxJtr26ut8yiLfSg52ig2yOdg7uygnM8rm&#10;UE4mxYnlFQQQQAABBBBAIAaBP/rss89iiIMYEKgu8JePTPJFtGrpllmNLb5GYxwESiiwefuajl0/&#10;CbHwlnk3L1vYFmLk8oypNKb1W5YarPeK5jVXNq8xmIgp8iug0lM/e2ZlXuJXuyV9/2SSavZsZ9tz&#10;ndl89f3dTYfzskHljPOeBx99a19P6LXrBvru224MPUvQ8XWdtuque4JOMTj4tYu/HOguRBUOnnj6&#10;N6FXcdetNyhVJfQs1cdX05O7f/SQ/vY9XBhq8KT0qRnTGiaMr1PBoSqpVArmw0P9+q+yHJTrEC6k&#10;mkae3njmPX9xa02v1PSwUgTufeixml6xfFhfSjql+lfZwZNNrV3TQnRlG0kTEJUTyKRg0iPtm3Q7&#10;brlBo86lD930aQ1qhDfqrlU+aO++/8Fbb78T9LOf3MH9Z5/Nz+jkK8rwyX9c+0Pvs3Ow05G6H+zq&#10;81r+xnWySCo/I6r8cK+kwem/itbmJ3tW3//pDglvIYAAAggggAACCAwVIFGG85ADAbUGeODxRb4C&#10;JVHGlyTjlFagrb0pUJWI71y3rXFKU2lhvSycRBkvjAziRSDD/I9a41+24L6WpltqfcvX8xlCkSjj&#10;axMDjWNzCRf6TiUQzrBhv3nH92wmCsdVnkQZ7ZT3xSqzRNfzujlTToxLJpA6Suhqbdsrr2d+lx/i&#10;4nnwMxJnoow2ccmlC5ub5lZJjhn1Y66rULVoUVWVbHdNxW/W33e3zRfR4CxKQLnjhz82nnTodMqP&#10;WXzpgkpWU8IwlJSmD5o+ZZm3i3JMHLT5GZ1QNdvHvH9fcbBdNtTxYFefWh/e+x9rdwkv9bv6Bazy&#10;M6LWEfQjT187e97uCZeot/Z737WsblirAM8jgAACCCCAAAIIVBH44+9///sAIRC5wIeH/1vnXm//&#10;v8TUUqF+4vTIl0x4CEQroMS1F/7r/SHCqz/trK/8b/xIcqXV95tNaYr6iWedN9OidI2rCO9nJ/Bc&#10;532Bkuo8rqlu3Om3fu25bJu+dfd16J/HRSUfSgufOOHfJn+eJ40FbO4R9f/P/iUXXWi8NO/T6ebm&#10;oyNHvQ87csBwXLrIMSggtOiiC/RH2AZQ1afQnfp/ea3LMa1BN/S6MFOBn//49a9WLs80rOPqGv/t&#10;58+f+78uu+ISjfN/HTuW4UV+5c/lA+2ULqFjqEEyuDpdf6oWy39YdpV28HOf+5NaV61XxPWnF1/0&#10;uT/5E4MP0cnC+x+/+522LHm+SK3LHPX5nz/xlE29hJGza9e+ce3V//H6r54986xJp09Mvhw9rP3S&#10;Z1b/PVHPqf9w8nf9PqnZXX782fyM9rvkQKN5L7TGwXbZKceDXX3q57e/uu/d/8MlvBTv6tvm9htb&#10;9aNZP6NTvK5vZn1NLbiwSSPoa0e5mB99fNTxN5ChYVQyeFIExisIIIAAAggggAACMQhQUSaGXSCG&#10;MQT8FkigXQgHDgEXgXCVD+i75LIvQ9/12KuuSkizGi5etexJXzEzTiEF/uYfpg8c/zjmpTVMmadj&#10;nEm7paEs6zdf0933ciZQlNnLhD35pDZ/rR6uRErylbo/aWOlOJWcsfavv+se8MgRvBdZGTXIoH9o&#10;XhNL6r9KV90RpfvUVMGipsCGPqyLcN3XerxOSx7Jyq99JdzFWzwVZbSbSrZwKQI0jFRlA9SxJavc&#10;kQvnzb3jxtbku+z4ZFZVN1Q7R7umj6Fj/JXXdRozzIpw+UrU94MyEtIhGDTa008rX3s05hr9Jspw&#10;sMcEH/MBl4NdfXB1TjT+gg3001A/LPQR9lJALpz2mBvNAwgggAACCCCAAALuAiTKuBsyQnABEmWC&#10;EzMBAokF7n+8pe/grsSP1/AgfZdqwKr6aLjeWEOnVYbB7ddlUwPDFxTjBBXw2zYxRKjxJOeRKBNi&#10;f4sxpk3yRzESZXQ1blYhw3uPicpxLVuijJZc0wmv1I9R7ohxdwO19VGcxveCwll8yQLlIgT6Kosk&#10;UebaxV/2e79e4dKWKfHC7Ath2B6tv/fuWltHpd5ly++9wSCVDLSqdbn3Ndp8AY6kzuonoEG7wKyW&#10;lvo8D77IwXY3DLT7+nZdddc97uElHEE5eXfddkPoMl3KlXnplddSVyMLRJ2QiMcQQAABBBBAAAEE&#10;3AX+jfsQjIAAAgggUBKB/iP7A2XJqO9S45SmkjCGXqZNd7lAJyE0DuObCShRxmyuFBN9/bJ1yxa2&#10;pXixYK8cOrq/YCtiOaUVME6eKK2z34Wvar0uyYCLvnSB/lxbhXyUOGK/0UoIuPu2G5UckCRUj8/o&#10;j909jhbbUEp7+ts/Xx0iS0Yr1ZapkZOOTSarVqkkm3l1Y2021+CKVNpBJXO8Z8lofB0Gfcx1L26j&#10;NziLbseL/Vkz9nSfjoPtbqgRAh1syw+LTZaMrFR4ST/l137vu+l+agT6QeblGDAIAggggAACCCCA&#10;QBIBEmWSKPEMAggggMAJgd09oVrtnDfzGoh9CdgkyviKlnGKKtDduy3OpdWNO131q+bPseuMMKZD&#10;Vn2XFJjSH8cMjwcQQGCYgKpxYOJFQFkvqilysqGUS6H/q+pzKOnBY2ueFJErLUAlNNQkKMW7qV/Z&#10;//4Hqd+N/EVlHd3zF7eGLhKQVa7MTqtEma0vbjduCnbTiuXh2oHp0OpjroNh/EHTvE+/uCPyj0yp&#10;wuNg+9ruEAfbMlFGqbGhf0wMpdYvJPqpUWu6jMrJZPv7ia/TwjgIIIAAAggggECZBUiUKfPu52bt&#10;x45/lJtYCRSBQgvs6wt18938xZWFljNdXP3EGTbzqS+ezUTMkkeBOCvKqGXYmtYu6lfl8UQRMwLV&#10;BbioyOkJ0b37yBoSSpHRlbxKyOgPtUPUrkhhpTDuuHGlZbkL4xyIFCbpXtGf7AcqSTIyHt162mdd&#10;vLbLqKKM2oWk24J0b+kjqboL6d5N/pbuqlXawXjX1KVLVUySB8mTQQU42L54QxxsswxO5VMafOGM&#10;pK41XYZyMr6OK+MggAACCCCAAAIZCpAokyE+UycViPOyLWn0PIdAUQSUsvZmz1MhVkPfJb+q48ed&#10;4XdARkOgVgF9XUTYnKt5zopVy56M7QNCTZdaTxfPI4BAkQSUgKK/Gh9ckf44u9JlKZMbsuqwuj9b&#10;fOkCS3zLv923WZeyZJS8YjNXZRZlXVimN1UmNeiIpCkO9B82k7TJkqksp9LszDhXRlVMzDCZqIoA&#10;B9vv8fB+sD881O83wpON9s0hvxjYzDh0lsF0Gf1OUmV2fU2RpW2/O8yIAAIIIIAAAgh4FyBRxjsp&#10;A8YuEG0ziNjhiK/0AuHKh9B3ye/hMquWsa+PijJ+t644o4X7ukhttGzBfddf9nBsWTJaDokyqfeU&#10;FxEYKmBZd6R46QvZniXlxOguqpIiowvymK+d9LfjqnZjxlWwKhf2WTLaKX0zGKfmaFKD7mwvGZaT&#10;0cYZJ67ZF3AyrmJi9h2Su4k42H63zPvBtqkoo+8cpar4pUgxWqXAlX4zOdnP/aCt6FIEzCsIIIAA&#10;AggggAAC6QRIlEnnxlsIIIBA6QR292wJtGb6LvmFrTuVijJ+RRmtZoGoSsHVjTv965eta2m6peZl&#10;mLxw6Oh+k3mYBIGCC8yY1mC2woKlL5i5VZlId1GRp8gMBm9ZVObAocMx7I6XGDLJkqlE3tw0V108&#10;vKwi4SChK8roYJg1eFLJBPtMIznrivr2G1sTgrs/pvI8BulN7nEWewQOtvf99X6wbXoCWv6cHdNc&#10;ybuqcnft4i8Pe1LZM8YZhGOGygMIIIAAAggggAAC6QRIlEnnxlsIIIBA6QR29zwZYs30XfKualZR&#10;hgJd3veuMAPGczaUJaN2S/Pn2N211LqJVJSpVYznEUAAgQwFLrnoQrPZzZpchF6Rki2GNtgKPd3I&#10;8dXFw7IBky6ngyY57ex608ZQaJlkyVRWp/vpkZfT4RbuvfZGuFCLOjIHO8TOejzYQb/WBteuBBTL&#10;1OeE5qon97d/vnpoJyb9vyR8l8cQQAABBBBAAAEEIhcgUSbyDSK8EwIDnx4GAgEEshVQfYiB4x+H&#10;iIG+SyFUlRwQYljGRCChQHffywmfDPpYw5R5a1q7zFLH0q2l9+Ab6V7kLQQQyEqAijJZyccwr5rC&#10;GJcniWHVLjEo2ULlgiybo42MVuVJjEsUBC1P8vSLO1x2JPm7Qsv2xlpX0UNvppNHnuJJ1QHiuz2F&#10;m8dXONgeMQeH8niwbXI3o22/qC9D/Sxb+bWv6Ica5WRCnFXGRAABBBBAAAEEshIgUSYreeatQSCq&#10;Dg41xM2jCBRIoPO3GwKthr5LIWBtMgMiSYYIAciYLgKR/NQ+d+bVqiUzflzsncgGPv3IRdvxXXKR&#10;HQF5PSoBs/vUd9/vi2rhBGMsML/JqI+PzZ/vh9ZTSZJss2QqC1xy6ULLojLhEmX0/aOKNaF3TePr&#10;JjiGkgmrWq8zWKymUE+Z0D2zbBaS01k42IE2LncHW3mNgSi8DKsfJXfddkOGpba8rIJBEEAAAQQQ&#10;QAABBIYKkCjDeUAAAQQQGFtgX1/H2A/V/gR9l2o3S/RG/cTpiZ5zfujY8Szv+J3DZ4AgAt29Qb4u&#10;aoq1ec6Kb1/VHn+WjBZFwllNO8vDCCCAQOYCzVaJMjZ/vh/Uc/ElC8y4qi9EyTqWRWXCJcp4bKRS&#10;XSySm2Ddmps1YNrZtSfox4HBqwhwsMMdj3wd7GyrWCXZBUUYbdmbJPHzDAIIIIAAAggggMAwARJl&#10;OBIIIIAAAmMI9B/Z33dwVwgm+i6FUNWY9RNnBBp52LB9B7psJmKWHAns69uWbbRfv2zd9Zc9nG0M&#10;CWfPPNWs7tRJCUPlMQQQQACBioBSLlRsA40xBSIpSTIY5yUXXThmzL4eUNGXQAWBbKqeqEBXPDfB&#10;KuFg84l7bRfdl3x9Amoeh4NdM1niF3wdbJtyejFUIEtMy4MIIIAAAggggAACRRAgUaYIu1j4Nfi9&#10;RtKVf+HFWCACfgUClZNRkOfNXOo3VEarCJhVlDl0lG9UDt1wgQzTp+rGna4smflzWvOyKxla5YWI&#10;OBFAAIEIBeLJIYgQZzCkRRddENWVp2qTLPrSBWZiIS6VzdrTxNB0aXCndIrM4rFJ1zA7hHmZiIMd&#10;eqe8HOxPjg2EjpPxEUAAAQQQQAABBBCwFyBRxt6cGWsW8FvKov/oezVHwAsIlFtgd8+WEAC60p7V&#10;2BJiZMacfJpR6yVSDzlswwR0JLL6OauvlFXLnsxRlozoeg9Sk4nPEALeBMxyFwIVivAGwUDhBZRy&#10;EX4SZvAvYNkHKkT3pRBjjlSe3nim2ddpwj1W0pVNURkb4YSrLs9jNuwc7PKcKFaKAAIIIIAAAggg&#10;gEByARJlklvxJAIIIFBSgTd7ngqxcvouhVCtjNkwtSnc4ENH7j34hs1EzJIXgXAFqKoLNEyZpyyZ&#10;xilGJ9/XdvQfedfXUIyDAAJmAmqqYjYXE8UpYJNGQEqW991XosyEujrvw446YIiKMtteed0geLU6&#10;Mpil1ilsisp4KbxR69J4noMd+gzk6GDbZE2FBmd8BBBAAAEEEEAAgRwJkCiTo80iVAQQQCADgd09&#10;Twaalb5LgWA17PhxZ6i6RrjxB0ce+PQjg1mYIkcC3b3b7KPNaZaMoKgoY39amBEBBBDIiwApWSF2&#10;yqyozFv7evzGr74n+3s/8DvmyNGUSKTyLaFnSTG+TZLTJwMDITKcUqy3PK9wsA2y9zjY5flAsVIE&#10;EEAAAQQQQACBWgVIlKlVjOetBejrYS3OfAj8oUCga2+lcVBRJuhZsymt0d33ctBVMHjuBOwzP86d&#10;ebVqySg5LHdWCtieK49KxIwAAgjEJmBTUSa2VRcjHrNEGXH5TbmwqQkRZ5aMMCeMN8rgsXEuxqfJ&#10;yypswDnYNs7uR4KKMu6GjIAAAggggAACCCBQkwCJMjVx8XAGAiTKZIDOlAgMEQjUSGVWYwvMQQXq&#10;J04POv7g4HxL2zjnYpZjxz/qO7jLMtTmOSu+fVV7TrNk9NkZOP6xJRdzIYAAAgggUHIBm8IkFWS/&#10;zbNs7o+jzSeQp01PKBvnkn8Mhy7fBpyDbePsfrC91+JyD4kREEAAAQQQQAABBIotQKJMsfeX1SGA&#10;AAJOArrHDXTtTd8lp41J8HL9xBkJnvLwCIkyHhCLMkR3b4flUlrm3Xz9ZQ9bzuh3Lj47fj0ZDQEE&#10;EEAAgSQC55z9hSSPuT/jt6KMwT331PpJM6Y1uC880AhTJ0+a3nhmoMEHh+WePrTwsPE52Hk52J+f&#10;XG9zNvJS/MZGg1kQQAABBBBAAAEEQguQKBNamPERQACBHAsEKicjEfouhT4WsxuMavbQOyb0VuZo&#10;/ECd2kYV+Ppl65YtbMsRzshQw33BJmex6dGWPB6eRMBFIOb7XZd18W6cAhPq6uIMjKjGFJh79swx&#10;n/HygMcMABWnOdB/2EtUVQax7EuVbi02dUE8bly6ZZbnLQ52Za9zcbCV0GNzMkmUsXFmFgQQQAAB&#10;BBBAAIGKAIkynITYBWK4RordiPgQCCawu2dLiLFnNVyc01YpITQCjWnYeundQEtg2NwJmP3IVpbM&#10;/DmtufMZFnDvwTcyXwJfxZlvAQF4FJgwnsQFj5wMNYbA9GnBK1uwB4EE5lpVlPHYeskmdcPmtt5l&#10;W+c3nevyesJ3bbQTBlPsx2yoOdiVU2Sj7X5ilSjzybEB93EYAQEEEEAAAQQQQACBJAIkyiRR4hkE&#10;EECgpAKBGqnQd8ngPJklylBRxmA38zJFoE5tQ5dfN+70VUu3FCBLRovqO9CVl50lTgQQGCbg8f4b&#10;WwQQMBZQ9SmbgkAea8D47eI0KnjkfZcqMaumheIMfWDykk8Q2sFgfA42B3vkMftkYGDri9sNjh9T&#10;IIAAAggggAACCCAgARJlOAYIIIAAAqMLKEtm4PjHIXTouxRCdeSYqtxjMBGJMgbIuZgiUF7d0LWf&#10;yJJZ9uSsRqO2YkHZjx3/qP/oe0GnYHAEEAgn8OGh/nCDMzICCIQWOMeqqIyvPACD1A2zQjuOm2vQ&#10;H+qtfT2OQfJ6QgEO9iBU/Afb8ivi6Rd3kJGc8EPEYwgggAACCCCAAAKOAiTKOALyenCBgU8PB5+D&#10;CRBAYDSBQF1U6k87y6zYifeN1d22sgGe7Wz7xQu3rN98TVt7018+Mmnov/sfb9H/++bta3b3PKmH&#10;vQdQ04A2zsqmynylNbHwcCCBQN8Yg9FWsmQapzQFit94WIO8oiQrKkbWUZKV8gwCCCCAAAKDAjOs&#10;Omf5uuvd3/tB6O2zvAV3WYtNnL4ynFxWWoZ3OdiDu8zBHnrgVVTmH594qgwfAdaIAAIIIIAAAggg&#10;kLkAiTKZbwEBjCFArQKOCAJZCezu2RJi6tyVk1EWyM697cqMUVrM9/9hxvotS5/rbOvcu7G77+WR&#10;BSHUekb/7x27fvKzZ1bq4Z8+06p3QzAmGbN+4owkj7k/QwcZd8MCjNDduy3cKhqmzLv9uo7CZMkI&#10;il9vwp0WRkYAAQQQQKC6gM2dtGLwkm9hUHVDoZqZOB5Omzj3vx88M8nRoQCvc7CHbmIuDvb0xjPN&#10;Dt5ru/Zse+V1s+mYCAEEEEAAAQQQQKC0AiTKlHbrWTgCCCBQTUDZIcr5CGF03sylIYb1Pmb/kf0d&#10;XQ+rQozyXX75wmplxqTok/Jmz1N6Vxk2maTLzG4w6lATupSI981lQO8CJ4ot9b3sfdjKgMqSUS0Z&#10;mwpJgZYwctigeUVmq2AiBBBAAAEE8igwY1qDTdifHBtwn8hLtk31MKbWT5o6eZJ7qAYjTBhfZ3Bb&#10;b2BuYBX5FAbIHOxhZ8DRfOrkestD9cjGTY4BW0bLXAgggAACCCCAAAI5FSBRJqcbR9gIIIBAWIFA&#10;bUHUPCXyTh+676/kx7RtPH/zjju9ZAspw0bpMhrTuIaEWWJB/5F3wx5HRo9bQJ8adRwLFGMlS2b8&#10;uDMCjZ/VsMbfBqMuc1bDxVktn3kRQAABBBDIUEDJFhPq6gwC8HLLa1DdxKaahS9wgzwnLxvna71F&#10;HYeDPWxn4z/YZk3rBmXuffAxPoxF/QZgXQgggAACCCCAQCQCJMpEshGEcVIBFXVABwEE7AUCVTuI&#10;OUtGuUHqr6T6Mb7yY4btmnJulExgWVpGiTLKTDI4PDFc+RsskylGFdDuP/BPLV5SykaO3zxnhTou&#10;FTJLZuD4x5woBBBAAAEEEMhKYPo0ix4iBw4ddl/gh4f63QepPoKNhq9VGBS/Mcjh8KWR33E42MP2&#10;Lv6DbZDKM8zkk4EBcmXy+xkncgQQQAABBBBAIBcCJMrkYptKHWSKXiel9mLxCHgS2N3zpKeR/mCY&#10;CPsuqRiGklfUHWn9lqXqrxRi1YNj6mpcpWVUsSboLEMHb5zSZDBXoCQJg8iZwlFA6WVK/wr0k1pZ&#10;MtdfZvdhcaSo6fVIcsvqTi1anZ6adoGHEUAAAQTKLGBz43ug/7A78lv7etwHqT6CjYavVRjUv9H1&#10;vJckJ19LLuQ4HOxh2xr/wc7ki6KSK7PtldcL+SlgUQgggAACCCCAAAKZC5Aok/kWEAACCCAQnYAq&#10;OQW6+Z7d0BLPapUi82xnm1JklLwSaL2jLlYVa8xyZWY1LrIBD9SryyZ4ZkknoAwzpZcFqoxyRfOa&#10;ombJSDtQya5a97Fxyvm1vsLzCCCAAAIIFEPAoHhDBeqTYwMuYjZtRwxu6F0Qhr37+cn1Hkc72VAG&#10;9U4MVhHtFBzskVsT/8HW16ZN07phOMqVeWTjpk1bn4/2PBMYAggggAACCCCAQH4FSJTJ794ROQII&#10;IBBKYF9fR4ihG6bMUzOgECPXOqYygdRlSSkyz3W2Bbrmrx6ScmVsejCZgUdSIaPWk8DzqQWUZKYM&#10;s9SvV3/x65etu7J5TaDBYxiWxLIYdoEYEEAAAQTKLGBWGsExIcAxzybJFk9vtOhClSSShM/YJDnt&#10;efudhPHwWAoBDvZItFwc7HPO/kKK7fbyyhNP/2bto+0GJ8dLtAyCAAIIIIAAAgggkBcBEmXyslMl&#10;jZOb15JuPMvOWiBQtYMYysn8a4rMxvPVZSmTFJnBvd28fY2CCb3VNq2XtIreg2+EXgvjxyOgPDMl&#10;mQWKR1ky8+e0Bho8hmFVy8qyhFWVJcfwnRzDjhADAggggEAJBWyKN7jDGqRrmOUMuWsMjmCQ3MN9&#10;vMf9GjkUB3tU3vgP9vymuUEPRvXBX9u15+4fPWRweDJcI1MjgAACCCCAAAIIGAuQKGMMznS1CQx8&#10;+lFtL/A0Agj4EAhU7eC8mUt9RJdyDF1OKzel7V9SZFIO4fU1peko28DrkKMMZpgo0xV6LYwfg4A+&#10;R/c/3hLoQ1Q37vRvXbWh2Fky2sRAX7AxHA9iQAABBBBAIC8CNsUbpOF4p3vg0OHQpGYUHhcyYXyd&#10;x9FGHcqxFFDo8PI+Pgd71B2M/2Bn3qbtQP/hex96jDZMef8GIH4EEEAAAQQQQCAeARJl4tkLIkEA&#10;AQSiEFAlpxDVDnQFPquxJZMV6mpfbWLUaKlj108yCeBkk3b3vWxwZT6r4WKDVfcd3GUwC1NkK6Av&#10;h/Wbrwm01/qKWLXsyfNmXpPtGg1mD1SyK0XkWX0npwiVVxBAAIFRBXSTrSwEXZjp3z0PPqp/d/zg&#10;x9+843tj/tOfpOvhR9o36cXOrj3ciJfzgE2tnxT/wj881B86yDxWlDEoCGSQyRF6Z2Men4M96u7E&#10;f7CVV2dQ9mbMo6s2TPo5zs/uMaF4AAEEEEAAAQQQQGBMARJlxiTigQIKGNxMF1CNJZVGINAHJKsb&#10;2Y6uh5UiozYx2TZaOtnxebbzvtAna1bjotBTVMYPdHJsgmeWMQW0v+GyZDS7smTMCiCNudigD+zr&#10;6wg6PoMjgICBgMFVlsEq8jiFbsW2vrhdCS66IVM2zF/9/Tr9ZbkuzPTvrX09+qe/NU+yrv29H+jh&#10;ba++rhfvf6xd42g0pc78/ImnlDdDy5UkhgV4xqaSimO+xf73PwhNbePgdxUGMSf8MvG7rvKMxsEe&#10;da9zcbAXXXRBDAdVP8fvffAx/UoQQzDEgAACCCCAAAIIIJBfARJl8rt3pYicy6RSbDOLjExgX9+2&#10;EBHZ913Svb5SZDbvuDPOFJkKsorKqEpHCPDBMc2SD0IvJKgSg1cX2Lm3ff2WpeE+Sg1T5pkd1Gz3&#10;WgWuApXkqXVdNrWmao2K5xHIi4DBVVZeKAziVJ7BtldeX/to+6o771FGy4Zf/VoJLroh8z61Umee&#10;fmmH8mZW3XWPptP1m2OKg/cIGdCvgE3Gm2PljE8GBvyueuRoeawoE9qkMj7fAOGcOdjhbMcc2fFg&#10;z286d8wpbB7QKdKvBJSWsdFmFgQQQAABBBBAoKgCJMoUdWdZFwIIIJBSIFBdkNkNdn2X+o/sV+kL&#10;3euH6CGVkvXkr3V0rfM+5tABzfIPAqVYBcVh8CQCm7ev+eULq5M8mfqZ+XNWpn43Xy8G+oJNgVB3&#10;6hkp3uIVBGIWoApIzLuTIjbd5ClVRRdgd/zwx49s3PTarj0GF6uDcWo6Xb9papWZUZoOpyvFDsb/&#10;SvwZbwaNRSbU1cW/U1lF6JjklFXY8c/Lwc52jxwPtr45z5k9M9slDJ1dibNKolUjxXhCIhIEEEAA&#10;AQQQQACBHAmQKJOjzSJUBBBAILiAioKEKBpRf9pZ9ROnB4/+lFNUreHZzra2jeerUovBdF6m2N3z&#10;pJdxTjaI5OUfdIrK4H0HwpbGMVgCUwwT0Afqp8+0duz6SWiZ82ZeE3qKSMbv7g1SsivF6hqnnJ/i&#10;LV5BIGYBg4u3mJdfpNgq9WOUpKJUlRCVY2qyUpkZpenc8YMfqyuT41/h1zQvDxdGwOXYGGRoTZ92&#10;Zh6p5579BYOwDfwNVhHhFAawHOwq++7uf8lFF8Z2rtRIUT+p97z9TmyBEQ8CCCCAAAIIIIBA5AIk&#10;ykS+QYSHAAIImAoEqnZgcwuujBP1Wnqus82UzHkyZSaFblrUMLXJOcyxB1D9HtXyGfs5nsiJgLJk&#10;VJnpzZ6nQservks2iXShF5Jk/Hh6SpbHPMm+8AwCCMQgoKs7/UW4Lroq9WNiCGkwBhWzUVemE7Vt&#10;2je55D1EtSiCsUm2ONB/ODW1wWGbMH586vAK/yL5l4G2mIMdCDbhsO4He9FFF0ytn5RwOrPH9GV7&#10;70OP6ce0eyaQWcxMhAACCCCAAAIIIJC5AIkymW8BAVQTiOcPr9knBEoiEKh7zqzGRUEBK72WfvbM&#10;yhDlcIJGXhk8dFGZ2Q1h/QeJ4kkCMNi1Yk+h5C2lnfUd3GWwzPL0XVLukQ1pkl2bfJpFla8kkfAM&#10;AgggMJgio78Id8kqMJDc9urrlXQZ7uEMtJnCsUNKEsAZ+awok2RpPBOtAAc72q1JHtjiSxckf9jy&#10;yRM/pn/wY7VutJyUuRBAAAEEEEAAAQTyK0CiTH73jsgRQAAB/wKBKsrMamzxH+vvR8xdr6WRFKGT&#10;AoP6D11O6IWEO0WMPFRg5952ZZ6ZpZ3ZVJyKYYsDfcGmW5pNoal0sfEWAgiUSkC3WbrTUoqMqrbk&#10;ZeG6h8u8J1RerIgTgfwK0MYlv3tH5FUEvBxsdV+aUFcXp7N+nVDrxrt/9JCXlca5RqJCAAEEEEAA&#10;AQQQ8CVAoowvScZBAAEEci+gGhIhrsbVV2X8uDNC6OjWOY+9lkZShG691DjFovWS1hVVHkCII1eG&#10;MZV59ssXVof4KhhVr1R9l+LJJKsbd3qgr+UyfEZYIwII+BLQDZZSZHSblaMUGV9rZ5wYBGxaL2ml&#10;qS9rU7+YnHfGtIbkD/MkAl4EONheGLMdZML4umuXfDnbGKrPrnzWSicmg1ZfMTsQGwIIIIAAAggg&#10;gEB1gT/67LPPMEIgWgH9RXt338vew1u1dItZfQXvwTMgAuEEVEZCF+Tex7+iec2VzWv8DqsOJs/t&#10;vK9j10/8DpvhaGtWvFE/MWAnlEBfpyPFQi8kwz0q/NT6WG3evqZz70bLlS5bcF9L0y2WM2Y4lxL7&#10;+o++l2EAg1PParh41bInY4iEGKoL3PPgo2/t6wmtdM7smXffdmPoWQzG37T1eVUlMZgokJhN/Hfd&#10;eoNZckCVvaj0Wnr6pR0G+5XrKf5x7Q9DxK9bal0fhhh56JjXLv7y8iWXh57Fcfxv3vE9xxGSvJ76&#10;c2fzUyDJEsr5TKBve2EaHLxwwbsfBg62u6HLCB7PhrJdI2+YKChVvlGjqCWXLlRyj4sb7yKAAAII&#10;IIAAAggUUoCKMoXc1uIsKkSWjHRCF28ozgawkpIJBKp2MLvBc98llS154J9aipQlY/C9NKtxkc1x&#10;3tfXYTMRs/gVUJaMsqmMs2S0hPL0Xeo/sj+SLBmxm1WZ8ntKGQ2B6gIGf6HOFngR0E6pIQJZMl4w&#10;GQQBBMIJGOSqhguekRE4mYDHg31T6/L4nVW1TonU+sWjs2tP/NESIQIIIIAAAggggICxAIkyxuBM&#10;F4WArgOjiIMgEIhMIFDfHI8FnPTh/ekzreu3LI3nvtnXHoZO4POernSyhQdKt/LlzDijCuj4qdhJ&#10;38Fdxj6l6rsUVQ5Z/cQZxnvNdAgggEBFQIVkVMsk/j9AZ79KIjC1flLMK/V4nx3zMomtbAIc7MLs&#10;uGrUXThvbi6Wo1887n+sXdWM6MSUi/0iSAQQQAABBBBAwEyARBkzaiZCAAEEohYIVO1ADT58LXt3&#10;z5O6y3+z5ylfA0Y1Tv+Rd4PG4zFdqXqcgdKtguKUfHD1XHvg8UUDxz+2d5g/Z6X9pFnNuLtnS1ZT&#10;j5yXijLx7AWRIFAeAbVbWvtou017rPKoslJHgamTJzmOkOR17mWTKPEMAgjkUWBV63L1NspL5ErS&#10;uuOHP1bOrn4nyUvMxIkAAggggAACCCAQVIBEmaC8DI4AAgjkRiBQtQMvHX9USGbz9jU/e2ZlJnf5&#10;NluoRKXQE5078+rQU2h8FfsxWIvBQkoyhT5Zv3xhdVaLLU/fJQlHlUPWMLUpq01nXgQKIPD5yfUF&#10;WIXxEpQooD/jfm0XXQ+M4ZkuCoEPD/VHEQdB1C7AbXrtZryRAwGPB3vC+Lrbb2zNwZqHhFjpxETL&#10;znztGtEigAACCCCAAAKBBEiUCQTLsB4EQjci8RAiQyBQIIG+A2+EWI17xx/dLj/wTy0du34SIrx4&#10;xjRoCTe7YZHNelX7x2YiZnER0JFbv/maDD9Zpeq7pF9p4snzqz/trPHjznA5PLyLQJwC+9//wCYw&#10;mxIUNmuxmeXd9/t0I7W/12iDbBbFLAiEFvB4kx061AKPr6+vAq8uk6VxsDNhHzap34OtBkzXLv5y&#10;DOtKHoM6MakRpArdcSCTo/EkAggggAACCCBQSAESZQq5rQVZ1MCnHwVaSXfvtkAjMywC+RUIVlGm&#10;JbVJpZDM+i1LVaQk9SB5ebHv4K7QoZp1X9rXx3ds6M10HV95G8qS6e572XUgh/dL1ncpouyx+onT&#10;HfaNVxGIV+CTAarox7g7uo2798HH2J0Y94aY4hbwe5Md91qJrkQCHOxCbvbyJZcv+tIFuVuaCt3d&#10;8YMfb31xe+4iJ2AEEEAAAQQQQAABXwIkyviSZBwEEEAgxwJKSQmRqDGr4eLUKJWL/AzLXaSOPNoX&#10;G6c01Y073SC8N3ueMpiFKVILqOSPPlwhPvI1hVSqvku7e7bUhBP0YS8d8YJGyOAIIFAYAbJkCrOV&#10;RV2ICiEUdWmsCwEEELAU+Ma1V09vPNNyRi9zKZF3w69+re6Q6hHpZUAGQQABBBBAAAEEEMiXAIky&#10;+dovokUAAQSCCPQd6Aoxburr2I6uhx94fFHmF/khTKqMadB9ySw1ge5Lxocn+XTPdrb97JmVmbcB&#10;KlXfpUCZiMk3fdiTyplL/S4vIhCtgOX1xoxpDdE6RBUYWTJRbQfBIIAAAgggEE5gwvi6u2+7MY+5&#10;MjJ5a1+PekRu2vp8OB9GRgABBBBAAAEEEIhTgESZOPeFqE4IhLszDjcyO4dATgUC9V2a3VBz3yV9&#10;PFXrYvOOO3Mq6RJ2oHSloSGlTl2qdV10uKtVzOB5fbh++kzrc51tBnONOQV9l8YkCvcAiTLhbBk5&#10;Q4EPD/Wbza6rILO58jvRJ8cG6LiU3+0jcgQQQAABBGoVyHWujErLPPH0b5QuQ3ewWved5xFAAAEE&#10;EEAAgVwLkCiT6+0rePBqvBJohWUrUxGIkWGLJBAorWFWY22JMipD0tbe1N33cpFso1oLFWWi2g7L&#10;YCq9zOLpimV2FC2RTzZXoC/YdEtT/7X6idPTvctbCCCAQEIBZcmoi4HunBI+z2MIFFtAn4hiL7DA&#10;q7MsV1ZgRpYWm0C4g53rXBlt0/7eD5Tmu/XF7bFtGfEggAACCCCAAAIIBBIgUSYQLMMigAACeRII&#10;kZc2q+Hi5ASqdbF5+5oYOsIkjzmPT44fd4Za3hhE3n/0vRCHyiDyQk6hFDRlycSTJFqqvks6UVF1&#10;IqOcTCE/4yxKApZ//kvrpTGP3M+feEpXTWM+xgMIlEQg3RdUuJvskrB7WaZluTIvAcc/CAc7hj0K&#10;erCVK3PPX9y66EsXxLDSFDEozXfDr36tfF/Oago9XkEAAQQQQAABBHInQKJM7raMgBFAAAHPAkpo&#10;GDj+sedBTzkleZefSq2Ljl0/8R6D44AqvaB0nyua1+if/nfH0SJ53azlTedvN0Sy5JKH8WxnW2wp&#10;aGaHMIatD/QFm3ppyb+ZU0/BiwhkImBZsIHWS9W3eNsrr2979fVMjgGTIlAkgaA32UWCYi35EuBg&#10;52u/Ukd7U+vyxZcsSP165i++ta9HbZg6u/ZkHgkBIIAAAggggAACCAQVIFEmKC+DxyvQ3dsRb3BE&#10;hoCtQKDKHwnrFuzc2x5VrQvZq9zFsgX3fee6bf/pz/avWvbklc1r/uXfnbbbEmo2s5Y3+/r4mg21&#10;iQnHVaGmnz7T+lxnW8LnzR4zO4RmK6oyUWwZYwm/mWOgIwYEahIwS5SZUFdXU2Ble1iVM1ROpmyr&#10;Zr0IIIAAAgggMEzgG9defdOK5fn9xUmlZe5/rP2R9k1mv2RyhBBAAAEEEEAAAQTsBUiUsTdnxqQC&#10;/UfeTfoozyGAgINA34E3HN4+6auzGluqD1u5xf/lC6tD1LNJsSLVjGmZd/OaFW/cfl1HS9Mtw66T&#10;x1xOihkzeaV+4vT6084ymFqNfvqP7DeYiClGFVAC3AP/1PJmT3S3lWXruxRbxlhhvsr44CMwTCBd&#10;Z5MUjNOnnZnirfK8cuI+aWCgPOtlpQgggAACCCBwMoFFF11w1203TK2flF8iFclTGyaz3zPzC0Xk&#10;CCCAAAIIIIBATgVIlMnpxpUi7KA3rLqhLwUii0QggUCIe1zdhY8fd0aVyaO6xVe0X79snerHLFvY&#10;pjySUcMuUhkGs3oeHV3rEhxAHvEvUCnU1H/0Pf9DO49Yqr5L+k1GGWPOZt4GUJJc9W9mbzMxEAII&#10;lFJg64vb9/d+UMqls2gEEEAAAQQQGEVgxrSGe/7i1nNmz8yvjn63uffBx9RZMr9LIHIEEEAAAQQQ&#10;QACBkwmQKMPZKKlAoF4zJdVk2TkXCHGPWz2tpKPr4QceXxTDLf6shotXLd2iEjLz57SOuY16eMxn&#10;cvFA8xdX2sS5u+dJm4mYZajAL164JZ5CTSO3xixPK4ZTEdtHgHIyMZwKYggk8Na+nkAjDxtW9z02&#10;E+VulgOHDj+x9Te5C5uASy4w9+wvlFyA5SOAAAKhBSaMr7v7thuvXfzl0BOFG1/V8h7ZuEll88JN&#10;wcgIIIAAAggggAACmQiQKJMJO5MigAACsQh093aECGVW46JRh1UxJ93ib95xZ4hJaxqzkiKzatmT&#10;Jbw5VhqTTfcl5UKRlVjTsXR8WPVL7n+8pXPvRsdxwr1evr5L28Jhphi5ccr5Kd7iFQQQGCqgyx5A&#10;RhXYtPV5mi5xNhBAAAEEEEBgVIHlSy6/69bct2G6+0cPfXKMFpOccQQQQAABBBBAoDgCJMoUZy9Z&#10;SU0C3b1x3V3VFDwPI+BRIFAew+yGlpFBai61g8n8Fr/MKTKDm2JW1aPztxs8HleGqiKg4iXKkglR&#10;IMoje6n6Likv8M2epzzquQ9VwrxAdzRGyIXAnrffMYuTijKjUr/7ft+2V2lJYHYMmQgBBBBAAIH8&#10;CaiIl9owXThvbv5C/33EasOkXBn92pPfJRA5AggggAACCCCAwFABEmU4D/EK6IYp3uCIDIGiCPQe&#10;fMP7UurGnV4/cfqwYXfubVeWTLa3+KTIDG6KWfcl7bv3A8aAIwWe7Wz72TMrB45/HDmOWYZWDA6x&#10;9V2SSfWmeDGgEQMC6QQs/7SXijKj7tHPn4grLzDdQeItBBBAAAEEEAgqoN+j7rix9aYVyyfU5bVE&#10;34H+w/c++Bi5MkHPCYMjgAACCCCAAAJmAiTKmFEzUc0CQS/UA1XRqHmRvIBA1gIhPgsj72LVbumX&#10;L6zO8BZfnYa+ftm6cjZaGvWImXVf0qZHmC6Q9cfO5/xKKlUK2nOdbT4HDTNW2fou7e7ZEgYy5ajK&#10;FEz5Jq8hEL2A5V0FFWVGHgdV9HlrX0/0x4QAEUAAgZoFPj+5vuZ3eAGB6AUyP9iLLrpApWXOmT0z&#10;eqrRA1Svyb/6+3XbXqGWXk43kLARQAABBBBAAIH/KUCiDKehpAIZXtiXVJxlxyoQIiNtVuOiweX2&#10;H9mvdjAZtltSeZtlC+5b09o1f05rrJuQTVwtTattJt65l+5LoaS7ezva2pu6+14ONcHvx1WqmfsU&#10;peq7JC7tjjuaxxGGfjN7HJahEIhB4MChw2ZhUFFmJHVUF0VT6yepp8O1i7+sv1a/69YbqvzTM/q3&#10;6EsX6KIuv3/XbnbymQiBcgpMnTypnAtn1cUWiOFgK4a7b7tx5de+kt8fwY9s3BTVr0DFPrSsDgEE&#10;EEAAAQQQCCRAokwgWIbNgYDu73MQJSEiEFIg0D3u7IaWStQaX1kyIXJxEqq0zLtZKTItTbckfL76&#10;YwbpCF7iTDiIWROcN3ue4vs24abU9JjaLa3fstQg7/OK5jVeTouXQWoiyvBhFVIy2JqaFjj4zVzT&#10;WzyMQC4EPjzUbxPn9MYzbSbK0SzKUtr2avZ/Ua2t0WXb2u99d+1ff1c9HZYvuVx/rT737C9U+adn&#10;9O+m1uW6qFt/393r77379htalTrDLufo+BEqAggggECuBZZcujDXpWXIlcn18SN4BBBAAAEEEEBA&#10;AiTKcAzKK8DFbXn3npX/XiBE3yWN3TC1Sf81u8UfdT/VZGTNijeWLWwbP+6MvGx43ammodZPnG7W&#10;imXn3va87EIu4jRrt6SCTOpZdmXzGvf+WfRdyvxozWr81xTGzCMhAAS8C+x//wPvY446IOVkRrK8&#10;9MprNvij70hd3eJLFig/Rtdsumxz+RN5bW5z01ylzmgoJc2oII0q02S4NKZGAAEEEECgDAKV0jLK&#10;Vc1paRlyZcpwSlkjAggggAACCBRYgESZAm8uSxtDIFCKAO4I5Eig9+Ab3qOttGj56TOtz3W2eR88&#10;yYAK4FtXbVi17EklgiR5PuEzBql1jVNOJBhZ/k/zF1faTNfRtc5mojLMopwVm3ZLypLR50g9y3T4&#10;+4++52hbtr5L7qlFjuDDXjfLivMbNqMhkETgk2MDnwwMJHnS/RmVJ3EfpGAjPP3ijqxWpK5Jqh/z&#10;jWuvdsmPGTV4Jc2oII0q0yhjRoVq1M4pqzUyb2gBfYGEniL1+GTmpabjxZgFONgx706GsSlXVT/T&#10;9ZM9wxhST61cmXff70v9Oi8igAACCCCAAAIIZChAokyG+ExdTUB/Lh8ayGCK0EtgfAQcBUKki6ks&#10;yvrN16jbjmNs6V5Xj5jv/PuOEB1eDBJl0i3Z5S1BKRnCZYSE76oHDUVlElpVf2zz9jU/e2alQU8f&#10;FYC5/bqOSvKWl5yPEJ9KL6QhBomw79KsxkUhVsqYCMQgYHkz8fnJ9TEsOZ4YOrv2mGUpDV21uiP9&#10;7Z+vVtek0BeuGl+FanR1d9etN5wze2Y88kTiS8DyC6TWmGdMa6j1FZ5HIH4BDnb8e5RVhPqZq5/s&#10;+oGbxx6I9z74mJpRZkXHvAgggAACCCCAAAKpBUiUSU3Hi2EF+g50hZ3glFO6e7eFnoLxEYhcoO/g&#10;Lu8RaswQw44ZZ6XXknrEBOq1dOjo/jFjyN0DsjJLX6CojOPxUKrW/Y+3dOz6ieM4SV4/d+bVQ2sy&#10;7etz/XFZtr5LEf6CMbuBvktJzj7P5FLA8p7be+WSXIoPCVqJMvZL0J+bq0eD8VWriglpUtJl7Le7&#10;GDMaH9dioLEKBBAop4B+4KoH4rWLv5yvTkzKG1776IZybhmrRgABBBBAAAEEci1Aokyut4/gnQSo&#10;KOPEx8v5FwhRTiYTFdVECdFradhaQleUsansMnKDWppW2+ya0qe6ezts5ireLKrHoywZmxS0lnk3&#10;f/uq9qEJZ+4Fos6bubR4m1JlRV5q8PgVm9VIooxfUUaLSGD/+x+YRcNt9zBq+0SZxZcsMCgkc7IT&#10;NZguQzMmsw9dMSYKXfqoGEqsAgEEEBgUWL7k8tx1Ytrf+8HPn8imsjInBwEEEEAAAQQQQCC1AIky&#10;qel4MfcCNjeOuWdiAcUVKEaijC7117R2GZRFCV0iotLjxv5/NK+K8djM+2znfTYTFWkW5XT+9JnW&#10;X76w2qDdkty+ftm6ZQvbhgJ6yfkw+ITGs+n6au0/+l488SgSs894VKsmmPIImFWU0V82c9s99FzZ&#10;911a+bWvfOPaqzM/20qX0e1dHhtDZE5HAAgggAACCCQUGOzElKPWh0+/tGPP2+8kXCCPIYAAAggg&#10;gAACCMQg8EefffZZDHEQAwLDBFR4YP2W4H+ArkYt9ROng49AOQWe7Wx7rvMPbsTz5aBmLl9d0GZW&#10;JqGtvSno5bdustXsJpMtULUS5WHYTL1q6RazLbNZUdBZ9KPwFy/cEvTgDcavmkY6gSMTthRA596N&#10;LsusP+0sZbO5jJCvdzdvX2PTISs5yxXNa9SWLvnzPBmPwD0PPvrWvp7Q8ej6QT1lQs8Sbvxv3vG9&#10;cIMPHTk01Katzz/x9G9Cr0XNg5Tn4WUW/dm0LoS8DJVkEHVcUi2ZJE/aPGPz8fzHtT8MsRxd4937&#10;0GMhRh46phpnqCRA6Fkcx7f53KWjsNkmj98JjntRqtcNfnKF/pmVer842Knpyvzitlde128dam8U&#10;P4JqzimbNv44iRABBBBAAAEEEECgIkBFGU5CqQVC91IpNS6Lj14gdImUoAC69739ug7LlIvQyQp1&#10;p54RVKzK4PPntJo1fqKoTPJdViqbEkZDH7xKPEo7Uy7LqGWN3BtmlaqcjDC91OBJfk6SPFm2LUhi&#10;wjOFEbD8s11f+SWFwbfsu6TyLVFlyRRmE1lIzAKfn1wfc3jEhkA6AQ52OreSv7Xoogvy0onpQP9h&#10;pWCWfL9YPgIIIIAAAgggkCMBEmVytFmE6l9gX1+H/0EZEYGcCOQ0UUyVV1QLyrg6gnuuwJiHonHK&#10;+WM+E+6BliajijLdfS8bYIaDshlZvXvuf7zFrOBT85wVqiUzftwoqVpeugg1f3GljVsMs3gR87sQ&#10;pcFl1dnN70IYDYFRBcz6Lml27vaGbsGBQ4d1FWRzLNX06o4bS/SjxEaVWeIXmDp5UvxBEiECtQpw&#10;sGsV4/mKwGAnpvhbHz794g79msTGIYAAAggggAACCORCgESZXGwTQYYS6D/ybqihGReBuAWOHf/I&#10;plKFX4ZlC+7Tjb59xzRdfvtdSGyjtTTdQlGZSDalo+vhBx5f1Hdwl008+kxdf9nDo2bJKAD3rCb1&#10;XSpVlkbnbzfYbFzyWSwrbyWPiicR8CWw5+0eX0ONOc70aWeO+Ux5HrCs5bP40gVcrJbnaBmv9JNj&#10;Fo08SLMz3lamQwCBogqovN89f3Gr+tnFvEC1iKKoTMwbRGwIIIAAAggggMBQARJlOA+RCthcS9vM&#10;EikxYZVboO9AzjI/1BrmO9dtUz5HJvvWe/CN0PNmm0ygPAmz5iwUlTnZWVKRp/Wbr9m8487Qh60y&#10;vlKjvnXVhuqfqd09WxyDMTtXjnH6ej3KvktLfa2OcRCIUGD/+31mUc2Y1mA2V/wTmdXymVo/afmS&#10;y+MHIcKcCticZDK9cno8CBsBBOIU0C8Ga7/33XNmz4wzPEW17dXXKSoT7e4QGAIIIIAAAgggMFSA&#10;RBnOQ6QCKndhEJnZn+wbrIUpEKhJIF9ZYlc0r7n9uo4MU0nc62qMuTsnK+kx5ou+Hriy2Sg/QwH/&#10;8441vsIuzDgqJKN2S8oislmRMs9UnKl6Fot+ELvHc97MEmVpRNh3ScdpdkOLzaFiFgTsBSy7/8R8&#10;GWMvrxlt0gs0EVkymewvk0YiYPDNY1kdKhJVwshcgIOd+RYUIAAlIN59240rv/YV9WeMczkUlYlz&#10;X4gKAQQQQAABBBAYJkCiDEei7AL5Shco+26xfn8Ceek7Vikkc2VzlnkVNm2q7PtJDTtNCqB5zgp/&#10;R6zaSEpS3Lm33Wau+GcZLCQzcPxjm2jPnXm1smTGzDxzL46iojWl6vsTYd8ltb7K/LvF5lQzSzkF&#10;LO93KScz7Iy9ta/H4NTp9qu5aa7BREyBAAIIIIAAArkTWHLpQnViMki9SiGjojI23f1SxMYrCCCA&#10;AAIIIIAAAoMCJMpwGMouQKJM2U9AWdefi5PfMu/mbAvJVE6HQTkZzRLDZbZlUZnN29fYVA6L/CNu&#10;XEhGGqrP9O2r2pNUMOru3eaoR98lR0D318u2Be5ijJAvActEmblnfyFfOEGjNSsnoyyZCeMj/Uvx&#10;oMIMXjCBz0+uT7eiCePHp3uRtxCIWYCDHfPu5C62SmmZaxd/OcLIt764PcKoCAkBBBBAAAEEEEBg&#10;qACJMpyHsgv0HXij7ASsv5QCKmIR87pVBWHV0i3LFrbFEKRBUpHWG8NKLYvKqHrKczvvi2HVWcVg&#10;X0hG9V30sUpen8m9okyp+i6Jq//oe1kdp5PNO6txUWwhEQ8CHgUsE2WoKDN049T0yuM+VhmKcjI2&#10;zmWexaY2ku5x0yHPmHZmuhd5C4GYBTjYMe9OTmNTo8a//fPVU+tTftkGWvW2V14PNDLDIoAAAggg&#10;gAACCPgSIFHGlyTj5FXA4Ao8rzTEXWiBCC90B71VSOY7/74jno4t7nU1xjxKMZSTqQRpWVSmY9dP&#10;bKr1jOlv/8CznW33P97S3fey2dTqYqb6TMk/Vvrh6NgKSnk5pSpnsrtni9luJp+oVFuQnIUniyGg&#10;oiYH+g/brEX3LqnvuW0iNJ7FpqIMfZeMt5Xpyinw7vsflHPhrLrYAhzsYu/vqKtTTrPaMC360gXx&#10;rF2/qVpmdcezcCJBAAEEEEAAAQRyJECiTI42i1CDCFjeUwZZAIMiULtAtNkJg4VkkvSFqX3dKd8w&#10;+JaIJ1HGsqiM9uMXL9xStgZMSkBRisxznW2OaSg1nebmOStWLXuypmPW+dsNNU0x8uGypWi4F+Bx&#10;BB/5+rkzr/Y+JgMiEI+A5cXD9GkN8Sw8hkg+OTZgEMY5tLsyUGaK8AIuFQ4Mall9cuxYeANmQOAP&#10;BDjYHIhAAmrXeFPr8ptWLFeubaApah2WojK1ivE8AggggAACCCBgLECijDE408UoQFGZGHeFmEIK&#10;xJmaoLv8qArJVHbAJqmofuKMkBte29iWRWVU2ag8DZj0udu8fc0Djy/qO7irti1xe/rrl627/rKH&#10;a00+29fX4TbtKaVq+qMsGcvMp4RbU6rWVwlNeKxIAp1de8yWM/fsmWZz5WIim4oysOfiMOQ6SJuT&#10;7FKPSpe+uRYmeARGFeBgczCCCiy66IK7brvBJUnRY3iWv696DJuhEEAAAQQQQACB8giQKFOevWal&#10;JxWwuQhnAxCIRyC25DC1aPnWVRtS3OUbkLqnCyQJsqZSH0kGdHlGwVzRvMZlhJreLUkDJiVSPPBP&#10;LVpsTTiOD6tE03eu2zZ/Tmut4/Qf2e+ezVOqijJx9l2a3dBS69bzPAJ5EVBFk7f29ZhFO5fSJn9o&#10;bVNRxqDkgNkRYqI4BWxOssvaPz+53uX1JO9afpcmiYdnyiDAwS7DLme7xkobpnNmz8w2DM3+ycCA&#10;TVJm5islAAQQQAABBBBAIKcCJMrkdOMI26dA78E3fA7HWAhEL9B/5N14YlRzkDWtXdHeqXf3bjOw&#10;mnzadINZkk/R0nSLspeSP+/45E+faY2zypHjuiqvK+lk/eZrfvbMSpXP8TJgwkH0yVKJpsYpTQmf&#10;H/qYexchzV5rDZsUcUbyik6vu5j3tTRMmRdVBp73BTJgyQUs/zxX1fvJ2Bh23vb3fmBwAslPMkAu&#10;+RQ2iTIuXyAu1WhKvrksP2YBDnbMu1OY2FS46O7bblz0pQsyX5Hlb62ZL5YAEEAAAQQQQACB3AmQ&#10;KJO7LSNg/wJUlPFvyohxC+jmPoYAK4Vkvn1Ve8wX6t19LxtYNUxNk80QLjDtyLKFbeHGHzayetYo&#10;lcRsOrOJlD/xbGdb28bzbU7R0HUtW3CfyydrX59rflipmv7Qd8nsM8VECAwK7DTsu3QO5WSyOHnK&#10;T8piWuYsl4DNX/k7dpmZ3nhm6F2xcQi9CsbPlwAHO1/7ld9ob2pdvvJrX8k2/j1vv5NtAMyOAAII&#10;IIAAAgggUEWARBmOBwKn6K/8I8kbYDMQsBGIofXSrIaLYy4kU9kImyw6JQxFmCqkfj2qSGFzIDWL&#10;Gv384oVbzKYzmGjn3nb1Wnqu0y7fqLKoSrsl1QRyWeObPU+5vK53S9X0J86+S9GW6XI8WryOgARU&#10;BOK1XXvMKOY3zTWbKxcT2RThmD4teHJALrQJsgACjl1mHPNskgDafKiTRMIz5RHgYJdnrzNf6ZJL&#10;F960YnmGYdDhLkN8pkYAAQQQQAABBMYUIFFmTCIeKIVADHkDpYBmkXEIqIBHhoEoL0TlLlYtezLC&#10;7JBhLDb33+ma4xjs4FcXmCZ5dO7d2NH1sMG6Qk+h/CoVyPnlC6uNey1pXS7tlgZZ3LsIlarpj+oG&#10;uecVeT+TypeK9ovF+2IZsIQCxhXsaQA07IzZFJ+YMH58Cc82SzYWsPkrf8cuMwZfQTYOxpvLdJEL&#10;cLAj36CChbfooguyzZXha7ZgJ4rlIIAAAggggECRBEiUKdJuspb0At29rm0m0s/NmwjYCmSbFqZC&#10;Mrdf1+FY7sIMbF9fh8Fc9ROnG8ySYopZjS0t825O8WLqVzbvuFOFWFK/nvmLKk6mujjrtyy177Wk&#10;tTu2WxrUc/+BOH/Oysz3wiyAzt/GeGL14TUTYCIE7AUs+y6pN4TjJbe9TzFmnEFFmWJsJKs45RTH&#10;yhmOBWmS7MCBQ4eTPMYzCHgU4GB7xGSoJALZ5srYJBknceAZBBBAAAEEEEAAgWECJMpwJBA4IeD+&#10;B/Q4IpAXgYFPP8ok1MFCMtHmhQxjUaEI9QMysKqfOMNglnRTXDH/TpWmSPduurdUiCWPuTI6LZu3&#10;r2nbeL7q4qRbuMtbXtotDQbg/gOxVE1/du7d4LJ3gd49b+bSQCMzLAKZC+hC17LvksGfvGdOSgAI&#10;lFbAph3GjGkNLsIGuXofHup3iZB3EUghwMFOgcYrjgIZ5sqQj+i4d7yOAAIIIIAAAgiEEyBRJpwt&#10;I+dJQA0yVAkgTxETKwJpBWyqpAyLTq1Y1GspL4VkKsG7pwsk3KLZDfHWflB7rOsvs26HlK9cGaXI&#10;PNvZ1tbe1LHrJwl33O9jXtotDYakilOOHaOUtZOXZDj3jdBvDjbpdDWFqqzEUuUq1YTDwwUQeOmV&#10;1yxX0dw013I65kIAATOBT44NGMw1tX6S4yyOeTZJZrdJGEoSCc+UR4CDXZ69jmqlWeXKUFEmqmNA&#10;MAgggAACCCCAwFABEmU4Dwj8q0Am2QPoI1AGgSua16jdUuOUpnwt1r0BTcL1Rp5VYN+ASW65yJUZ&#10;TJF5rrNt4PjHCbfb42PKh/j6Zeu+fVW78pl8Ddvd69purFQpGh1d63zJexynVFvg0Y2h8iKw7ZXX&#10;zUKdUFdHRRkzbSZCwFjA5trSvWyGOje5Z9uMaWujMWYYPFAeAQ52efY6tpUqV2bxJQuMo9r//gfG&#10;MzIdAggggAACCCCAQEIBEmUSQvFY8QXMLsWLT8kKIxbQ1f7uni1mAaqQzHeu23Zl8xqzGT1OZFZR&#10;JvJEGZHaN2DSpMqVUTMjjxvqcajMU2S0Fn24lH82f06rx3VpKPfvh+YvrvQbUsyjmX1L1IRA36Wa&#10;uHg4XwKdXXsO9B82i5lyMmbUTISAvYBNaoiXshnT3Zo3JbHlEjeJEs/4FeBg+/VktOQC37j26gvn&#10;mZYM/GTAooZZcgGeRAABBBBAAAEEEBgUIFGGw4DAvwrEed3F9iDgUUC1ItQgxqxRSMu8m/NYSKYC&#10;rgY0NjVCZjVc7HGLAw2lgiXfWtweaPAqw6qZ0frN1ygrxX7qk82oVjuVRktZVZGpBFap0uQ9xUrU&#10;3X0vu2iryE3uakelXq++UR3bVKWeuvqLVJQJBMuwMQhsfXG7ZRgkylhqMxcCxgIHDh02mFFlM9xn&#10;mTHtTPdBqo+w5+13Qk/B+AgME+BgcyQyFFjVulyFAy0DsPmhY7ki5kIAAQQQQAABBIohQKJMMfaR&#10;VXgQ0KW4rsY9DMQQCEQpoOIc67cstUn+qD/trFVLtyxb2BalRKKgzDLn8pJVoDiVnJHIzutDytt4&#10;4J9a3PsBuQelHxC/eOGWto3nZ5siU/lwBarS5O5cqhSNnXs3uJ8r7yOcO/Nq72MyIAKRCOge9619&#10;PWbB6PqERBkzbSZCwF7ApqKMl/ZtXgapLkyijP0JZEYONmcgQwFlMd5+o+firNWX8+Gh/gzXy9QI&#10;IIAAAggggAACJxMgUYazgcD/FDC7GgcdAUsBXfDf/3iLinPYTNo8Z8V3/n3HrMYWm+kCzeLegCZh&#10;YPUTZyR8MvPHlJyRSf0bFe1QjpfquGQlsHNvuwrbPPD4os69G7OKoTKvqjQF/XC5H/tSNf2J83eG&#10;Um1Btp9HZrcX2PbK65aTkiVjqc1cCNgL2CTefX5yvfvSvPRvqh6GutpR7cB9pxihJgEOdk1cPOxd&#10;QKlaxg2YvC+BARFAAAEEEEAAAQTcBUiUcTdkhOIIuN8RFseClRRFoKPrYd3x27RbUteVb1214frL&#10;Hlannlz7qQGNjZiU8lJRprKhasCkiiaZbK7quKjhkXvJk+TBq8uS6jD9zT9M/+ULqx0bEiWf9GRP&#10;Vj5cqtIU9MPlnvlRnooySp+yKdBV6+EpzxbUKsPzeRfQDe62V0mUyfs2Ej8CsQjYlJPRaqdOnuS+&#10;ZlU+mFrvYZzqkezsetM9VEZAILkABzu5FU8GEvjmtXbFOElGDLSJDIsAAggggAACCDgKkCjjCMjr&#10;hRLQ1bhuRgu1JBZTYgFleyhFZvOOO21uc9XvY01rVzHuaN3TBZKfu3yV3lGWhnJllLSRfIEen6yU&#10;ltGpDvpFrcGVXqYiTOqypDpMNh+f6ko2Hy6VnnJcbKma/sSZWastCJpK5fHjzFAI1Crwj088Vesr&#10;Ls/Td8lFj3cRiF9g//sfGAR5zuyZvmYxaVLT4ytaxkEgoQAHOyEUjwUSUC7joi9dEGjwYcPSesnG&#10;mVkQQAABBBBAAIFaBUiUqVWM5wsuYHlBXnBKlpepgE7yifIbfS8bRFGpdfHtq9oLc0FrdgXeMGWe&#10;wQb5nUIlcFTXxO+YNY2mU60Ulp8+0+q3uszQ/Bill5mVFKq+dssPl/uPv/I0/dFpebPH9M4+4Wek&#10;PFuQEITHCiOw5+13Xtu1x3I5iy4yujWxXFS+5nrXJI8hXyZE61FA3yoeRzvZUB47yxjkE+hr9pNj&#10;AwYsTIHAoAAHm8OQucDiSxdkHgMBIIAAAggggAACCGQoQKJMhvhMHaPAzr0bYgyLmBBILKBCMr94&#10;4ZafPbPSsThE4glPKUwhmcEl+83AqCJZP3F6cud4npw/p/Xrl63LNh6lKai6jLLB1B1JpVDSBaN0&#10;BzXQ0edF4yj5Jp78mMpybArJDNK554fNbmhJtxG5e8s9qSjQkotR0ysQDsPmWmDT1ueN4ydRxhh8&#10;5HSfHDuWeQwEUGABEmVG3dzOLtOUxAIfMJaWUMAgUUaRcLATbkc5H1NGo0Fvu3LasmoEEEAAAQQQ&#10;QCAXAiTK5GKbCNJOgO5LdtbMFEBAGR4P/FNL596NAcYefcj6084qTCGZygp1BW6WY9Q45XyznfI7&#10;kXJlmues8DtmitHUjEndkR54fNHf/MN01Zh5trNNH4GT5c0oLUb/V2XG6DH1b9IrSo755Qur9XnR&#10;OClmD/eKZSGZyiqUYOdYREflkXKa+JViHzu6Mk4UGzVmfSQL9m2cYmt4pZAC2155/a19PZZLm954&#10;psc6EJaR28wFjo0zs4QTOHDo8IH+w+HGHxx5+rQzfc2i/iAGV7lbX9zuK2DGQSCJAAc7iRLPhBZo&#10;bpobegrGRwABBBBAAAEEEIhWgESZaLeGwDITiPYvxTMTYeKcCJy4/t+y1PjKv3hX4+51NZKfl1xX&#10;4Lj+sodjyJWpaCu3STVmnvuXj4DyZv7ykUkj/yktRv9XZcboMfVvMkuHSn4eKk+2zLvZvkqT+w++&#10;8jT9UbqV8ddswiNUni1ICMJjxRBQH5CfP2Hd6WzJpQuLoRdoFRPG1wUaeeiwxtlRBitiingEdna9&#10;aROM36wyg9ob+3s/UBaRDQ6zIFAR4GBzEjIX8PtdnflyCAABBBBAAAEEEECgJgESZWri4uFSCNB9&#10;qRTbXKxFqoTG/Y+36PrffllFTJR50oxxVmO+W9VElStjtmvhJlJ9plVLtyxb2GZfF6S7d5vjusrT&#10;9CfOXxJUhag8W+B4Vnk9XwLr2zd9MjBgGfOEujr+sNgSvMpcSpOKJBLCKJjAnrd7DFZ0zuyZfmcx&#10;yCdQwPat7vwqMVruBDjYuduy4gWsykbFWxQrQgABBBBAAAEEEEgoQKJMQigeK5EA3ZdKtNmFWKoK&#10;yaiEhmPblNQS9RNnpH43wheVcmRWaEStaiIUqDUkcmVqFTvZ81c0r1EhmaxypxwryijFp3FKky+K&#10;mMdRjypHq0CrI0smECzDZivQ2bXntV17jGNQloxNxRTjdfmdzqAFjAJ+9/0+v2EzGgISUAKWzReL&#10;9+t/mxw+ffGSo8YnxVKAg22pzVwIIIAAAggggAACCCAwTIBEGY5EpALZdiTZubc9UhfCQmCIQP+R&#10;/es3X5NJIZnBKApWUabztxvMjlhhEgvIlXE8M7MaLl6z4o0rm9c4jpP6dff8sKzye1IvOfWLypIx&#10;y6WrKUj6LtXExcO5EFD7j0faN9mHunzJ5faT5m5Gm7+9JlEmdwcjFwErEcQmTu+9PJTDN73xzNDB&#10;q4jX1he3h56F8REYFOBgcxgQQAABBBBAAAEEEEAgQwESZTLEZ+p4BSwvy+NVILK4BTq6Hla7pe6+&#10;l7MNc/Jp07MNwO/slrUiGqec7zf4DEcjVyYdvgqxfOuqDauWPZltwpn7sS9PlkZH17p0ex30Lfou&#10;BeVl8KwE1j66wbjpklaqVik2KSBZqfqad8L48b6GqjLO/vc/MJiFKcom8NIrr9ks2XtFGYW96KIL&#10;DIJ/+sUdFJUxcGaKQQEONochWwGbbzwKFma7y8yOAAIIIIAAAgicTIBEGc4GAqMI9B99r7u3AxoE&#10;4hSoFJLZvOPOGAobZHvB73eDVFdDn32/Y1YZrWBFOJQro+ZBZnoFmEhc3/n3HTF0zNnds8XRs2CH&#10;+WQa+u7Nqsld9Q2aP6fVcQd5HYHYBFRLZn9vBkkSlJNJeBJmTAte1kKRUFEm4XZE+9iet9+JLTaV&#10;qnprX49BVCr9EuJOdH7TuQbBK0lx09bnDSZiCgQqAhxsTkK2Aja/b3gvM5YtGrMjgAACCCCAAAKF&#10;ESBRpjBbyUI8C+zca9eBxXPoDFdogUgKyQwaFylRxriUVGFaLw0eBjUP+vpl61TcotAfQQ+LO3fm&#10;1ZVeS+PHneFhOLchjh3/yDH5Q8uJYSFuDInejrOcjEJv/uLKRAvgIQRyIqAL2m2vvm4frC62Q1SA&#10;sF+IwYwhMgBGhq1kKZs/8k4nppSLdC+W5y2lpMTWxMcs/yPQl4lKXhl0X9IRffqlHTY3x+X5ONiv&#10;1CYnzMu6ONheGO0H0c/BVXfeE9v3fAoHfqCnQOMVBBBAAAEEEECgMAIkyhRmK1mIZ4HOvRt1feh5&#10;UIZDwEEgqkIylXWocYzDgqJ71b0BTfIlzWq4OPnDOXpSlS3USIhcmZNtWcOUeauWbvn2Ve3xZJi5&#10;H/vZDYtydERdQt25t93l9UDv6nu4eFl3gawYNhcC2155/Ymnf5NJqEsuXZjJvHmc1Oyvoju79sTp&#10;o3yLA/2H44wtqqg2/OrX8dSVUd6V2YlqbpobaCNsmtQoeFX2CrQEhkVgpAAHO4+nQikyKkCl7/m7&#10;f/RQPF/1KSRzHXyK9fIKAggggAACCCCAwFABEmU4D5EK1J2a/d/Zd/42xiuxSDeMsAILxFZIprLc&#10;eC773fnN+y4VNrdAd/ZrWruKmgmU+qQpm0Hldm6/riO2LkXdvdtSL6ryYgzdoxyXkOR1ZcnE0O1u&#10;ZKiUk0myfTyTFwFlyTyyMZur2an1k8xu6fKyHVXiNEuU2Rllooz+9PzpF3cUYB9tlnD/o+2R1Cap&#10;3OnarDpQRRkFb9OkRhOppJNZAR73TdEZu+MHP85RwO5LTjJCjupkcLBH3dCYD7ZSD/VrWyVsfV3c&#10;+9BjP3/iqZjrwJ3sI6OPiU3ma7ifC0m+DXgGAQQQQAABBBBA4GQCJMpwNiIViOHPo6NtshDpnhFW&#10;GIEIC8kMLrRIiTL0XfJ4ftWIR3VlWubd7HHM/A6l+jpXNK9R8pDK7US4CseKMkoAKtL3QJUN2t2z&#10;JcLtU0hxnqs4rYgqcgHdr2SVJSOZ5Usuj9wnqvDUemlCXZ1BSK/t2hPhrdv69sfN8i0MkENPISvV&#10;Jsl8Hy3Tmy6cF6qcjDbLrEmN5lJ9r0iSnKqfUgV574OP6apbAQ/e3Ic+2LkY/8ND/bmIk4M96jZF&#10;frBHph6qZZvy1XLXiWln15t5+ZgQJwIIIIAAAggggEAIARJlQqgyZkEE+o++193bUZDFsIx8CsRZ&#10;SGbQsn7ijHy6jhK1Y7pArQ6xlRWpNf4kzy9b2KY2Q2VuwzSYInNl85okYvbPqJCSY5WUkpSTUcLi&#10;mz1P2W/QmDOqdFNJEpXGpOCBXAvoBn3to+26X8lqFZSTSSE/fdqZKd5K8YpZr5yEsekK8K19PQkf&#10;5rGKgIoN3PPgo9nmyqjWiFl60/xgfZcqnpZ94pSAku3Gjfkh0lfEiSB/XytICZfkygyi5auhDAd7&#10;6GmP/2CP+kGrdGJSukyOzp5NibjpjUa/NY35nckDCCCAAAIIIIAAAsMESJThSCBQTeDZzvsAQiAT&#10;gZgLyQyCFOaC1rjvUsOUeaq5ksm5Mp5U+UCqpHLuzKuN5818uqEpMjHvtXsy6Hkzl2aubRCA+i4Z&#10;zJJiCvoupUDjldgE9AfTd//oIRUOyTCwb1xbup9T7tpmHQSi6qWi46orQHe9Eo6Qba6Mrmy3vfqv&#10;LUIM8JsDJ8pofJuSTrLStXfmSU5VtkxX9fc/1j4sBSoXuTLnzJ5pcBRzlKwgDQ724JGI/2Arwirt&#10;ivR/UicmfXXEX5Kq+kI8fkhVis/jaAyFAAIIIIAAAggg4FGARBmPmAxVQIHuvpeVr1DAhbGkuAUi&#10;LyQziDf5tOlxQyaNzrjv0uyGlqSR5f85pYl8+6r2ZQvuK0lpmbykyFROlmM7IS22DLWRBGX8FZHw&#10;cy//klT0SQjCY7kTUJUC5UD81d+vq3LXYrAo3VaGvtU2WIX9FDOmNdhMquMRyV2vTqwKV9isupCz&#10;KFdGWXH296baOPV+MiNV2YDQF6Ia3/JbSxu33hAw+U5pW0/WsC8XuTLJV5r6SZW/irwg0NClcbAr&#10;Grk42ElyWHX89DuelqPOd6nPcNAXK7+IBp1icHCz9GKb5TALAggggAACCCBQJAESZYq0m0VbixoK&#10;xLAkisrEsAvliSEXhWQGt6Pu1IKURTHuu9Qw9fzyHOnKSluabrn9uo5il5bJV4qMNuXY8Y+UDOpy&#10;FEuSJaPvB7VidIEK9K6yZGKuVxRo1QxbGAH9Ca+uzJ94+jeZr2j5ksszjyGPAVhe+fz8ieyb3+k6&#10;7URdjd+3d8njlsUQ84kyAw8+ZtxOS0keltl4Nu1jFl+6wHJDVfTLMtlozKXp3l0/QapXCVKuTCQ5&#10;dmMuJ+gDBh83Zb/5yoTgYOfiYOtQJf9S1ef0jh/+OM50GWXJJF+I4+f085PrHUfgdQQQQAABBBBA&#10;AIFAAiTKBIJl2OIIdO7dSFGZ4mxn3Ct5trPt/sdbHK+uLZfYOKXJcrpAcxn3XdIqSlVRZnDX1KhL&#10;pWW+ddWG+tPOCrSVWQ2rFalkjppMXdm8JkeJC/RdSnhgdu7dkPBJ48fmz1lpPCPTIeAuoGyDrS9u&#10;v+MHP9YVptnlRJWwL5w31zLhwx0wnhH0p/9T6yfZxKOCFjo2NnONOkslS0ZhZBhDYaZWspF65Zj9&#10;Eb+yrIw7u9nUelFJJ5vePYMHT7fdkfRg0iW9kgmSfB7vf7TdvoJRbB/V0J81bYey3z481O9l4Rzs&#10;XBzsFD+RI0yXUcb20y/t8HJukwwyfdqZSR7jGQQQQAABBBBAAAF7ARJl7M2ZMX8CO/e25y9oIs6V&#10;gHI1lCLzXGfbwPGP8xJ4YTrpGDdVUVKFUkbyssve41QNjO/8+44rmtcU4/yo8tnXL1unFBmVzMlR&#10;ikxlWx37LmmEMqR8KVP2zZ7sKxmM/CTqm6QkFX28fwsxYCYC+ltzXUisfbR91V33bPjVr2NIkZHD&#10;hLq6b157dSYgxZjUMsfoia2/8VWxoFZ8smRqFUvyvKpJGbRhMr4H1cKVexe679Ig7yUXXZiE2uMz&#10;aqSiXJmsPolaiD6MynxSolXC2k56TDkccebKmJWX0A9cfRA8HoPBoYZuh8flcLDH3KxsD7YKNemr&#10;YMwgR31gMF0m82pP+lCcrHFbuqWN+ZZZw8oxI+EBBBBAAAEEEEAAgWECJMpwJOIViOcuuaNrnVpU&#10;xCtFZHkW0NFSIZkHHl/Ud3BXvtZRjHIyMjfuu8TdthJKVHlFySXNc1bk68wPRqssHwX/neu2rVr2&#10;5Pw5rTldhWNFmYYp8+L5MR1uC/QLQLjBXUZu/iLlZFz8eDeUgK7NdPlR+ae/Mtcfsis5RvVjTlTd&#10;37jJuK7DmItUi4epkyeN+RgPnEzApnJGZXbdC659dIMOmPF26Io9Ye0K48AKMJ0KJ/zV369T3kOg&#10;bdXIxveg2pT5TXPNtmbRRReYVXUaXJR2TZ8Ig24+IxkrhWRqrQCRbUpBlcNg+dMnxKdMP+WHbofH&#10;5XCwk3yHZHiw3fOulC5z70OPKevOfagkViOfsc+SMS4Alo6FtxBAAAEEEEAAgdIK/NFnn31W2sWz&#10;8MgFlD2gAhuRBKn6B7rZjSQYwiiMgC6qf/HCLf1H38vjilRLQ1kCeYx8aMyq5aMsJctVqABJflMr&#10;vEOpXMeznfepw533kQMNqOyQlqbVqouTu/oxw0Ak37bxfBellnk3L1sYy89ol4VUf/dv/mF6nIW+&#10;1qx4owyJSuF2Ni8j6xYh9Z/t5mWNWcU5vfHMe/7i1qxmH3Ve5RWpzEbokO669QZflWCU36ASQaED&#10;Hjr+oi9dcFPrcrMZdZd24oJ5wDo7Z+gC/3HtD0OsV5fcuqcMMXKKMVXbSVlrSy5d6KsWi07m+vYM&#10;MvO0kPX33Z1CIPUr9te9g6Gqds6q1uW+tqy6gPLV9El0+Wmorbnrthuiquhg84U/CKsfeXffdqOX&#10;/VJJofXtjw/dDiVsrf3r76Y+xiNf5GAnxLQ/2Np9pT4nDC/JY1qCUqP0/e8x16rKvPrpoI9erfl2&#10;SRZS/ZlrF395+ZLL3cdhBAQQQAABBBBAAIEQAlSUCaHKmAUUoKhMATc10yWpkMzm7WvWb1ma0ywZ&#10;4c1qNM0vCbRdxn2XtIoydKtJvlm66b/+sod15a+si5ibManNjSJUnLdf16E8p7xnyWiD3AspnTdz&#10;afKNzumTarwYZ5aM8hTJksnpoSLseAS+QdMl583Qnasuy52HqWEA/Rn6I+2bangh7aO6S1MxJNUj&#10;yTZLJm34OXtPyEoRU+kp3V+6V5ep1B3JpH6VrnuN6TOpvVFZo4R9bVkVNKXI6COvykMuWTIav1J+&#10;w/10edxfXwmLCUNSKSCl3joKKMFO26E8iWHb4T3FgYOdcFvtD7a+pRPGlvAxLUFpKzpU+t7e+uL2&#10;oJ3d0lWlSriQ6o8Zf969xMwgCCCAAAIIIIBAeQT++Pvf/355VstK8yXQf3T/mz2x1Kv43f/96ZFP&#10;/s8y3Avm65DkNFpdUa/ffE1338s5jb8StloIzW5syfUSFPwT2+6wvAhXvsWV8+/MO5r3+MefesYX&#10;z7ri3517w+cnzek/8u7RY//d+xTpBtR+KS3m2kVrv/K/fV8RKs5040T41m/+69oPD/83l8CuvyzS&#10;nkQuixr2rtIZ48xlvGL+nYVpfudxvwo5lP6o+kD/4UIuLdtFLb5kwZ9efFG2MYycXXeQjpfBSVak&#10;C8jPT65P8mSSZ373u9917tqT5Elfz+i6V1Dzm8793Of+xNeYw8bRReBDP/uFJgo0fk3DBvobdF1G&#10;KuuopkhCP/w/fvc7nf8t/3lb5aK08d9+vtYZdQn6v//yn7c8vy2r9KbbvvUfvFTsqGnh/8v48caf&#10;wcHwKlv2/Muv6n/Rt4rHtSuf47+83qUqMr948llfn0QF+cae/7bgwvPDfXXUtHH2n8GPjhz9L691&#10;aadq/XBpO/7z9lcqH65Rt0NJAN478XGwEx4ny4Otk6BjoBkTxlbTYzqfXW+9raQZfZNrCn1OJ50+&#10;saYRqjx8okZR+yYNnslPB1XN+Y/Xf9XXWhgHAQQQQAABBBBAwLsArZe8kzKgNwF1pVG9DW/D+RiI&#10;Tgc+FEs9htqdqNdS3lNkKlv4ras2qAFNrrfT/kumJN1qHE+F+mGp0o/yybLKUVB/JaVF6ngXOBfh&#10;Lx+Z5LJN5868+ttXtbuMEP+77t2pAq1RtZf+05/tDzQ4w8YmQOulEDuiJhFquuTxTtdXkDadODy2&#10;XtLC7bsvVbS1ierB5PdPtLWWl1557ekXd0SVnVaG1kujfoJ0s3jO2V+Ye/ZMtcupvtFKnNLFqv5l&#10;u3GqrnTHja2+vg1qGkeVXbJdeyVaNfdRHp6S2NLVF9EHUPVjtJtBUwY9diCqaY9GPpzVl2fCnVIe&#10;j7ZD//TJGjNXKVBbGQ528jNmc7BtfksZXLV+0OvLX/+mTzszRd80fcQGfzpkkh8zuJAMfzokP0I8&#10;iQACCCCAAAIIlFmARJky737sa7e/wx5TpHnOCnUJGfMxHkBgVIFnO9vUw8uyfknQjVi1dIuKygSd&#10;IvTgSlrq3Lsx9CxDxy9AdpEllzJmlC6zu2dL38FdoedVcozSYpQfo1NdgM5K1bncf7wuW3BfS9Mt&#10;oTcl2/Htvx8Srpd8u4RQxXiMRJkQ+/i3f746xY1LiEiGjWlzBeU3UUZLUIuiTNrcaGpdPn3z2qvT&#10;3coPxddlsPJjdB+c7V3aqGestIkywzR0Yzpyo3WXH0OCSCVU75+s5N85J4olbLRoSZYwJCU56WJb&#10;19sqXlLl46nt+/BQfyU/xnIrbVIKklituvOebL9zKjs1LFTtyJiZMcNeuWnF8hB9xzjYSU7R4DMG&#10;BzvbE3vO7JmVr5QqXyyVb5V33//gwKH+Wo9xTdo1PRzoA1JTDDyMAAIIIIAAAgggUEWARBmOR7wC&#10;x45/9P1/mBFbfAVIDoiNtAzx6Fr6n3esMbjsPxmmkgC8z16AAkt/8w/TjfOWvv9n7xY+CSPEJ1o/&#10;DvQh6u7dptQZXwWZ1FapYWpT45TzZze06H8p1b6oo1DHrp+47FQBPv7Vl68j19beZPz9kHBHCo+f&#10;0KEkj5Eo432jA/3hu5c4c5ook/ldpi7PLrnoQjX+qKlKUOVvzSt/bh5PssXIg0SijJcPV+hBdAjv&#10;vu3G0LNUGf/uHz0Uz61whg4JpzZIKUgSSWF+xIfLEuNgJzlIg88EPdiZ/6yviSKeh5WOtvavv1vT&#10;7yfxBE8kCCCAAAIIIIBASQRIlCnJRud1mY69IUIse1bDxauWPRliZMYspIBuW5/beZ/jnbSjjLJk&#10;vrqgzXsjs7+76bBjYNm+rlIlP3tmpWUM2ojbr+uwnLGoc6knjv7t6zuBqeyZyjJPlkCjL+3KAyoY&#10;U3fqJP1XOTF5L4bkuLP3P97ikjmnHKM1rV2OMUT++s697b98YXWEQfJLSISbEjSkwtyiBVVKPnjm&#10;l9nVQ81poowWle1fmQ+qan9VK0h/bn6yikFKi9HD+q9l+Yrk53PUJ0mUcQS0eT3zggE61fc+9JjN&#10;YosxSwzNUH7+xFNPv7SjAJ7h6rRxsGs9HuEOdiSdsGoFyfz5RV+6QJ0iMw+DABBAAAEEEEAAAQSq&#10;CJAow/GIWkB/z91/9L3YQvz6Zevmz8mmAXlsFMRTXUBXrarckG1NgnNnXq1+YX0HuvwmytSNO/0/&#10;/dn+XB8A+74qVzSvubJ5Ta7RCL4AAu7V2srQhdAxlyjcOeE3kHC2cY5MoozHfYn/j3rzmyhjE7nH&#10;w5CjoUiUiX+zVMXhnr+4NfM4H2nftO3V1zMPI0cBZH6BvfXF7Rt+9esciZ0s1EBfU5XpONi1npAQ&#10;B1ul1+5/rL3WSHheAuHqLcGLAAIIIIAAAggg4Evg3/gaiHEQCCFQP3F6iGEdx1Tqgy4aHQfh9WIL&#10;qEHM+s3XqCBBtlkyus/+9lXtqp9x6KjnpBaV5cj1Duoj3Ll3o/ES1OLHeEamQ2CkgGopObKcN3Op&#10;4wiRv64+Xy4Vd8KtThmK5OmG42XkwgvcddsNlL4PtMvqfBRoZIZFIH6Bb1x7dQxBKgylA8YQSV5i&#10;UF6RkjAyjHbu2V/IcHZfU4c+dRzsWncqxMFWUletYfC8BJRGWYyPObuJAAIIIIAAAggUW4BEmWLv&#10;b+5XV3fqGRGuQakPypWJMDBCikFAGRg6Hg88vuhkjWDMglT9EtWSqUynPjVm8+ZiIvdcgVqXqRvu&#10;krf7qVWM5wMJDDarSj1+4U/yzr0bUuMEfZEsmaC8DF5sATVGOVk7nmIv3GZ16nakP2G3mYtZEIhK&#10;QA2/IrkHVSLgtUu+HBVO/MGESClIvupi/FSaPu3M5EtO8SQHOwWa34OtBlhv7etJEQavLLl0IQgI&#10;IIAAAggggAAC8QuQKBP/HpU6wsYp58e5ftWi0F+cxxkbUWUooPSLB/6ppWPXTzKMoTK12nMM7fLT&#10;f+RdvyHlvaJM52+tL8ILn1vg94AxWjgBxx9esxouVpGqcOFlPrLSCu3LTSVcdUvT6oRP8hgCCAwV&#10;UA7HootI4wh7KJYvuTzsBIyOQJQCUZ18XcoqcSdKp3iD8ptSUOs6C7BfE8aPr3XVtT7Pwa5VTM97&#10;PNjbXqGnW4odOGVq/SR++UwDxzsIIIAAAggggIC5AIky5uRMWItAnK2XKiv4xQu30ICpls0s+LO6&#10;W1WvpZ89s7L/6HvZLlWVS1Yt3TKs8ID3ijJ1p07Kdpkus0vDvt7P7IZFLjHzLgJeBHT4Hb+jZjUW&#10;/CTv3Nvuhdr7IEpRivmXIu/rZUAEfAkoS+am1uW+RmOckwlQVIazUUIBfb1EUk5mEH9V63WhW+EU&#10;b6OVUpBVZ5nmprl595wRuKJMxYeDneKceDnYBw4d1jgpZueVqNIo2Q4EEEAAAQQQQACBKgIkynA8&#10;ohaYfNr0aOPTXeNzO++LNjwCMxOo9Fpq23i+fe7FyDWeyJJZ9uTI4iXek7pyXVLCvu+Sduq8mdeY&#10;nUkmQuBkAu6Hf3ZDS7F5O7rWxbnA5i+ujDMwokIgZoHpjWd+49qrY46wSLHpTogb+iJtKGupLqDT&#10;HuHXi1LWIowq/rO04Ve/7uzaYx9nbIlWKQTUGinFW7W+wsGuVazyvPvB3rT1+XRTl/wtysmU/ACw&#10;fAQQQAABBBDIlwCJMvnar9JFG/kfT6vDjmMPi9LtaOEWrNoDbe1NMfRaEm3DlHlrWrtGbYrUd3CX&#10;X/tct16yvwivP+2syL/N/B4PRotWYF/fNpfYlIpX7CZi+kofOP6xC1Ggd/UdMqxOWKCJGBaBIgko&#10;S+bu2260ucMrklvqtegic/GlC1K/zosI5Evg2iVfjvPrRc0+VOomX5iZR6ufF5nkrMyY1qAL9cyX&#10;7xKAluDyevJ3OdjJrQafdDzYnxwbyCSBLMVKY3uFWoax7QjxIIAAAggggAACVQRIlOF4RC0Q/9Xy&#10;T59p9V6rI+otIbjfCyhHSr2WfvnC6khuVc+debVqyYxa6IUjOvTY9h7scmw9k+JDQDmZFGi8EkLA&#10;Mbmz2FkyAu/87YYQ7O5jUk7G3ZARyiZAlkwmO77k0oV5v/TNxI1JcydwzuyZOu3Rhq2iMvoOjDa8&#10;2ALL9udFAbovmW0oB7smaveDrZZknwwM1DQpD0vgwnlzM0m8Ax8BBBBAAAEEEEAgnQCJMunceMtO&#10;QEUy7CarfSYlSfzihVtqf483cizQf2S/Nn39lqUx9FqqODbPWfHtq9pP1g6p70CXd+6GqU3ex7QZ&#10;MJOL8FmNi2xWxywIVBFQlphjYt/shiKfZPnE860+bB8pJ8NHG4GaBNwvh2qajocHBVRgg7YvnIfC&#10;C6jp0qrW62Jepj6JqmdAK7Qke5T5zwsVSkkSZ7TPWCYEcLCTHwMvB/vpF3ckn5EnKwL/8gNiORoI&#10;IIAAAggggAACORIgUSZHm1XSUOMvKvNmz1MdXQ+XdHvKt+xnO9vuf7ylc+/GeJa+bMF9119mfQJP&#10;lpQTD8vJIlFrFeMg1a2GijLG5kw3qsDunicdZYp9ku2bsiXcDqVCxv+7UMK18BgCBgJeLocM4izq&#10;FKqOoL+lLurqWBcCElAOihqNRU6hhjj0/hhzj2L4eVGA7ktjOnt8gIOdBNPLwd72yuuUk0miPeyZ&#10;E0mK4+tSvMgrCCCAAAIIIIAAAlkJkCiTlTzzJhVonHJ+0keze27zjjv1l+jZzc/MFgJKsGhrb3qu&#10;s82xJIPHWJWB8a2rNrQ0jVHTaF9fh8dJcz2UEgXst6/w3WpyfSRKFXx37zaX9dafdlaB0zVUKiyq&#10;DMihOzV/zkqXjeNdBEolsOhLF9x9241cUWS76fpbahowZbsFzB5OQF8yeemVozhvWkFhg5OeBS/J&#10;BF5O2uJLF3gZx34Q9SCzn5SDXd3c18H+8FC//ebmfcYc/YDIOzXxI4AAAggggAACHgVIlPGIyVBB&#10;BBqn5KPDy/rN1xw7/lEQAgbNWqC7t0P7+8sXVvcffS/rWP7n/MqSWbXsyUwKPMxquDgeh5oi2d2z&#10;pabnvTx83sylXsZhEAQcBRz7ChU75cu+1lTC3VQDymLLJ3TgMQSSCOh+gj/kTQIV+plKd4zQszA+&#10;AvYCuoHOV3MxtfXRF6M9VPwziuWev7g1kqzKSy66kD5ZNZ0ZDvbJuDwe7OVLLr/9hlZOZvKTmbsf&#10;EMmXxpMIIIAAAggggECxBUiUKfb+FmF1efn7dZWpUC5FEcRZwxAB1Rj4xQu3rN+y1PGC2Tuqrk7X&#10;tHYlTCPrPfiG9wDyOKBS2TKpGJFJMlMeN4iYgwq4912a1bgoaITZDh5t36WWptXZyjA7AnkRUOEE&#10;kjPi2ay5Z39h5de+Ek88RIKAu4AujO+4cWUkqRXJl6MvRnJlhnEtvmRBVD8vdKhyWlRGX/XJj6Lf&#10;JznYIz29H2wV71E+WSZ1g/yeFoPRcvoDwkCGKRBAAAEEEEAAgfgFSJSJf4/KHmHCVIAYmPoO7lJS&#10;RQyREIO7gJIqnu1sa9t4fiapFdXjb56zQrVkxo87I+EyBz71XOuo7tSkUyeM0OYx90SBFHEqpSn5&#10;TqUYn1cQSCjg2HdJs8xuaEk4V+4eUzkZ+6ZsSZRUOWz+nNYkT/IMAmUWUJefv/3z1fr78jIjRLj2&#10;JZcu5Ho+wn0hpHQCugS967Ybpk6elO71bN8ipWCov7IqIywLpC9MSnfU+jHhYBscbH3pqaOlMl85&#10;n1XOZ65/QNT6ueN5BBBAAAEEEECgeAIkyhRvTwu4It0052VVSqro6Ho4L9ES58kEtIlt7U3PdbZF&#10;SNQy7+brL3u4ptwL1cXxu5DGKef7HdBmtEwqRsyfs9JmdcyCQHWBfX0dLkT1p52VlwJvKZb53M77&#10;Urxl8ArlZAyQmSLvAhfOO/HnzjOmNeR9IYWMX7fR6kRQyKUpB4g/si/kzp5sUbqSz/X3DCkF2lld&#10;ZkebVZnTojIZVpSpfFQ52DYHW4lclJY52U+HSpZMrn9AlOqnOYtFAAEEEEAAAQRGCpAow6nIgUCO&#10;ispIc/OOO/W36TlgJcTRBLR3SpHRJkZYXUClBb5+2bplC2tO3+k/+h67rWwh1Xyyd5jVWNgiHPaY&#10;zJhaQCWyHM9/gTuIdfd2RPslSTmZ1GeeF8sgoJsJFQa448bW3HVCKcPuVNaordFfohcvV0ZZMlH1&#10;bSnPicpqpfqqUQuSrGb3NW/JUwqU2bb2r78b82W2chFUIM3XdpdnHA62zcGmtMyonymyZMrzVcNK&#10;EUAAAQQQQKDAAiTKFHhzi7O03JWv+OULqzNp8lKcLc9iJborvf/xFu1dnDemypJRu6UUl6a6IPfO&#10;WVM9G++zpxswk3IyKsKRrzy/dLa8Fb+Avt8cg5zVuMhxhGhf37ZrXZyxqctegav4xGlOVDkSqBSS&#10;od1S/FtWvFwZsmSSnzp9TgvQrUNZMoX5qlFKgZaTfAcL8+S1i7+spL3IsyoVXu4y8DKvKFM5ohxs&#10;s4+q0rmUl0NfxQo4WTJmB4+JEEAAAQQQQACBoAIkygTlZXA/Anm8af7FC7f0Huzys35GCSygK+T1&#10;m69Zv2WpY8WFcGGq+9ia1q50H4S+A/7PYbpIwvkkGTmT3LUCF+FIYs4z8Qh0925zDKaotZFUa+rN&#10;nqcccQK9TuO2QLAMm3cB/cH97Te0qpCM/rg572spSfxFypUhS6amQztj2plqSJHfXJlK2arCZMlU&#10;9k7L0VdofjelphOoh1XRSu2Wli+5vNYXM3leeSeLL1mQydR5n5SDbbaDlYyuu269oeT9B/XrKB2X&#10;zE4dEyGAAAIIIIAAAkEFSJQJysvgfgTyeD+nxj3KvSBXxs8JCDaKrkh/+kyrUmS6+14ONonrwCoq&#10;oFoyeSzi4rpyf+8rSyaTQkHNX1zpbxGMhEB6gX19ThVllKtX1K+gZzvvS88a8s1ZDRfn8ZefkCSM&#10;jcCJv9xVVQD9KXMBeqCUbTuLkSujC+zc1XvI/KSp001Oc2UqpQIKliVTOQ/6CtXSitcTbeRp148M&#10;1R6Lud3SyJiV05OXrYktTg625Re+krpUpUmphOXsF6Ykodx9t1geD+ZCAAEEEEAAAQTyJUCiTL72&#10;q7zR6pYud4snVybmLVOKjKr+tG08P9paAhW9ZQvuu/6yh12uqB0vyGPexOSx7e7ZkvxhX0/Sd8mX&#10;JOM4Cqj/mmO5rNkNLY4xxPm6ZDKpNZVEgzS7JEo8Ux6BwRSZvFQFKM/WJF9pJVcmv3+AruvAb1x7&#10;dfL18uSggNIUlN8W25169Q1StMW+BNWm6PNY4P4p+qrJUSGZoaexUq4jFyV/ImxlxcE2/tGjVEJ9&#10;vZctXSYXrdyMTwLTIYAAAggggAACuRYgUSbX21ei4HN6S1fJlVFnnxJtVfRLHUyR6dy7MeZg68ad&#10;vmrplpamWyIMMl91DnQXnsle50spwmNGSL4E3H8GzWpc5CuYqMbp6HpYP6ajCqkSjNLs5s9pjTAw&#10;QkLAXkB/qVypIqMUmQjv5OxBcj1jJVcmd41FdGOtG/dCVhYxO06Vrc9LWobiVLSFb+5WScgoXhum&#10;SsMs7WC+CskM/TDmpQ5TnMIcbLMv9sGJypMuc6Ld0q03kLRtf8aYEQEEEEAAAQQQCCpAokxQXgb3&#10;JpDfW7oTuTJblu7c2+7NgoHSCuQlRUbrUwkltVvykmnRe/CNtGAFea/zt9l8+s6bubQggiwj5wLd&#10;vdscV+Dlu8gxhhCvd/52Q4hh3cdsaVrtPggjIJB3gQvnzdUNLikyed/HkfGrLkuO7uZ1DnUI47wP&#10;ztfZqNxeK4Mh5lIZik2H80Q9j/F1+eJNHa261eiE5yWHqfoyB2uPFSCtLf5cGdXsWXLpwtQHL/SL&#10;HOzQwiPHL3y6TKWVm3pO2dsyIwIIIIAAAggggEBQARJlgvIyuDeBxilN3sbKYqBfvrCaXJks4P91&#10;zhylyCjic2derSwZX2d+4NOPMpSPYeqdezO4C1dBoPNmXhPD8okBAcf+a8rbc+n+Fq2/fij3H30v&#10;wvD07dH8RcrJRLgzhGQkoI4nK7/2lbXf++4dN7bqostoVqaxFdDO6rYp8jZMlZwJncPy5EwYnALd&#10;pEa79ZWkqBJ+7VRymFQmIfKPZPXzqVJVBUusjDZXRkU1KjV7Iq+6xME2+EofOUUlXUbfJ/pGzSSA&#10;EJPqu1G/l1LaMIQtYyKAAAIIIIAAAjEI/PH3v//9GOIgBgSqC4w/9Qz95XecLRIS7t2bPU/2H3mX&#10;IhMJuXw9phSZzTvW/PLFW/sO7vI1ZtBxrmhes3zR2s/9sbe/Ynyus83vB0e35v/u3BuCIngcvPdg&#10;13Odf+dxwIRD/T9nL+fDntCKx4IK6Dtw6yv/yWWK/9fs5V886wqXEeJ892dPt/r9bvS1zH839z/y&#10;7eELswDjbHvl9QP9hwuwkDGXoAuVyxd+6Yav/7+XXXHJ2TPPKmdqwp6333lrX8+YVo4P6BLr85Pr&#10;HQdxf11bfMlFFyoSrfp//O537gP6HUEFNv4/N3+7eiEZm49noBYPBw4d3vbq637RRo6mv7wf+cf3&#10;la3Xf/f1/B+RbL3y82791vX68vnc5/4ktEm04+vDWPlIvvt+3ycDA9HGOSwwJbTpZ8dt3/oP/+7C&#10;puJt36TTJ/7pxRe93fNeJL8JSHvpny5a1Xqdfkzn5YRwsDPZKbEvuLBJXymave//PBDJV30KCqXI&#10;KI+QFJkUdLyCAAIIIIAAAgjkSOCPPvvssxyFS6hlFvjFC7d07t2Yd4FZDRd/a3F7If86P7at0fXw&#10;s5335ejMqIrAt69q997i5C8fmeR3a3SGVfDG75jhRsvqe+NbV22goky4bWXk5AKqm6KSZsmfH/lk&#10;IQ9zd2+HuiK6sIR7d82KN+onTg83PiPnS+CeBx81yJzIxER/kj59WsOMaWeOepWeSUiZT7pp6/NP&#10;PP2b0GHo77yjahzwybGBrS9uN1h4Qljdiqk5VJJeSzYfz39c+8OEkdf0mPKT7n3osZpeSfGwGlVU&#10;SfTR1v/8iacM8nWqRK4vIkVYgE49KXanyitKAtPXUSTJGSeLU3unjVP3nzIkVmo7nn5xR4YJTEqR&#10;WXzpgrxrc7D9flEkH62za4/+ZfttnzzaypP6ZUA/HaL6fanWJfA8AggggAACCCCAQEIBEmUSQvFY&#10;9gK7e5782TMrs4/DOYL6085SroyvxjrO4RRwAN2AqttOjlJktAcq06IsmRCXoyVPlPmbf5huXzRC&#10;OU//6c/2F/CjxZJyKLB5+5qOXT9xCfz7f/Zu8ZI712++prvvZReWQO82z1lx/WUPBxqcYfMoYHMT&#10;H1qm0s5Df178/2fvb4D/qsp7bxjbykk4ogTwPiQ8hgiUEkx8BoJMgwkvFkhE6UiodvjjSw/MEBVm&#10;JGO9TyDqQ7W89FEmdAaw8Ey4e6r8mbs9Js7Ni0m10LxI+kACZ/ynJuUAhvSQ8JSQBPEmOegMzzfu&#10;9te//5ff71p7r9e9P85vMpisda1rfa61r7X2Wte+lq5pqP7k4GFC5t0MlKlQKMGJup/2FE1pjRaf&#10;P98+OOM8noECZQR8w5NPh372LWFwqUwvv6RsB4TI9BkDiqZau37z09u2hx4nrvL1qJ53zplduyQr&#10;1ZOigCSFyFRZoFwtlWd5BnYquyg4UuEyW0a2Z+hVekwUE1ZF4GV+s1gqI9IuBCAAAQhAAAIQaCUB&#10;AmVaadZ2durgm6/d/JcntaNvOke/eN6NC+Z+rh3dyacXCpFRFpk8jz/7UNLJ6GXn3h7iKDpE1oSC&#10;Mso0z6VRb2xz1F2PG7VCELjzuwuaXDynGL4brtgUQrGEMnUj259/d2FCBfo0TTqZPO2CVhCAQBwC&#10;VXaZOFcacSoWx6bGVqKZXqf+CrDgENRoFxVTfMaWkZ/oqdy1+2V7rRAlFR9z9tzZMl9rIjZqUIoZ&#10;LqMb6ES7rQFJDOwaw89XFTl8hSspaEZ/ZpK5SvEx1Whv64D3ZTvkQAACEIAABCAAgVYSIFCmlWZt&#10;bacaHvjlxuWMWZfqw/EQ4RG59TSCPgqJ2DRyT5Pz4AhKTtjExy+45+zThgK1HiJQZsGczyqsJ5DC&#10;fsWmShrRyqtq/JoGaXEINA8wLeh5tyNNdSPbQA0LCkMc2BcKQAACEGhCoLqmQb9wV41wKtbEQOHq&#10;6txUMRneT09nzjh8y5vyBFgu1QrXu6IlV4EFeipjXgiowKYqL1HH42PGjBzFGSgjVIjoJTnG0099&#10;b6cCkhjYaf3Siy/tkcPf/tzOHc/9NNyMP1kfq6mh8jBpOdA6BCAAAQhAAAIQgEBCAgTKJIRP084E&#10;frD19h9uLeOE3tg3pZbRhTsnz1hgLE+xMQR0DLz1nw6HyOz/+T8XByfCJVybRr710OYb/ZK5aN7y&#10;i+ct9yszhLT9r++6/cH3h5DcXyb3LsVnTouTEWh+ZWHQSL4khkvlGSydXfrRh1kPWEBRBgIQ6A6B&#10;6qNzHaT5OpvXhTvVqZj9iqXu0M6qp73T010v7amRckDn/TNPPHwCqsgY/dnlHCQhzPqrg+3Dv10v&#10;vez9bFsPqaxWGY7bT/qbT0EelSH0vNRO+SPguhWx97yEGDClyGRgp7VUNZ41mA+P5wC+Rb1jakhr&#10;YlqHAAQgAAEIQAACeRIgUCZPu6DVxARyvi6hic3C3bzTRKvM6+qwU/ExSiRz6M2fZa7qhOrFyScU&#10;IraslECZEH23jDTuXbJQokwcAg89sXzTtr9o0lb7bgIinUyT8UBdCEAAAgkJHM4ysu/AK/v26z+k&#10;xsBTNH0prvAIHQDrrF2H7tWfCfWn6SYEKqNXf072P5m7MjFRUE1Qu9ZVdpPqYLu6TkXV9ZxaYpuU&#10;LaaKg6nsVcUz8ZC68h9dvrJC9aflSRFtYsgmA8XAbjIUvdStTFDN+9WfEmuMmq0CYlS+WgP0VgIM&#10;eC+mQQgEIAABCEAAAhBoGQECZVpm0PZ35/bhuSXmDhloGGWh0HU24a7gGahAQQV0ndDGbff8ZOej&#10;Bek8RtXL5t+2YO7nIujf/Jh8vJKlBMqk8hXcuxRhYNOEkUDD+wqV9Wr50IixrSKKKQmZPEOe4ZXt&#10;S95TxJBASQhAAAIQgAAEIAABCEAAAhCAAAQgAAEIQAACEOgmgd/oZrfpdbkE3jfrI+Uq30dzndv9&#10;zd9//t6HPqKsOa3sYPNO6YBTFwnpjPPehz9abpSMIqJ0uUacKBkxDzGcph09s7k1Q0vQjTNJIupk&#10;37b6qNAmQ753AvKZe17d1kRs+64B0iSSZ5SMYpKIlG0yVqkLAQhAAAIQgAAEIAABCEAAAhCAAAQg&#10;AAEIQAACEHAiQKCMEy4Kpydw8oyF6ZUIpsELe370599dqIshdK9QsEbKE6xoDzFRiMxDm29MEv3g&#10;C9nJ0z+o9Aylnz0f+44CAmW2PPuAL6s5yeGo2wkXhYMSUPKthvJnHPf+hhKyqv6raMt7slKpp8xF&#10;Z9+Yp2JoBQEIQAACEIAABCAAAQhAAAIQgAAEIAABCEAAAhBoJQECZVpp1jZ3StkalLOhzT084oit&#10;zz54+4PvJ1ymSiGjq0MUPCQmeaYBsA9F3Vi09LJHph75LnuV5iVDZJRprlVoCYozS5VzaN7vXBW6&#10;d8iHgJHAC7s3GktOVqz0qL4x/dr6T8N5ziOkk2k4UKkOAQhAAAIQgAAEIAABCEAAAhCAAAQgAAEI&#10;QAACEHAlQKCMKzHKpyfQkZwNXQ6X0b05ihO6+S9PUgqZhleHpB+vRxyhQ9AvXLHx4nnL4yuT56lw&#10;aA4aP6GbmFC+DD3juLlJmqZRCIwn0DBOTjGpLRvPpJPhMYEABCAAAQhAAAIQgAAEIAABCEAAAhCA&#10;AAQgAAEIQKAiQKAMI6E8Ap3K2dALl2l+iUb+ltax7kNPLNcVS3/1t1ep4/krbNHwjFmXfuEPNrXs&#10;vNnS8YRlUh2HK99Vwl7TNATGENBdfk2YtMxrbXl2OM+b+xSQhOtoMlCpCwEIQAACEIAABCAAAQhA&#10;AAIQgAAEIAABCEAAAhCoQYBAmRrQqJKYgE7vlLkhsRJxm1fUyL0Pf1SXEOmoTxcSxW08eGu6KOcH&#10;W29XfIyuWNq07S/yPMusQUHHn5fNv+0zlwxHvm6pp2oXgqvG20W9TjWEFsz9fI1xQhUIhCDQ/PE/&#10;ecbCEIqlkvnDLbelarp/u/IbqeaIPIGgFQQgAAEIQAACEIAABCAAAQhAAAIQgAAEIAABCEAgAgEC&#10;ZSJApgn/BLp5IK1LiP7m7z+vgBJdS9T8ENS/VRwlKn+M4mMU/XP7g+//4dbbUwU3OGptLT79uDlL&#10;L3tkwdzPWSuUU2768VnfLrTl2QeSsJTFpx09M0nTNAqB8QSe37OpIZZTpi9oKCGf6jmnk2nlNJGP&#10;6dEEAhCAAAQgAAEIQAACEIAABCAAAQhAAAIQgAAEIDAhAQJlGBhFEujyPQWH3vxZlWBGETO6qKi4&#10;iBkpXN2vpPwxio9R9E+RQ7Cv0gvmfFZRMskvLtn3810h2Oac/ED5llJd2nX2aVeFoI1MCNQj8MLu&#10;jfUq9mqdPKM9gTJb/ylN/NxAE5BOZiAiCkAAAhCAAAQgAAEIQAACEIAABCAAAQhAAAIQgAAEQhAg&#10;UCYEVWQGJ6DMDfNOuzJ4M3k3oBQsuqhIETP/r7+cqRwzh7+Yfz1IYERzDFJM6v3Xvx2SqlK4Tfcr&#10;jYGj65Y+fckDl517ew7RJNmOh+YjajIJW/9pOJzw/pK7HL2Xijnt9iGglF1N+ChDUpPqWdVVdOYL&#10;e36UlUqVMpovSCeToV1QCQIQgAAEIAABCEAAAhCAAAQgAAEIQAACEIAABLpAgECZLli5nX0kf0PP&#10;rlWOmcO3Mj34ft1kpHwtOQTNVMExiuBR8hgpJvV+svNRqdrO4firXp0x69LlQyMETCQ08aaRe5K0&#10;LtNz71IS8jQ6IQFFyTR0tm26d+kHW2/Lc5yQTiZPu6AVBCAAAQhAAAIQgAAEIAABCEAAAhCAAAQg&#10;AAEIdIHA2956660u9JM+tpKAIjCUVaWVXfPSKX2trtt/Tp6xUH/qFD/0TUCKjNHv+T2bdr/6Y33B&#10;3/CY1guBaEKE+uJ5N+aWG0BRSiHuIfqzaw9EA+vUkEad8hU5VfFV+OMX3HP2aUO+pCEHAg0JKEhR&#10;sYlNhLRmSCd0C/35a9ZQYGUOuceajBPqQgACEIAABCAAAQhAAAIQgAAEIAABCEAAAhCAAAQKJUCg&#10;TKGGQ+3DBJqfBXaN47R3vEcRM7/6naQ/j33HTBGo/sYJRRUTc/DN15S3YP/rL+q/mycwcFIgq8K6&#10;o+Qzlwy7MozQhXsf+kiIC0eyDZQJFBg00FI68P6TP8r01rOBylOglQSaPwtfuGJj6NjKOOQDucHm&#10;yl80b/nF85Y3l4MECEAAAhCAAAQgAAEIQAACEIAABCAAAQhAAAIQgAAEahAgUKYGNKpkRICkMn6N&#10;USWhmUxml6NhJmOS82FnoBPiPANlFLZ181+e5PdxMEqbd9qVn7jgW8bCFINABAINZ8bWxH6RTibC&#10;YKMJCEAAAhCAAAQgAAEIQAACEIAABCAAAQhAAAIQgECJBH6jRKXRGQI9AvN+5ypoeCSg+5KUg2Sy&#10;X6duUxpIVYlklHQh55QACmwa2IvWFNj6T8Op+rJgbqM7blKpTbttJaCgsYaXErYjl4zsu+XZB/K0&#10;spwGly7laRq0ggAEIAABCEAAAhCAAAQgAAEIQAACEIAABCAAgY4QIFCmI4ZubTcXzP2cvn1vbffo&#10;WK4ElEjmhis2ZX6c3KnApk0j9yQZLLrOLPNhkAQLjSYkoDQqDVs/ecbChhJyqK47Abc++2AOmozR&#10;QYsWLV0yVAyVIAABCEAAAhCAAAQgAAEIQAACEIAABCAAAQhAAALdIUCgTHds3c6e6pts0jm007S5&#10;9ir/RDK5kguo1z/ufKRhCo3ayuF/aqOjYiACzVNJtSP26wdbbwtEuKFY0sk0BEh1CEAAAhCAAAQg&#10;AAEIQAACEIAABCAAAQhAAAIQgEBzAgTKNGeIhMQESCqT2ABdar6IRDKVQZRNIYRlTp7+wRBiG8pM&#10;eMHK+2Z9pKHyVIeAXwIv7N7YUGALAmVIJ9NwDFAdAhCAAAQgAAEIQAACEIAABCAAAQhAAAIQgAAE&#10;INBuAgTKtNu+neidkspcPO/GTnSVTqYjUFwimUCBMuksMGnL6ulPdj6aRLEzZl067eiZSZqmUQhM&#10;RuCFPT9qAke3ibVgVJNOpskYoC4EIAABCEAAAhCAAAQgAAEIQAACEIAABCAAAQhAoPUECJRpvYk7&#10;0UElldHZXie6SidTECgokUwKPInb3DRyTyoN3jfro6mapl0ITEig+b1L04+fWzpb0smUbkH0hwAE&#10;IAABCEAAAhCAAAQgAAEIQAACEIAABCAAAQiEJkCgTGjCyI9E4LJzb4/UEs10iYBuGvrCFRsvnre8&#10;uE4ffPO14nSup/CWZ4frVWxYa8qR7zz7tKGGQqgOAb8EmgfKzDju/X5Vii+NdDLxmdMiBCAAAQhA&#10;AAIQgAAEIAABCEAAAhCAAAQgAAEIQKAsAgTKlGUvtJ2UwPtmfUQxDQCCgC8CCoO4bP5tSy97ZMZx&#10;ReZXaH5e7otkUDmKkjn05s+CNjGZcKJkkmCn0f4EXti9sSGiU6YvaCghbXXSyaTlT+sQgAAEIAAB&#10;CEAAAhCAAAQgAAEIQAACEIAABCAAgSIIEChThJlQ0kTgExd8y1SOQhAYROCMWZfecMUmXek1qCD/&#10;nphAwnuXFsz9fOLO0zwExhFoHiFX+tVLpJPhsYAABCAAAQhAAAIQgAAEIAABCEAAAhCAAAQgAAEI&#10;QGAgAQJlBiKiQDEEph0986ICr8gphm83FJ32jvd8+pIHPnPJsIZTN3pccC9f2L1pz6vbknRA+asY&#10;IUnI02h/Ag2fCDnAqUe+q1zIpJMp13ZoDgEIQAACEIAABCAAAQhAAAIQgAAEIAABCEAAAhCISYBA&#10;mZi0aSs4gYvnLZ9+3JzgzdBASwko0OoLf7BJ13i1oH+7X/1xC3rRvwtbnn0gVR/n/c5VqZqmXQhM&#10;RkChYw3hlB7+RTqZhgOA6hCAAAQgAAEIQAACEIAABCAAAQhAAAIQgAAEIACBjhAgUKYjhu5QN7mA&#10;qUPG9tdVJQj5whUbFWhVdDaF0TwO/a/X/OHJUVLC1BFTjnxnO6KpcrQrOjUg0PzepZNnLGzQfuKq&#10;CX1C/54rT48ml8R0aB4CEIAABCAAAQhAAAIQgAAEIAABCEAAAhCAAAQgAIFRBAiUYTi0jcCM4+Zy&#10;AVPbjBqyPwp6+PgF9yy97BGNnJDtINszgS3PDnuWaBanKJnWBFSZO03BAgg0zyNVtBvMNp3MRWff&#10;WMDoQUUIQAACEIAABCAAAQhAAAIQgAAEIAABCEAAAhCAQJcIECjTJWt3pq/6dFsJQjrTXTpan8CC&#10;OZ9dPjRy9mlD9UVQMwWBg2++tmnknhQtH27z4nkce6diT7v9CDTPKFNuoEzO6WSYYnhuIQABCEAA&#10;AhCAAAQgAAEIQAACEIAABCAAAQhAAAK5ESBQJjeLoI8fAp9eNKxMIX5kIaWNBBRKtfzKH1927u1t&#10;TQ3ywp4ftdFu/9qnf9z5yKE3f5akgxo5046emaRpGoVAfwJ7Xt3WEFG5Y5t0Mg1NT3UIQAACEIAA&#10;BCAAAQhAAAIQgAAEIAABCEAAAhCAQKcIECjTKXN3qLOKfvjMJcluZukQ6AK7Ou0d7/n0JQ/orqVy&#10;j4QTUlfahoSt95r+4ZbbUqkx73euStU07UKgD4EXdm9qyKfcTGzZppOZftwc0sk0HJZUhwAEIAAB&#10;CEAAAhCAAAQgAAEIQAACEIAABCAAAQiEIECgTAiqyMyCwMkzFlw2P9lpehYIUOLXCSjJ0EXzluuu&#10;pffN+ghs6hHY//N/rlfRYy2lk0mlhoYQx94eTYkojwS6fO9Stulkfn/+7R5NjCgIQAACEIAABCAA&#10;AQhAAAIQgAAEIAABCEAAAhCAAAR8ESBQxhdJ5ORIYMHcz8077cocNUOn6AQ0EhQic/G85dFbpkHP&#10;BDaN3ONZolkcUTJmVBSMTWD3qz9u2OS0o09qKCFJdUUIbX32wSRN929UGXoUsJuhYqgEAQhAAAIQ&#10;gAAEIAABCEAAAhCAAAQgAAEIQAACEIAAgTKMgZYT+MQF39LdBy3vJN3rS0Cnlcuv/LFGgi7k6giq&#10;5rklsgWlrr2w50ep1Fsw9/OpmqZdCPQn0Pypn3Hc3BIhP/REpuGPF8+7sUSe6AwBCEAAAhCAAAQg&#10;AAEIQAACEIAABCAAAQhAAAIQ6AIBAmW6YOWu93HpZY8QK9PNQaAQmaUffVgDYNrRMztF4ND/eq2t&#10;/U2YTuaMWZd2bSC1dRS1sl97Xt3WsF/Tjy8vUOaF3ZsSRs71Aa4cZqSTaTggqQ4BCEAAAhCAAAQg&#10;AAEIQAACEIAABCAAAQhAAAIQCEeAQJlwbJGcCwHlESFWJhdjxNJj2jve8/EL7pHdOaqMhTxGO/tf&#10;35XwjpWFc0gnE8PKtFGDgOJFatQaXWXKke8sMefWD7be1rDjgaqTTiYQWMRCAAIQgAAEIAABCEAA&#10;AhCAAAQgAAEIQAACEIAABLwQIFDGC0aE5E5A53+6eUcHgbkrin6NCVQhMsuHRs4+baixMATkRSDh&#10;objGFUFXeY0GtBlFYN/PdzXkUeK9S9mmk1kw57Nkn2o4IKkOAQhAAAIQgAAEIAABCEAAAhCAAAQg&#10;AAEIQAACEAhKgECZoHgRnhEBnQIqvwixMhmZxLcqMu5F85YTIuObay7yDr752j/ufCSVNhedfWOq&#10;pmkXAgMJ7Nn744Fl+hcoMVAmYeRcH5iHZyLcRcPhSHUIQAACEIAABCAAAQhAAAIQgAAEIAABCEAA&#10;AhCAQGACBMoEBoz4nAjoIPCGKzZNP25OTkqhiwcCvRCZi+ct9yCufBGKKSm/E2N7sGnkW4fe/FmS&#10;fmmAvW/WR5I0TaMQsBDY/eqIpVifMtOOPqmhhMjVtzw7/MKeH0Vu1NLcgrmfL/ESK0vXKAMBCEAA&#10;AhCAAAQgAAEIQAACEIAABCAAAQhAAAIQaA0BAmVaY0o6YiKg2xCUV4ZYGROsEgqNDpHhbLJnsean&#10;5n2MH1T4ZO0q9GfTyD2phqSu8WJ0pYJPuxYCzZ/K4jLK/HDLbRYykcvojjbiNSMzpzkIQAACEIAA&#10;BCAAAQhAAAIQgAAEIAABCEAAAhCAQA0CBMrUgEaVsgnowFuxMidP/2DZ3ei89oTIpBoCh/5XgnQ1&#10;CdPJiLNSRKSiTbsQGEhg/+u7midbmn783IEN5VNA6WT2//yf89GnpwmXLmVoFFSCAAQgAAEIQAAC&#10;EIAABCAAAQhAAAIQgAAEIAABCIwnQKAMo6KLBKpYmXmnXdnFzpffZ32y//EL7vmTP9qlD/fJ81G+&#10;PU092PpPD5jKBSh0xqxLlYkqgGBEQsAPAQXKNBdUli/NM52MAnCVfaq5LZAAAQhAAAIQgAAEIAAB&#10;CEAAAhCAAAQgAAEIQAACEIBAaAIEyoQmjPx8CXzigm8p3iJf/dBsHIEqRGb50AiHkZ0aHWmzRyyc&#10;QzqZTg238jr7/J5NDZUuK8XaD7benmc6mYvn3djQEFSHAAQgAAEIQAACEIAABCAAAQhAAAIQgAAE&#10;IAABCEAgDgECZeJwppVMCSje4gtXbFT4Rab6oda/EdA57tKPPkyITDdHRMLsERp4J89Y0E3s9LoU&#10;Avtff7GhqlP+w7saSohW/eCbr20ayTHCVamn8BXRhgENQQACEIAABCAAAQhAAAIQgAAEIAABCEAA&#10;AhCAAAQaEiBQpiFAqhdPYMZxc7/wB5t0xFV8T1raAd2QpWAmXZXFGWQmFm6evsKpI2nTycz7nauc&#10;tKUwBOITaH710ozj3h9f7Xotbhr51qE3f1avbtBavz//9qDyEQ4BCEAAAhCAAAQgAAEIQAACEIAA&#10;BCAAAQhAAAIQgIBHAgTKeISJqFIJTD3yXZ+5ZPjTlzww5ch3ltqH1uktW1w0b/nNf/SibshSMFPr&#10;+keHrAQSppNRriku+bLaiXLpCLyw50cNG5929MyGEuJUV0jQD7fmGI+i2aoUhnEsRSsQgAAEIAAB&#10;CEAAAhCAAAQgAAEIQAACEIAABCAAgcwJECiTuYFQLx6B9836iG72IbVMPOKTtKTLbj5+wT1/8ke7&#10;Lp63XDFMyfVBgYQE0qaTWTD38wn7TtMQsBBonk5GrRz7jjICZX6w9TYLk8hlFNa5YO7nIjdKcxCA&#10;AAQgAAEIQAACEIAABCAAAQhAAAIQgAAEIAABCDQhQKBME3rUbRuBXmoZZZJoW9+y74/OGnXL0vIr&#10;f6xblkjj0dBc+19/saGEPtUP/a8D4YSPkZwwnczhAfk7Q9F6SkMQqEfAS6DM9OMLyNq1+9WRrc8+&#10;WI9S0FqXnXs7MZ1BCSMcAhCAAAQgAAEIQAACEIAABCAAAQhAAAIQgAAEIOCdAIEy3pEisHgCSi3z&#10;hT/YpJsUuIkpji2rFDJK56Nblri9wgtzL2fnk2mi42ovSg4UkjydDIffA21EgeQEnt+zqbkORQz1&#10;h55Y3ryn3iVMP24OkZ3eqSIQAhCAAAQgAAEIQAACEIAABCAAAQhAAAIQgAAEIBCaAIEyoQkjv0gC&#10;OjXUvT83XLFJOU6K7EAJSittz4I5n+2lkCnipLYEru3RMW06Ge5Sac9IanVPmmd4UqhH/oRe2L3p&#10;hT0/ylDP359/e4ZaoRIEIAABCEAAAhCAAAQgAAEIQAACEIAABCAAAQhAAAL9CRAowwiBwKQElN1E&#10;OU4UyUG4jMdRUl2xtPSjDyuFjG6sIIWMR7ZxRB1887UIDaVNJ6O0UkRuRbAyTTQn0DzDUxFD/a//&#10;/nPNWXmXoLns5BkLvItFIAQgAAEIQAACEIAABCAAAQhAAAIQgAAEIAABCEAAAqEJECgTmjDyiydA&#10;uIwvE+pM8dOXPPAnf7RL4UccLvqiGl/Onle3hW5UsThpr1m5eN6NofuIfAh4IdA8UGbGcXO9aBJO&#10;SNqwucn6paBPHEU4oyMZAhCAAAQgAAEIQAACEIAABCAAAQhAAAIQgAAEIBCUAIEyQfEivD0EqnCZ&#10;m//oxYvmLdedQe3pWOCeVPljFB8jdAKoRB2BG0R8GwhsGvnWoTd/lqonGrEkOkoFn3ZdCTR/Uqb8&#10;h2NcG41ZPnnY3GSdXTD38ziKmCOBtiAAAQhAAAIQgAAEIAABCEAAAhCAAAQgAAEIQAACHgkQKOMR&#10;JqLaT0BXVFw8b7nuDPr4BfecMevS9ne4bg8VSzQ6fwwX2dQFmWm9/a/vCqeZzsU3jdwTTv5AyWSJ&#10;GIiIApkQeGH3puaaZJ5RJm3Y3GR4NcdpMdAcPhIgAAEIQAACEIAABCAAAQhAAAIQgAAEIAABCEAA&#10;AhBIQoBAmSTYabR4AmefNvSZS4aXX/njy+bfNv24OcX3x1MHTp7+QQH5whUbFUtE/hhPUHMUEzRQ&#10;Ju25OOlkchxw6DQJAUWVNWejANDmQgJJkKv54dbbAwlvIlYTXJPq1IUABCAAAQhAAAIQgAAEIAAB&#10;CEAAAhCAAAQgAAEIQCAtAQJl0vKn9bIJ6NqFBXM/d8MVm7ocMaM4oQVzPltdrrT0skcEJPP8BGWP&#10;uTy093I8P2FXkp+Lk04mjyGGFiYCu18dMZXrW2jKf8g3UOYHW29r3kHvEpRP7uQZC7yLRSAEIAAB&#10;CEAAAhCAAAQgAAEIQAACEIAABCAAAQhAAALRCBAoEw01DbWZwOiIGd3KpKQUU458Z4s7rMwxveAY&#10;xQlddu7tXK7UYnOP75qX4/kJiaU9FyedTKeGcQs6u//1F5v3ItvQRl0stfXZB5t30K8ETe6/Pz/H&#10;JDd+u4k0CEAAAhCAAAQsBLaObP/OmkctJSkDAQhAAAIQgECGBN44eGj12sc2PvlMhrqhEgQgAAEI&#10;QAACEQi87a233orQDE1AoIMEFEygc77n92zcs3dk/8//uWgCShujw9QZx71fn9Fne6paNGG/yv/X&#10;vx36yc6AO7YXzVt+8bzlfnWWND0v9z78Ue9i7QKVGkpBb/bylIRAWgL3PvSRF/b8qKEOf3btgYYS&#10;AlW/87sL9ry6LZDw2mIDeb/a+lARAhCAAAQgAIEkBLY/91Odq+14fufpp8xacf01SXSgUQhAAAIQ&#10;gAAEmhBYu/6JNWsff+PQocsXXbhk8YeaiKIuBCAAAQhAAAKFEiBQplDDoXZhBHRVjcJlnt+zafer&#10;P9blMhke/o0GqrAYhQsoLEYxMb/6j7mF4e68uj/YevsPtwbMeaCUQrpmyztmL6f+tbVSOplPXPCt&#10;2tWpCIH4BG4fntswClPeXlnB4ms+sMUtzw7/zd9/fmCxyAWmveM9y4c8XHcVWW2agwAEIAABCEDA&#10;I4G9+w58e82jT2/bXskkUMYjW0RBAAIQgAAE4hBQChkFvO7df6BqjkCZONhpBQIQgAAEIJAhAQJl&#10;MjQKKnWCgPLNKGJGfx76Xwf05+FImrifzut8dOqR7xLrk2cs1J+KhtH/nX784T87YYBWdzJ0oEyI&#10;w/V/3PnIX/3tVQnNQjqZhPBpuh6B/3LfMfUq9moFCnprqJUmRMUAHXrzZw3leK++9KMPK62ad7EI&#10;hAAEIAABCECgCAIKkTl8O8NTv3Y7A4EyRdgOJSEAAQhAAAIVgTEhMtVfEijD8IAABCAAAQh0lgCB&#10;Mp01PR3PlIBun6k0U/qZnoov7N7oqq4ywUw7+qRerVOm/+vZ3q/+nstlXHEWVj50oIxw+L2uRefi&#10;f/7fFjTMjdHESKSTaUKPukkIKNTy9gff37DpPANlIniwGtzOmHXpZy4ZrlGRKhCAAAQgAAEIlE7g&#10;jYOHdDvDuvWbdTvDmL4QKFO6cdEfAhCAAAQ6QqB3beL4/hIo05ExQDchAAEIQAAC4wkQKMOogAAE&#10;INA2AhGOmf3mX4mgcH8b++1O28YT/cmSgKIq7334ow1Vu2je8ovnLW8oxG91LwFAflWStClHvlOX&#10;LpFxzTtYBEIAAhCAAATyJ6AsMhOGyFSaEyiTvwXREAIQgAAEOk6gT4hMRYZAmY6PELoPAQhAAAJd&#10;JvAbXe48fYcABCAAgXoEdJhdr+L4WhL1w623+5JWQ47SyZBmqQY3qqQloDxMaRUI1Ppf//3nAklu&#10;IvbieTcSJdMEIHUhAAEIQAACJRLQ7QzLvnbHmnWPj08kU2J30BkCEIAABCDQNQK6NnHlquFb775/&#10;x/M7u9Z3+gsBCEAAAhCAgIUAgTIWSpSBAAQgAIFfI7D71RFfRJKfi+sI3FdfkAOBaAQ8PoPRdB7Y&#10;0D/ufOSFPT8aWCxygenHzVkwN8fwncgcaA4CEIAABCDQHQL69FwhMvc9uHrv/gPd6TU9hQAEIAAB&#10;CLSGgEJk7htevezrdzy9bXtrOkVHIAABCEAAAhDwToCrl7wjRSAEIACBxAQi3GS0YM5nLzvXQxoY&#10;nYv/1d9elZCXr44k7AJNd5OAl8f84xfcc/ZpQ5kAVI6cP/9vC/b//J8z0aenxheu2DjjuLm5aYU+&#10;EEhO4I2Dh158aY9++g+dKEsfbUZbTpSPn3bM8cceo/InnTj9qKlTqj9nn/re5D1CAQhAAAIiMPB2&#10;hjGUuHqJYQMBCEBgQgJaGb6yb7+carVoVJldL708MEFXtVA8aurUk048oVooVmtFIEPATkBD7jtr&#10;Ht341DP2Kly9ZGdFSQhAAAIQgEDLCBAo0zKD0h0IQAACR7ywe9O9D380KIiTp39w6WWPNGwi+bn4&#10;lCPfuXxohBtVGtqR6kkI3PvQR5onX1n60YdPnrEgif7jG/US+uO9L8TSeUeKwKIJ6JBDpx3bn9u5&#10;66U9lpgYp87qXGTm4bOQExQ0Q9yMEzoKQwACXgjoTPfbax51/e6cQBkv8BECAQi0gEAVPF0tF/1e&#10;c1OtEmefOktLRMXNtIAVXQhEQINw7fon1q3fPDAka4wCBMoEsghiIQABCEAAAvkTIFAmfxuhIQQg&#10;AAE3AhECZaTQn117wE2tcaUfemL5pm1/0VBIk+oXzVt+8bzlTSRQFwKpCLQsUGb/67tuf/D9qWBO&#10;1u60d7znC3+wiVi63OyCPpEJaLt568j2LSPbd+iD4EOHorWus+d5c2dzHBINOA1BoMsEFCKzeu1j&#10;Tp+e93ARKNPlkUPfIQABEZAL3TLyEy0X/QbHTMb2qClTtESsVolkmmEE9gjUDpGpJBAow1iCAAQg&#10;AAEIdJYAgTKdNT0dhwAEWksgTqDM8it/PO3ombUhxlGyj3ocgde2HRVzIHD78NzmtxTlk1HGS9yP&#10;d7vkw8d71xAIAQsBHXhsePIZ1+QKFslOZfQNsc5CFp5zJh8QO3GjMAQgYCHQ8FxNTRAoY+FMGQhA&#10;oH0E5D83PPn0xief2bX75VS9W/iBM6ugmVQK0G4mBDQOFfDaJOElgTKZmBI1IAABCEAAAvEJECgT&#10;nzktQgACEAhLIE4MyscvuOfs04bq9ST5pUtSu4n+9XpNLQh4JPBf7jumubRMAkH+cecjf/W3VzXv&#10;jl8JZ8y69DOXDPuViTQIFEFAnwXr2KNGxvLQvZs54wSFy5x3zll8PRwaNfIh0BECOlRr7usIlOnI&#10;aKGbEIBAj4BuVlJcQr0sXCEwKqhaS8TF55/LEjEE3sxlNg+RqTpIoEzmhkY9CEAAAhCAQDgCBMqE&#10;Y4tkCEAAAmkIKAzl5r88KXTbC+Z89rJzb6/XSvJLl6YfN+eGKzbVU55aEMiBgJdAmYZ5obxwkL9S&#10;dpxDb/7MizRfQqYc+c7lQyNcuuSLJ3JKIdDk8pFofazy7S9Z/KHjjz0mWqM0BAEItIyAr3M1YSFQ&#10;pmVjg+5AAAJ9CCjd4Nr1T8S5YqmGIZRghiViDW6FVlHA1n3Dq5tkkRndcQJlCh0GqA0BCEAAAhBo&#10;ToBAmeYMkQABCEAgOwJeDtH79+rk6R9cetkjNXoeJ+FNf8UySaRRgx5VICACvh6iP7v2QHKeycPm&#10;JiTw6UseeN+sjySHgwIQiEagiBCZMTQ4C4k2PGgIAm0ioHO176x51ONFIQTKtGl40BcIQGAyAt6d&#10;ZzjULBHDsc1EskajcsL5DdgiUCYT46IGBCAAAQhAID4BAmXiM6dFCEAAAsEJRAiUUR9qnLLnkD2i&#10;dohPcLPRAARsBFoTKLP71ZE//+5CW6fjlcJFxGNNSxkQeOPgIX0Z3PzykVRdWXTefH06TKb9VPxp&#10;FwIFEQhxrqbuEyhT0BhAVQhAoAYBhVPfO/xdv0EJNdRwqqIEhIvOn89lTE7Qiij84kt7FO0aYjQS&#10;KFPEAEBJCEAAAhCAQAgCvxFCKDIhAAEIQCAtAV0tFEEBnda7tvLXf/+55HesfOKCb7mqTXkIQCAE&#10;ATmEEGKbyNSlS7iIJgCpWxYBHRuv+Mbda9Y9/sahQ2Vp3tN23YbNy752h2J9CtUftSEAgQgEdMqr&#10;2xluvfv+EEdrEfSnCQhAAAJJCCicWnk7ln39juKcp1a2Wt9qlau7opKgo1HvBKqp/MvfvKe40egd&#10;BQIhAAEIQAACEPBLgEAZvzyRBgEIQCALAlOPfFcEPf5x58NOrWwa+dZPdj7qVMV74YvmLZ929Ezv&#10;YhEIgZgElIglZnOB2vrB1tv3vLotkPDaYi+edyMuojY9KhZEQCcf+hxTx8Z79x8oSO0JVdVZyAPf&#10;+/4td63SBnrpfUF/CEDALwH5Op2r6ZR341PP+JWMNAhAAALtJtALpy63m1rl3nn/8MpVw5oLyu0F&#10;mjOVMwYgAAEIQAACEAhKgECZoHgRDgEIQKDNBJ7f45BRRkf7D22+MS0O5YpYMDe7DBZpmdB6iQR0&#10;hVmJao/Wef/ruzaN3JNbL3TpEi4iN6OgTwgCSlquT2yViyWE8FQy9XWpOrXxSc7CU1mAdiGQIwFl&#10;nCJEJkfDoBMEIJA3ASWSaUc4tTA/vW275gLF/eSNHO0mJaA3F6ZyxgcEIAABCEAAAuEIECgTji2S&#10;IQABCCQjcPKMhRHaVjYInXZbGtK5/r0PfcRSMmiZy869PU6unaC9QDgEWkAgh1vYxmDk0qUWjCu6&#10;YCGgW4qUtLwFiWTGd1apZe57cLWyR/DdsGUkUAYCXSBQ7r1yXbAOfYQABDIkoEVUdS9nhrrVVklz&#10;geJ+FP1TWwIVIQABCEAAAhCAAATaSoBAmbZaln5BAAIQiEHgH3c+MrCZKkrm0Js/G1gyaAHlijj7&#10;tKGgTSAcAhCwENjy7PALe35kKRmzDJcuxaRNW0kIVHnLdUtRktajNapPTrmGKRptGoIABCAAAQhA&#10;oDUElLpDyVd27X65NT0a3RFF/2iJSDh1K41LpyAAAQhAAAIQgEBtAgTK1EZHRQhAAAL5Ephx3Nw4&#10;ym159oGBDT30xHLlnhlYLHQBpZMJ3QTyIRCHwAu7N8ZpKEQripyTTwghuYlMLl1qQo+6RRDQqYDO&#10;BjqSt1wHPPoYWoc9RZgGJSEAAQhAAAIQgEByArq/UkkH252ISzd1aj3MEjH5YEMBCEAAAhCAAAQg&#10;kA8BAmXysQWaQAACEPBGINoFQwNvX9IFK1uffdBbx+oKumje8mjBQ3V1pB4EOkGAS5c6YWY6mRkB&#10;nQcocKSt3wdPCPtwjv277t86sj0zU6AOBCAAAQhAAAIQyI6ArubU/ZXZqRVAIa2HtUQkViYAWkRC&#10;AAIQgAAEIACBIgkQKFOk2VAaAhCAQH8CJ89YEA3RppF7JmsrkyiZae94z4K5n4sGhIYgAIHJCOiy&#10;tp/sfDQ3Ply6lJtF0McvAZ0E6Dxg7/4DfsXmL02xMnfeP6zPo/NXFQ0hAAEIQAACEIBAKgJduJpz&#10;NNsqnJpYmVTjjXYhAAEIQAACEIBAVgQIlMnKHCgDAQhAwBuBKUe+05usvoK2PDusu1TGF8kkSkaK&#10;feKCb0VLsROHOa1AwAuB/a/v8iLHKESOQm7BWDhasTNmXUogXTTaNBSfQBUl0+4s+v2p6vNoYmXi&#10;DzxahAAEIAABCECgCAKKkunI1ZyjzVHFyrBELGKIoiQEIAABCEAAAhAISoBAmaB4EQ4BCEAgGYFo&#10;Nw0devNnm0a+Naaf+UTJ6BQ8Zn6dZPamYQi4E4gcKMOlS+4mogYEGhEgSqbC9501j/LRcKORRGUI&#10;QAACEIAABNpIoJtRMpUlFSujcOrtz/20jYalTxCAAAQgAAEIQAACVgIEylhJUQ4CEIBAWQSmHT0z&#10;msK6famXVEZH73d+d8HWZx+M1nqfhpRWR+lkctAEHSDQcQJ5XrpEuqmOD8t2d58omZ59SbDf7qFO&#10;7yAAAQhAAAIQqEGgy1EyPVx3rhomnLrG4KEKBCAAAQhAAAIQaA0BAmVaY0o6AgEIQODXCEw7+qRo&#10;RJRU5q/WDak5pZZRlMyeV7dFa7p/Q5yCZ2II1PBL4IU9P/IrMLS0PC9dmnfale+b9ZHQfUc+BJIQ&#10;eOPgIR1+dPnGpTHYhUIHIcKSxBw0CgEIQAACEIAABLIioFuHOnjj0ngTEE6d1bBEGQhAAAIQgAAE&#10;IBCfAIEy8ZnTIgQgAIEYBE6ZviBGM//Whk7u/8t9xzy0+UYFzcRst09bunSJU/BMbIEaeRLY9/Nd&#10;cRTL8NKlae94z2Xn3h6n+7QCgcgEFA5yy12rdu1+OXK7mTe3d/+BlaseyFxJ1IMABCAAAQhAAAKh&#10;CShKRrcOhW6lFPlVrAzh1KXYCz0hAAEIQAACEICAXwIEyvjliTQIQAACuRCYfvzcXFRJoQeXLqWg&#10;TpuFEdBFaRE0VqKpn+x8NEJDTk2QbsoJF4XLIvCdNY8SJTOhyXY8v3P12sfKsibaQgACEIAABCAA&#10;AY8EdNOQ1ooeBbZAlGJlFGVOrEwLTEkXIAABCEAAAhCAgCsBAmVciVEeAhCAQBkEph75LgWLlKFr&#10;AC05BQ8AFZEQcCagWJwfbL3NuVrgChfNW37yjKg5twJ3CPEQ+HcCa9c/QSL9PgNizbrHtz/3U0YM&#10;BCAAAQhAAAIQ6CABxYIczp5yiMsoxxpfUebED3XwiaDLEIAABCAAAQhAgEAZxgAEIACB1hLo7Ekw&#10;ly61dkzTMa8EXti90au8CYT9178dyuc6tkq/6cfNuXje8tAdRz4EkhBQCMgD3/t+kqYLavS+4dV8&#10;MVyQvVAVAhCAAAQgAAFfBHQNJVEyk8FUrLkizn2hRg4EIAABCEAAAhCAQBEECJQpwkwoCQEIQKAO&#10;gRnHvb9OtcLrTHvHe5ROpvBOoD4E2kDgB1tv3/Pqtqx6ojxbn7lkOCuVUAYCvggo+OPOVQzvwTj3&#10;7j/ABUyDMVECAhCAAAQgAIF2EdD6R9dQtqtPnnujiHNdTeVZKOIgAAEIQAACEIAABDImQKBMxsZB&#10;NQhAAALNCJwyvYt3i3DpUrNRQ+0OEdj96ki43r6we9MPt94eTn49yZede/u0o2fWq0stCGRO4F4l&#10;SiGRvs1I6zZs5gImGypKQQACEIAABCDQBgJa+egCyjb0JHAfFHdO6sHAjBEPAQhAAAIQgAAEMiJA&#10;oExGxkAVCEAAAn4JdPDqpYvmLe9gr/0OG6R1h4AuRTr45msh+iuxunQphOQmMuedduXZp2WnVZMe&#10;URcCPQJKFP/0tu0AsRPQBUz2wpSEAAQgAAEIQAAC5RIg76Dddko9qOhze3lKQgACEIAABCAAAQgU&#10;TYBAmaLNh/IQgAAEBhA4efoHu8NInb143vLu9JeeQqA5gT17gySV+eu//5yicJqr51HC9OPmKJ2M&#10;R4GIgkA+BPbuO7BmLZ8IuxmEC5jceFEaAhCAAAQgAIFiCZB30Ml0ij7fOkIAuhMzCkMAAhCAAAQg&#10;AIFSCRAoU6rl0BsCEICAhcDJMxZairWgzJQj3/npRcMt6AhdgMBAAor5GFjGWCDE7UubRr71k52P&#10;GhWIVoxL2aKhpqH4BO4d/i6XLtXAvm79ZlLr1+BGFQhAAAIQgAAECiKgmA/yDrraS6kHWSW6QqM8&#10;BCAAAQhAAAIQKJEAgTIlWg2dIQABCFgJnDJ9gbVo4eU+c8nw1CPfVXgnUB8CJgIeh/ruV39satJc&#10;SJE3D22+0Vw8UsHL5t8247i5kRqjGQjEJbDxyWd2PL8zbpstaU3RRavXPtaSztANCEAAAhCAAAQg&#10;MI6Aoj24brLGuNAqkQuYanCjCgQgAAEIQAACECiOAIEyxZkMhSEAAQg4EDh5xgKlWnGoUGbRi+Yt&#10;V0/L1B2tIZCSgN+MMgfffO3ehz6Ssj8TtT3vtCsXzP1cblqhDwS8ENDhx3fWZJfAyUvX4ghZt2Gz&#10;Lq6K0xatQAACEIAABCAAgcgEFBNM3sF6zJWGZ/tzP61Xl1oQgAAEIAABCEAAAqUQIFCmFEuhJwQg&#10;AIGaBN43K7tz65o9maTaGbMuvXjecr8ykQaBjhDY8+o2Rbf46uxfrRs69ObPfEnzIkfXVF127u1e&#10;RCEEAhkS4PCjuVFIKtOcIRIgAAEIQAACEMiQgOI8FBOcoWKlqEQynlIshZ4QgAAEIAABCECgNgEC&#10;ZWqjoyIEIACBMgicPGNhGYrW0lKn4J+44Fu1qlIJAhA4TOCF3Zu8gHjoieUv7PmRF1G+hCiflvyD&#10;x5uqfCmGHAh4IfDiS3s4/GhOcuNTz5BUpjlGJEAAAhCAAAQgkBsBooEbWmTv/gMwbMiQ6hCAAAQg&#10;AAEIQCBzAgTKZG4g1IMABCDQlECLM8pwCt50cFC/TALTjp7pUfEXdm9sLm3Ls8Obtv1Fczl+JSiX&#10;zIzj5vqViTQI5EOAS5d82WLt+id8iUIOBCAAAQhAAAIQyIHAxief2fH8zhw0KVqHdes366rToruA&#10;8hCAAAQgAAEIQAACfQgQKMPwgAAEINByAsqmMO+0K1vZyc9cMswpeCstS6f6E5h29EkeEf3jzkca&#10;Stv96ojSyTQU4r26/N7Zpw15F4tACGRCQLn0OfzwZQudJHEE4gsmciAAAQhAAAIQSE5AC5vcUqEc&#10;P+2YhR848/JFF9503dXjf1d97MOLzps/c8YJydGNUeCNQ4eITc/NKOgDAQhAAAIQgAAEPBJ421tv&#10;veVRHKIgAAEIQCBDAjoI/6u/vSpDxZqo9PEL7uEUvAlA6pZL4Adbb//h1ts96v+FKzbWjjk7+OZr&#10;tw/PPfTmzzzq01yULmW74Qo/V0o1VwYJEAhBYNnX7lA2+BCS68nU4cfsU997/LGH/xwvQac1uihK&#10;Nxy9sm9/nvE9Op5ZfP659fpOLQhAIFsCn1r2ldC6nX7KrBXXXxO6FeRDAAIQcCKgKJk16x53qhKo&#10;sGJfFp5z5tlzz9Aq0dKEFo1bR7ZvGdn+9LbtlvJxyqz8yheN+sfRp1Ot6POAW+++P3SXFcK1ZPGH&#10;QreCfAhAAAIQgAAEMiRAoEyGRkElCEAAAv4J6CR7/8//2b/cRBKVK+ITF3wrUeM0C4HEBDaNfOuh&#10;zTd6VGLBnM/qlqIaAhUlc+9DH9nz6rYadcNV0aVsipLxe0FVOG2RDIEaBJQB5b4HV9eo6L2K4mMW&#10;nT/ffvhRKaDzD2156898Yn3UkZVf/aJ3PgiEAATSEiBQJi1/WocABJIQUKyJIqqVCiVJ671GFUeo&#10;yIMJQ6gtiinAWpdjHk77l7oj0vasObOXXUOyUovd/JchUMY/UyRCAAIQgAAEIDCKAFcvMRwgAAEI&#10;dILAvN9pT0YZomQ6MWTp5OQEamd/mUxk7duX/mrdUG5RMuqjLmUjSoYHqN0Ecsilr8MPpc1XcIkS&#10;sbh+Yjtv7uxPXn6p6t5w9ZDk5GAshexoFz4HTdABAhCAAAQgAAEINCGg+JK0wSXKIqNVorJt1Y6S&#10;Ufe1vNRy8ZYvXacLm5rQ8FJX6W1YKHohiRAIQAACEIAABCCQGwECZXKzCPpAAAIQCEKgNbcUnTz9&#10;g+SSCTJEENphAko3VSNW5q///nMv7PlRbtgum3/byTMW5KYV+kDAIwF9WZs2EYuSryjApeHhRwVE&#10;ETOSo6MUyfSIqJ4oga1XkVoQgAAEIAABCEAgEwJKJ7Nu/eaEyugKG0W3NAmRGa28wmWuHVqSw1ox&#10;hzj1hGalaQhAAAIQgAAEINBWAgTKtNWy9AsCEIDArxFQfgUlYikdyvTj5nx60XDpvUB/CDQkECIQ&#10;ZNPIPU5aKUpm67MPOlWJUFhebsHcz0VoiCYgkJBA2m16fdSrww8FuHgkoKMUZZfRsYpHmTVEbXzq&#10;GZ0t1ahIFQhAAAIQgAAEIJAJgYTpZI6aMuVP//jzum7JOwqtFbX+1P1H3iXbBe54fidJZey4KAkB&#10;CEAAAhCAAARKIUCgTCmWQk8IQAACTQlcPO/GpiKS1leUzNLLHpl65LuSakHjEGgnAeWGeWH3JmPf&#10;HnpieYZRMnIRpJsyWpBi5RLYOrI9YTqZa69coo96j5o6JQRAHavoc2EdsYQQbpQpvMaSFIMABCAA&#10;AQhAAAK5EUiYTkbXLSnu+aQTpwdiovXnsmuG0sZVr02aqicQWMRCAAIQgAAEIACBjhMgUKbjA4Du&#10;QwACHSJQdFIZomQ6NFLpqoGA7iAzlHIr8oOtt1kqbHl2eNO2v7CUjFlmypHvVCBdzBZpCwJJCOgr&#10;4STtVp8ILzznzKCt63Phm65PGSuzhUCZoAZGOAQgAAEIQAACIQmkSiejKBldphkolno0MMVVK247&#10;JMJ+sp/etn3vvgOpWqddCEAAAhCAAAQgAIEQBAiUCUEVmRCAAAQyJVBoUhmiZDIdT6iVjsCU/+A/&#10;tZKSyvzjzgGxJrpx6W/+/vPp+j1xy1WUDOmmcrML+ngnoHzvyvruXexAgYqSUfxKuE+ERyugVhLG&#10;yuj8g9uXBo4HCkAAAhCAAAQgkCeBdSlSnkSLkqmYK247YaxM2itQ8xx1aAUBCEAAAhCAAASKJkCg&#10;TNHmQ3kIQAACbgSUVGbBnM+61UldmiiZ1Bag/RwJzDju/SHU0p1KB998bTLJipLJ8MYlaXvZubfP&#10;OG5uCCDIhEBWBDY++Ux8fWJGyVS9Sxsrw+1L8ccYLUIAAhCAAAQg0JyAFopvHDrUXI6ThOOnHRMn&#10;l8xorRQrc9XHPuykp6/CG596hqQyvmAiBwIQgAAEIAABCORAgECZHKyADhCAAATiEbjo7BuVfSFe&#10;e81aIkqmGT9qt5ZAoLiQ/T//Z8XKjKem6Jl7H/pIplEy8287+7Sh1lqajkHg3whoU15b8/F5XDu0&#10;JE4umdFdU4ufvPzS+J1Vi9y+lAQ7jUIAAhCAAAQg0JBA/As6FU59wzVDEW5cGk9m8fnnLvxA2CtB&#10;JzPHhiefbmgpqkMAAhCAAAQgAAEI5EOAQJl8bIEmEIAABGIQ0O0kyr4Qo6XGbcw77cobrtjEdSqN&#10;QSKghQSUHSpQrxQNs+XZ4dHCX9i96c//2wJdzBSoxSZi5SUWzP1cEwnUhUApBJJsyl++6MJ5c2cn&#10;QaRvhU8/ZVb8pnX7UvxGaRECEIAABCAAAQg0IaALOnftfrmJhBp1FdYcP5y6p6eCuXXrUw21G1ZJ&#10;cr9VQ52pDgEIQAACEIAABCAwGQECZRgbEIAABDpHQNkXzpiV5kNtO2tdEfWJC75lL09JCHSKQKCM&#10;MhXDv/n7z1exMkokowQz9z78UWWayRDvydM/iJfI0C6oFIhA/HuXFKeyZPGHAnXHInbp0BWWYt7L&#10;cPuSd6QIhAAEIAABCEAgKIH4C0UldFFYc9BODRR++NanKVMGFvNbQPdbxafttwtIgwAEIAABCEAA&#10;AhDoESBQhsEAAQhAoIsEdLqc8wVMH7/gnlLS3nRx9NDnPAgoTCScIoqV0V1LN//lSZu2/UW4VppI&#10;1r1sn170a5lvmkijLgQyJ6DQjb37D8RUUqcOy665KmaL49s6/thjlNImvg76Jjt+o7QIAQhAAAIQ&#10;gAAE6hF44+ChyBd0Hj/tmFS3ZI5GpFuflFemHrQmtZIkemyiMHUhAAEIQAACEIAABCYjQKAMYwMC&#10;EIBAFwnoPqPPXJLjGbPCd75wxUblvOmiVegzBFwInDxjoUtx57J53rVUdWPaO96z9LJHuJfN2ahU&#10;KJbAhiefiay7Dj909hC50fHNLT7/3PgfChMok9zuKAABCEAAAhCAgJ1A/LgNhafksFAUIl0Setac&#10;2PeE7nh+5959B+wGoiQEIAABCEAAAhCAQLYECJTJ1jQoBgEIQCAsgZNnLLhs/m1h23CUrgwZy4dG&#10;gt4p46gRxSGQL4HOPikKp1MuGaJk8h2aaOabgL4Sfnrbdt9S+8nTpUvJc+lX+ukMZtH582P2XW3t&#10;2v2ymEdulOYgAAEIQAACEIBAPQLr1m+uV7FeLQWmzD71vfXqhqi1VFE70S9gWrv+iRB9QSYEIAAB&#10;CEAAAhCAQGQCBMpEBk5zEIAABDIisGDu5+addmUmCl00bzkpIjKxBWoUQUCxbkXo6VdJRcnIUXQ2&#10;SMgvTKSVQiD+V8I55NLvWUdJZeJbiqQy8ZnTIgQgAAEIQAACNQi8+NKemBd0KiTlU5dfWkPPcFUU&#10;Vx1/7boxerrHcACRDAEIQAACEIAABLpMgECZLlufvkMAAhA44hMXfCt5rMzhW1Q++vDF85ZjDwhA&#10;wE5AKVWmHzfHXr4dJXVnHFEy7TAlvbATiLwRv/ADZ5504nS7eqFL6vBDKoVuZYx8AmUiA6c5CEAA&#10;AhCAAATqEYi8UFSqv+OPPaaequFqKRWiEiKGkz9e8huHDm0diZrxMWbvaAsCEIAABCAAAQh0hwCB&#10;Mt2xNT2FAAQgMDGBtLEyC+Z89gt/sKmbuTEYkRBoSOB9sz7aUEJZ1T9+wT34irJMhrbNCezdd0A3&#10;ATWXY5ewZPGH7IXjlIx/+xKBMnEsSysQgAAEIAABCDQkEDNQRulkkqT6syCKv4IlUMZiF8pAAAIQ&#10;gAAEIACBzAkQKJO5gVAPAhCAQAwCipVRwEqMlka1cfL0D37hio2XnXu7EmNEbprmINAOAu+b9ZF2&#10;dMTSC0XJnH3akKUkZSDQJgJbRn4SszvK3ZLhV8LKcDNzxgkxOUQOTorZNdqCAAQgAAEIQKA1BBSr&#10;odQm0bqj2GWl+ovWnFNDs099b+SkMhufeuaNg/HgO9GgMAQgAAEIQAACEICAkQCBMkZQFIMABCDQ&#10;cgIKWNE5dJxO6q4ltbX0ske4QiUOcFppKwE9QXqa2tq70f0iSqYLVqaPExKI+ZWwFIj/Ma7R7sqo&#10;byzpqxhJZXyRRA4EIAABCEAAAoEIxExqknM6mQpv/HVsTP6BhhBiIQABCEAAAhCAQMcJECjT8QFA&#10;9yEAAQj8OwFla1CKl+nHzQkHpQqRWT40QmaIcJCR3CkCXUgqQ5RMp4Y0nR1NIPK9S3mmk6mAnD33&#10;jMhj48WX9kRukeYgAAEIQAACEICAE4GYgRqKWs42nUwFLX5SmS0j253sRWEIQAACEIAABCAAgdwI&#10;ECiTm0XQBwIQgEBKAkpQccMVmy6at3zKke/0q4fibwiR8YsUaRAQgXm/c1W7ORAl02770rv+BCLf&#10;u6R0+tlaRBdCxb596aWXs6WBYhCAAAQgAAEIQCDyvUuLzz83f+aRk8o8vW07ty/lPyrQEAIQgAAE&#10;IAABCPQhQKAMwwMCEIAABMYSuHjecoXLLJjz2ebhMpIw77QrlahGAskiw1CDgHcCCm4LmgXKu8JO&#10;AomSccJF4fYRiHnvksJQTjpxes4MI9++REaZnAcDukEAAhCAAAQgEDOdzFlzZitqOX/mSioTObQ6&#10;phXy54+GEIAABCAAAQhAoDgCBMoUZzIUhgAEIBCDwLSjZ1527u26I0kH1WfMutS1SZ3cK87m05c8&#10;8Cd/tOsTF3xLZ/muEigPAQgYCZx9WjuTyhAlYxwAFGsrAX2fumt3vKQm+X8lHPn2pZjw2zqG6RcE&#10;IAABCEAAAuEIbH/up+GEj5F83jlnRmurYUOR17QxrdCQDNUhAAEIQAACEIAABMYTIFCGUQEBCEAA&#10;ApMSmHrku5QG5jOXDP/ZtQeWfvRhXcmk9DAnT/+gfqPrVH+jf1IBFbv5j15U/hjF2bxv1keACwEI&#10;hCYw73eGmid/Cq2kq3yiZFyJUb59BGJ+n3rUlCnz5s7OnGHM25eOn3bMwg+cuXffgcyZoB4EIAAB&#10;CEAAAt0koNR3e/dHWqhoXZT/QrE3DJSDUCvbaKMi5oo9WqdoCAIQgAAEIAABCHSHwNveeuut7vSW&#10;nkIAAhCAAAQgAIH2EXjoieWbtv1Fa/pFlExrTElHmhC4b3j1xqeeaSLBXldBIdcOLbGXT1XyO2se&#10;Xbdhc6DWdQikdP3Vr4jLBQJxQCwE2kTgU8u+Ero7p58ya8X114RuBfkQgAAExhBYvfaxNesej4Pl&#10;8kUXLln8oThteWkl6IpxvIY3XXe1Vo9eNM9ciMKzlPNSoeSv7NvfR1Vd53rU1CnVn817pJw9t959&#10;f3M5/SUUN8hDA0E+BCAAAQhAoDsECJTpjq3pKQQgAAEIQAAC7SSw//Vdtz/4/hb0TalxlIxKiaxa&#10;0Be6AIGGBJbeeMsbhw41FGKsfsPVQ0V8KOx9o7xTwTGiVx1svPjSy28cPGi520sfZM888QSNouqo&#10;Q4dA7z52GlFExscqWrHDSQX2HdCflWV36c9BrkOxHVKvsqaMq19bzUqgTLRxWKMhnFINaJlXkSOS&#10;C9JEI+NaZpnKFzHF1DPrim/cHe2ayJVf+WJZ04SmxWVfv6Me2Bq1Fp03/5OXO99XXqOhyFX0FOuh&#10;1uOsBcauWhmMqpVkLxK9nv7e1/8TqtGRQBlm3nqDsIhavBFENlMPeOUq1brlLUzFxrxiV29kHYm2&#10;jGAjvFwEyK1sgkCZVpqVTkEAAhCAAAQg0C0Cf/33n9v67INF91lRMksve2TGcXOL7gXKQ8ALAW21&#10;fPmb93gRNVCIdmruvW3FwGKZFGh+7N2d4BidEmmf6FfHG3s8nqVpwJx+6ntPOvEEBVfpdDOTgdE1&#10;NWTcLSM/2f7czh06jR4UFmOEoxPrhkdZxoZiFmvuMQZqS0aZgYh6BXBKdlYFldT5kK6e2TKy3Ys7&#10;qqaY2afOOnvuGWVFZkQ2mbAvvemWOI3OnHHCLV+6Lk5bHluJGUhUKKLJaGvdqIdaP4+rR7VVPd1n&#10;z52tu7GcDE2gjBOuMYWZeZvQy78ubwQxbRToaep1QdsUVcSMXrH1p5eMXDH5pGorkF3Y9Ehl0FTt&#10;EiiTijztQgACEIAABCAAAW8EDr752u3Dcw+9+TNvEuMKmvaO93x60TBRMnGp01q+BNauf+KB730/&#10;jn6l3LtU0bjlrlU7nt/pSqY7wTEio+ONjU8+o+ONvfsPuIJyLa/9I4XLaCNPf7KX50qvRvlqN1z2&#10;9Xt2NUaTyqzVr4aSWVUhUCYHc+CUcrBCCB000Wx48pmnt20PIVwyNXfrQP28c84iYmY8YcG/8/7h&#10;QOTHiL3qYx9efP65cdry2ErMtbTULi7pznjU1Rpj3frNoReQ1TJj0fnzjfHWBMrUeC6YeWtAK6gK&#10;bwQxjVUFDh7OUxL+5Xp0vxSC2fuGgRft8RbHy8V8CrrQFoEyXbAyfYQABCAAAQhAoP0EfrD19h9u&#10;vb3Efk4/bo5yyUw98l0lKo/OEAhBoF44SD1NSrl3qerd6rWPrVn3uKWnnQqOERBtmOpMKE58zIT8&#10;FXGlE80WZI3uZc+2DLPaZVwvsdLm7Nr1m8MdSE/YER1lyaY6H017Sq3AIN3kUg+10V3UE17Vqs7y&#10;m0iw112y+EP2wslL4pR8mSBDp6SnUtNxtBMj5W2SI2pB6J6vISE531nz6LoNmz0K7COq0BCQmEl3&#10;RO/aK5dEmwu82z3JGkO90KOteW3g0pFAGbvFmXntrAaWzHDylc5JntZM3ggGmsxvgSo+Rj9fyTub&#10;qCdvqVUQyfbY9GgyiqjbnwCBMowQCEAAAhCAAAQg0BICSiqz/+f/XFZn5p125WXn3k6UTFlWQ9vQ&#10;BCJkQeh14dsrvx66Ox7l998r71pwTAVW+3cKkamRaMejXXqiZAKdeRSdYCa38xjpowPptPZVFJTM&#10;mipcJmbgYIiHwqPMUtw1Tsmj0SUqK6ck4ypEI1qIzGiSml8+efmlhMtUTJZ97Y44Vij6UqGVq4aj&#10;BZiWlaCx92TlsMbQAbAe7T7ZZbLygX7du0dpzLweYVaicht4OTytad8IvJt4QoEKkNKbtQKC40yy&#10;rp3SpFyFDncwxwxeznW0UN6JwG/efPPNThUoDAEIQAACEIAABCCQJ4EZx71/67ORsnB7IXDRvOW/&#10;f+7tb//NKV6kIQQC7SCgXbCNTz0Tpy9nzZk9/6y5cdry0orycIxJEaGTM20VacNIm+xViIa22juy&#10;c6QtvDtXDT+2+al8NvL0yd3Wbdsf+9FTv/jlL2WIt7/9t7zYPaYQfYwb4QGsMmn375c0WbnqAQ34&#10;5PbVTU9KXSB9kjxc2W5VxxyWVVv5Z5TBKYUYFZk4pcojPfzYxlSfVqvdf3hmRGskOaJj3nl0CNSl&#10;yJQtIqTLqmj87plz3z/7t0shM0bP115/fWTHc3GU19lqWRdU5bPG0CLnsSeekj5aF024bszEB8YZ&#10;SDVaYeatAc1SJZ+Bl8/TmvaNwGK1JmXkxh/6uw13/9Vfj/zTc6mWOgP1f+31n+td++G/26hRoR0P&#10;7Y0MrNKCAni5Fhgx/y4QKJO/jdAQAhCAAAQgAAEImAhMO3qmyr2wZ5OpdNJCU45859Dv3f+7Z1yd&#10;VAsah0COBLQREC17xGW/d16fLzhzpPOrz/ukWGeDYyqj6IOqb9z7V4rnyHMXT1EyGsMKl9GBx6mz&#10;3pPnQJpMqxy2xauN2jvvH04eIjOakjbH5Z3i25RAmZ4Vcg6UwSmFc3Q5OCV9Xa2joz2v7A3XTaNk&#10;ecV/eHrksovOM5ZvZTEthBQzFKdr//njv19uWJI0j3ZBldZj551zVhGB2tmuMbRunPGf3q3fmLGd&#10;gw+M87i5tsLM60rMqXwOAy/bpzXJG4GT+ZwKjw6R0WusU91UhQ+/lz31jAzxH6dOLW4/xw4NL2dn&#10;RcmGBAiUaQiQ6hCAAAQgAAEIQCAjAqfMWPCPOx/++cF/yUincapMP27OZxYNS9WclUQ3CKQisHb9&#10;5j3/EuksSllYitjTH20LnUNUCYeTJLdINSp67b740h6dVib8pt9OQPuM+pJb+3eyVEGfuyXfFpeJ&#10;b73r/qe37bCjjlaysqnOaM849eRoroNAmZ598wyUwSmFfgDTOiWdHv2/7/2vj2/eks/R0Skn/T+0&#10;EgiNPWf5Sr/x/Iv/M4KGR02ZooVihIYCNaF5Smds+v4+kPwxYrXayf+0MvM1hiLAxqeWSesD4wwe&#10;11aYeV2J1SiffOBl/rTGfyOoYURLFU0TStGqN6981jkWtasyVTLXdes3l5vMdbLO4uXsw4CSXgj8&#10;hhcpCIEABCAAAQhAAAIQyITA0sseUb6WTJQZr8a8066UhjOOK+m2l2xholgrCez4VcaUCP/TpUXH&#10;H3tMhIZowheB1Wsf+/I374mWcMiL2vr6/9a771+5alinrV4EtltIZeKsEsmMB64RuOIbd1e5nfhf&#10;xwnglNo9AHRKsexrd+Q26Qy8t67dRlHvornf0wddEZg/asVVR1Myml1q96iINYZyJNxy1yo5n9rd&#10;bH1FZt7Wm1gdLOJpLf2NQC+nekXNLYVnjeGtcBldyKgFm4ZNO9648XI1hgFVGhIgUKYhQKpDAAIQ&#10;gAAEIACBvAhMPfJdecbKKHzn4xfc84kLviUN80KGNhDIhoC+XYt2mQ5HTdmYfbAiOjBQaIK2wAYX&#10;zbLE09u2a/Mu/zOkhPC0ramToVJMLDel+CfleklIjKbTEsAppeUfoXU94MpuFW1NYu8RqxdduGDH&#10;1aTk7FNnNameQ92YgTI5x3ZU58GlrDE0wuV8WDSOf4KYeXPwKqF14I0gNOFKvjyMXk71ihqnuQit&#10;9MJldF1mhOYCNYGXCwQWsQMJECgzEBEFIAABCEAAAhCAQGEElK9FsTJZKX3y9A/ecMWms08bykor&#10;lIFAbgRibgpz1JSb9SfTR7tdyjIS7WAsEJYqtOI7ax4NJL9osdWeYG5pGwYive/B1frgb2AxCrSP&#10;AE6pfTYd0yNFyegBzzBKRnp2fPUSc6F49twzSh/qh6/pnDIlTi+0TsvzU35F4SsSt6zzYOJxxw9a&#10;Zt44D3LaVngjiMNf7y96Lc1zkdOQgDr1wPe+rxggXSnVUFT86ni5+MxpsUeAQBkGAwQgAAEIQAAC&#10;EGghAcXKfPqSB3K4g0k6XDRvuQJ3ph09s4Wg6RIEvBKI+TVqx4+avNotlDCduNw3vFq7XaEaiC53&#10;3YbNigjJ8yQpOox/bVBPvb6czvy6pcng6PN0DdFU6Gg3PgGcUnzm8VusomTit2tp8fRTZlmKtbhM&#10;tEAZxZe044LOmBdIxVzGGwd5de5eaLC1HBG562RoZl7jaC+9GG8EESxYPU2lpNeqDUTvlbpSSiGS&#10;CpSsLSRmRbxcTNq0NSEBAmUYGBCAAAQgAAEIQKCdBN436yPJ72CqEslcPG95OxHTKwj4JhBth/34&#10;ace04/zDtwUykldl3t74VNtut9Fpjc5sog31jCw6kSrVnnjRXzRqiHKOlfkw86UeTskXyZzl5Bwl&#10;I27E+L74UqR7l2LGlwR9ImJeIBUtjMlIrAVrDGJlmHmNo730Yi14WvN/I2jr0zTZ4FeyUr1055/+&#10;s612YdOjLLdMoExZ9kJbCEAAAhCAAAQg4ECguoNp+nFzHOp4KqpEMh+/4B4SyXjCiZiuEIh298rM&#10;E6d3hWmZ/dRuqXImF/oF8EDk+spN0SHEyrRgT7yytc6xSszvPXCgUmA0AZxSF8ZD5lEyMoFu0umC&#10;Ifr0cddLe+IQiBlfErRHMYOrooUxWYi1Zo3RvpBxi/mqMsy8dlZFl2zN05rzG0EVjdHWl+vJxr8+&#10;xlD6nJy/UcHLFe272qQ8gTJtsiZ9gQAEIAABCEAAAmMJVLEy8067Mhqa6q6l5UMjZ582FK1RGoJA&#10;CwjEjBtozflHC+w+vgut2S3tYx1t2335m/d0ORNJy6ysNOYxPVgrH/ycO9Wy4TohapySkmFke+NS&#10;z2Qxgx4yfCR1zhftnr7WxCSpI7pGKo41o4UxDexOF5z2QAilF+iCEZl5NUpbZug83wi6GSXT84EK&#10;D9J799r1T+TmFVs2+Hm/yG2AOelDoIwTLgpDAAIQgAAEIACB8ghMPfJdn7jgW5++5AGFsITWXhE5&#10;1V1LajR0W8iHQMsI7IqVTl/cWnP+0bIx0L7d0v4G6mxGfV0YX/qNS2Msq6MO7YxrG7p9jyQ96sIu&#10;ds/KnXVKyoRx56rhzEf7zBknHDU1UsRDnihixiO2KSYp2jVSCmPKYR6UDi1bY+T5PAbVipk3KN58&#10;hPNGEMcWHRCAs/gAAMIaSURBVMwlMx7sA9/7vjjkMElVuuHl4gx+WjESIFDGCIpiEIAABCAAAQhA&#10;oGwC75v1EWV5WTDnsyG6oRAcSV5+5Y8VkTPt6JkhmkAmBFpP4JV9+6P1sU3nH9GgRWioUxtGFc9u&#10;HkvrHgFFlkQYUTGb0NeKq9c+FrNF2opAAKcUAXIOTTy9bXv+Tomli7L+xBktp58yK05DcVqJmUYx&#10;ZjDThPSqxAn5P85xTF9oK8y8hRquhtq8EdSA5lpFofxdu3FpMkS65luXO0dbS/SxFF7OdRhTPjQB&#10;AmVCE0Y+BCAAAQhAAAIQyIWAsrxcdu7tCmfxeBPTtHe857L5tykER5IJkcnF0uhRJoFoexb6JrtM&#10;Qi3XuoMbRpVFFSsTbfC3fAyl7t66DZsxZWoj+Gwfp+STJrIaEyBQRrkHGlM0CWhZ3sGY3Uk+CX5n&#10;zaMcCZtGea6FmHlztQx6ORDI541A9w0pGslB9bYXrZKApu0lXi4tf1qfkACBMgwMCEAAAhCAAAQg&#10;0C0CCmdR3heFyygHTO3LmBQfo+pfuGLj4Sw1cz/HRUvdGkP0NgyBaFcvxTwwCIOqhVLbl3nbyUi6&#10;8iP5R9hOClN4MgI6ogNOOwjglHBKuY1kVi/RxmTLUMcMsYoWzDTh48mRcG5ey1UfZt5oXs7VNJR3&#10;JZDDG4GGk+4bctW89eWXLP5Qwj7i5fByCYdfn6YJlMnTLmgFAQhAAAIQgAAEwhJQuIxywPzJH+36&#10;9CUPKORl+nFzBran4JgzZl2q/DFVfIyqzzhu7sBaFIAABCwElCk9Wpr04489xqISZaIRkPVXrnog&#10;2gCI1i97Q+r7rXfdn8+l6XbNKTmGgD5k3/gkH24WPy5wSjil3Abx8dOOYfUSLVNI+1BHS6aY8ACM&#10;I+HcvJarPsy8zLyuYybn8snfCPRA6UuMnBEl0U2rqYXnnJmkaTWKl8PLpRp7A9slUGYgIgpAAAIQ&#10;gAAEIACBNhN436yPKOTlhis2/dm1B5Z+9GH9Lpq3fPSv+sub/+hFBcd85pJh5Y8hPqbNA4K+JSIQ&#10;c2M95pe1iXAW1uy9XJ2ujbNDh265axWxMoWN3YnUXb32MexYuh1xSod383FKOY1jli4sFJuMx2g5&#10;cqIFM42hoWk3+W0aTQxEXRFg5mXmbdmDkPaNQK3v3X+gZUibd2fR+fObC6ktAS+Hl6s9eEJXJFAm&#10;NGHkQwACEIAABCAAgWIInDxjgX4Xz1s++lf9JZcrFWNFFC2TQMxU7e8+dlqZkNqptXbxnt62vZ19&#10;c+yVjpdySNPtqDXFxxLQrrRuf4BLuQRwSj3b4ZTyGcYEykQLQNTn5vnY3ZcmM088wZeogXJihjT1&#10;lJHfThWjMxAIBSwEmHmZeS3jpKwyCd8Itj/303UbNpeFK4K2R02Zct45Z0VoaMIm8HJ4uVRjz9Iu&#10;gTIWSpSBAAQgAAEIQAACEIAABCAQkMAr+/YHlP7rotuXUT8aOu8NaRdvzbrHvYstV+DGp57h4p5y&#10;zdfTfN169qZLNSNOaYzlcEqZDOWYgQ6ZdHmMGno24yjWylVitIwyslG0kKbeeOBIOM6jEa4VZl5m&#10;3nCjK63kVG8EfHoxod2VTuaoqVOSDAm8HF4uycCzN0qgjJ0VJSEAAQhAAAIQgAAEIAABCAQhEO38&#10;4/RTZgXpAELdCXB1+oTMtLOZ5GtsdwNSY1ICurOGgKcSxwdOCaeU57jVN9AxAx3yhBAt9WArk/fE&#10;HD/RlvS9gcqRcJ7PrFErZl5mXuNQKbFYkjcCvYOQYWv8aNFSavH55yYZRXg5vFySgefUKIEyTrgo&#10;DAEIQAACEIAABCAAAQhAwD+BaJ+fcu+Sf+PVlbhy1QPaPaxbu7X1xOS+4dWt7V5nOqb02p3pa3s6&#10;ilOa0JY4peRD/PRT35tch+QKREs92MqFor6hj3alVLSQpmpM6q5DjoSTP55NFGDmZeZtMn7yrxv/&#10;jSB+i/lbQRomTCeDl8PL5f+MECiTv43QEAIQgAAEIAABCEAAAhBoOYFoe9ytzKhf4uDQwcaO53eW&#10;qHkEnfU4sMUZgXPQJvbuPxD/q/qgPWq9cJxSHxPjlNKO/9mnzkqrQA6t73rp5ThqtHWhGK1f0UKa&#10;NB4UZ79mLTd4xnkygrTCzMvMG2Rg5SQ08huB0smoxZwAZKFLwnQyeDm8XBbPwCAlCJQZRIh/hwAE&#10;IAABCEAAAhCAAAQgEJJAtHQy6kTM5PMhmZUtW18bc7DR34Rr1j3OBUxlj/IjjuD2pYIsiFMaaCyc&#10;0kBE4Qq08jIgV1zRUtC1daEYbRRFC2nSEFJUcbSB4TpiKT+QADPvQETMvAMRFVEg5hsB31pMOCRS&#10;pZPByw18QvFyAxHFKUCgTBzOtAIBCEAAAhCAAAQgAAEIQGBiAjEDApR8HjMkJ3Dv8Hc52BhoBS5g&#10;Gogo8wIbn3omZhRg5jQyVw+nZDEQTslCKUSZtoZu2FmxULSzmqxktAVwtAWeDiDXbdjcnAwSUhFg&#10;5rWQZ+a1UMq8TLQ3AiWzJJ3MhIPhvHPOSjJI8HIW7Hg5C6XQZQiUCU0Y+RCAAAQgAAEIQAACEIAA&#10;BPoRiHmWzGlT8rG4dWQ7ly5ZrMBdJxZKmZfRaM9cQ9QTAZyScRjglIyg/BY7/ZRZfgWWKC3aQrHF&#10;tGMugOMENpE4ocRnuaczM6/RfMy8RlCZF4vzRrB2PbGDEwyEhR84M9rlg6Obx8sZn0q8nBFU0GIE&#10;ygTFi3AIQAACEIAABCAAAQhAAAIDCMTZT6+UiPZBLVafkIDOur6z5lHgGAmsW79ZH0wbC1MsQwJb&#10;CJTJ0Cq/rhJOyclEOCUnXF4KR7sxx4u2gYToK/lAkseIPWrq1DgNxW/l3cdOi9ZohMAmrY6UpCFa&#10;j2jILwFmXieezLxOuPIsHOGNQI/V09sI0J/A/ksWfyj+qMDLOTHHyznhClGYQJkQVJEJAQhAAAIQ&#10;gAAEIAABCEDASiDCfnqlyswZJ1h1olwYAmvXP0FGaDta3V/AB9N2XBmW1IZ1NP+WYfeLUAmn5GQm&#10;nJITLi+FCZTxgtEo5KQTW7tQjPk9fYQIeFZHxiGdZzFmXie7MPM64cqzcIQ3gjhJa/LE20erVOlk&#10;8HJOQwUv54QrRGECZUJQRSYEIAABCEAAAhCAAAQgAAErgQj76ZUqpJOxmiRMOUUM6GuhMLJbK1Uf&#10;TEf7kr61EJN2jG3rpPgHNI5TqmEdnFINaE2qECgjei++9HIThtStCESLFw8dIZpVOpnjpx2jG7vG&#10;/KKhLnFsM/PWsBozbw1ouVUJ/UYQIWlNbkgt+qRKJ8Omh8U6o8vg5VyJ+S3/trfeesuvRKRBAAIQ&#10;gAAEIAABCEAAAhCAgJ3ALXet2vH8Tnv52iX1RdG1Q0tqV6diQwL3Da/OIU++jjRmnjhdX42fdOL0&#10;8bFTOn15Zd9+ncnteO6n+rapYZe9VNfpy4rrr/EiaqAQBeXcevf9A4slLHDUlCkzTzxBJ8e6RWLC&#10;7+MVeCcjqiO67zyhnr2mG7qdaO4xB1b9dfj2yq97VxKnVA8pTqketxq1YqKuoV60KtE84U3XXd3i&#10;yKRoGBtOfAPHldLJrFn3+MBi4QpoKTJv7mz9NFr6ROFrQbLrpZe1INEBeSZLysmYXL7owmjHycy8&#10;9UZm5OmAN4J6ZupTK6hjVPzZ0ptu8a6zk0AN0T4vaBJVffuhP6VtnNe0oMz7wMHLOY2cXuHIXq6e&#10;km2tRaBMWy1LvyAAAQhAAAIQgAAEIACBMgh8atlX4igacxc4To8KakWxC8u+fkdChRUfs+j8+dq/&#10;U3yMUQ2dcOhsY+OTzyS/Lira0V222+L6OHvhOWc6mU+bsDKfEl/H2YqdbFDpOO3e21YYh9z4YtHO&#10;NWtrGK2i90AZnFIT2+GUmtCz11103vxPXn6pvXxbSy772h1xJuJoAzuJpb6z5tF1G2Ik9gt91rX0&#10;xltSxZ1oMamAEi1IXC2oJaUSDGQbMRPtFYmZ13XkjC4f00HxRtDEUhPWbfhG0F8f+ZY77x/2rrNF&#10;oBz+4vPPVeCgpfDoMhpjcozbn9sZ7uuUlV/5YsxrB6ve4eVcR0IqL9dEz/bVJVCmfTalRxCAAAQg&#10;AAEIQAACEIBASQSiBcpc9bEPax+nJDQt0jXhl1W19+96+LWRp8+X4+Q9mtDmoc+cRvc0t4wy+hZQ&#10;EU728KbxAGU+nQ4mDJf50z/+fG39CZTpGdR7oAxOqckM02WnNJqbYvj0dOsYZsIUZb2SOgpS6F6V&#10;scxpKrnh6qEah09NLJtn3WgLxXtvXdHiazqjJWLRc3HLl64LNJYUvnzfg6sDCe8jVofcly++sOF7&#10;RBXCK0PECfyyU4oWKMPMazfK+JLRZl41nWGgTMffCPqPnGhxkKPV0IBULG/td5zRoqrMW/p59I0x&#10;n5fRfcHLleLlmujZvroEyrTPpvQIAhCAAAQgAAEIQAACECiGQMxvbmJ+h1eMAaIoGtPKozukUw3t&#10;39X48HdCKmnjLeKM3qy2xbUhru+2fX0IqNQyD3zv+1HG+9hGmoTo6URQJ+v11I5wM4W+rff1fA3s&#10;o99bIXBKA4EPLNBBp1Qx0bCvrlzpf+tKH4D2C1naHbcxcIz1CkQLlPEekGfvY4SSMVMOhCOZJH5U&#10;oT/LrrnK14JEttbknlW4TJxAGWbe5o95nJlXevJG0NxY4yU0eSPor8+Kb9wd+ZOAQH3RAknuUb/m&#10;acOiPSyjTYOXa/7gJDFcc7VLl0CgTOkWRH8IQAACEIAABCAAAQhAoGACMbfheOtONVCSfFl11pzZ&#10;S4eWeP80PNoH2WOMFeeruJjPY5/RqBMpRTjpENrviNXe66133d9849VVKw3FZdcMudZqXj7C0XKc&#10;YdkcxXgJOKXmVONYPxOnVOFqnp9sPPbqE+oJL2QJmpaj+QCIJiHaGAh6L0Y0XH0aikZSOgQKlEly&#10;BqmwXa1JvK8nRUkhvGvWPh5/WTJ+kMQJlGHmbe4H4sy80jOmu+CNoOHAUKqqpTfd0lCIvbrmypuu&#10;v9pLIpk+jSpWZsOTTzsl4RstLdqTMqYLeDn7QJqsZCrbNde8aAm/UbT2KA8BCEAAAhCAAAQgAAEI&#10;QAACRgLvPnaasSTFPBKo8sx7FGgRpa/cFJoQ4lRDaS0UcaUtQosaHstoo1BxHh4FZitKpzW6ssF7&#10;lIz6qy1dbezGt92ubhgu2xE1XjGckhdjdccpCZd27Vd+5Ysrrr/G+0VIEnjt0JKVX/3itVcuUa6a&#10;0aYJ4Qa9mL6tQmaeeEJbu1b1K8SiaDJigVYsiiyJbCNFyegJDYROFzlpwaNo2sidStIcM68X7J2a&#10;eXkjMI6ZQP52wtbjRMmoaWWs1KJLSy85YSOH0cX85qE0KoCXM4LqX6xTXs4LMS9CCJTxghEhEIAA&#10;BCAAAQhAAAIQgAAE6hCIubPjMWV6na52tY5ONSJ/LKvjRp09hOOtw0sdbOhb/3BNTCh53frNkVuM&#10;3Jz2Xm+4eijozmYVKxO5X3v3H9BH8JEbpbk+BHBKvoZH652SQCl4RcGROq0JuoTQMbzOhMaEy4T+&#10;XNvXMAgtRydPoZvoiPyYIyqQ1SIHXiuERVEyQYeHHIsCuxXeHT+KN2i/xgtn5vUFvAszL28ETqMl&#10;5naK0mvFnErkIQ8HEzuGyyi4OUmoMV7Oadz2KdwFL+eLlS85BMr4IokcCEAAAhCAAAQgAAEIQAAC&#10;zgQC7aQ760GFYASUOTmY7AkEK0pGx42hW9S2nc5NI8fKbHzqmRY/L9UXit6zNYwfCdre1YlU6BEy&#10;Rn7MLezIXSuxOZySL6u12ymJko7JAyW4mswEvXAZucQkxzy+xoZHOdH8J3kHPVothCiNBAWehpA8&#10;oUyt8XSDZ5zmFN6tJdCYnFJxmo7WCjOvL9Stn3l5I3AdKrteetm1Sr3yWhRFeMser5truEzQjy76&#10;oMPL1RtX42u13sv5AuVRDoEyHmEiCgIQgAAEIAABCEAAAhCAQKYE2r37nCn0I47Qt78xTzXiRMlU&#10;tJUAIH6sTPxLB+IMLR1H6TQ62heKOpHSt4Zxula1Eu2gN2anCm0Lp+TXcG11SqKkSx8CXeE30AQ6&#10;iLr3thVBc9gM1KGDBboAPFqAb4hZL+YZpI7qw924NOHDpSVQkmyFcZ50Zl6/nFs88/JGUGOovLJv&#10;f41aNap86vJLa9TyVaUXLtP/JU5DKEmcMV7Ol6ErOS32cn5B+ZJGoIwvksiBAAQgAAEIQAACEIAA&#10;BCDgTCDajSRdOP9wph++woaI6WR0hXnkr9wUK7PsmqtiZsuPeUoUfnT8awsCGPpak/F9ifyt4fbn&#10;fhqNJw31J4BT8jtCWumUhEhhl5G9hF+7IA0CExLQuiUOmRAJ8GLeu3T54gujBe/2LFJFYCtnQxwb&#10;xWyFmdcv7bbOvLwR1BsncTLK6EU7h+2UKqur7sSc7COooPcv9zEQXq7e6J2sVlu9nF9KHqURKOMR&#10;JqIgAAEIQAACEIAABCAAAQi4EYj2CZSbWpT2QUBRUE9v2+5D0mAZ+npM3/4OLue7hHbrbrhmyLfU&#10;SeUpPU/LQi6q/OrRju56ZPWtYcykMtEiAqMNxUIbwil5N1z7nJIQxUxO5t0i7RPYslmvfQaK06OY&#10;9y5pSZnqqPVXEdhDOpCOQzVOK8y83jm3cubljaD2OHnj0KHade0VF50/3144dEm9x6386heV+W9M&#10;Q4qeifzZTKUAXs67xVvp5bxT8iiQQBmPMBEFAQhAAAIQgAAEIAABCEAAAhD4VwJbRn4Sh0WVIT9O&#10;W+Nb0Vbd+H26cMq07PsqhRnF/2i7sk7MdBExLyALN/ZaIBmnFMKILXNKRMmEGCRFyExyWUNkMtEm&#10;XO8ZZWKmk/lk0utFNCS0po12SVaEEcjMGwJyy2ZeIeKNoN44iROLrwCUaNOHnYNe5f70jz8/+suH&#10;mC93o/XEy9mtZi/ZPi9n73v8kgTKxGdOixCAAAQgAAEIQAACEIAABGITyHBzJzaC6O2tW785Tpv6&#10;xC2tfbUrFy09ic6KvJ8/xTHT+Fau+tiHEx5MqunJsnaHAEJShBBUXWXilFyJWcq3ySkp6jHJt8gW&#10;zpSBQHMC0fK3KQFMc21HS4gWKKPlXMKVSa/LulukNbEyzLx+n4VKWptmXnWHN4LagyROdt4cvOKE&#10;iLQDIG+p8aPPZlKlk5FieLnaA7hPxZZ5uRCIPMokUMYjTERBAAIQgAAEIAABCEAAAhBwIxDnUm3p&#10;FO1swK3/7S0dLUm+NsVSfT022npLh66IY0yl1452XBS0R2fNmZ3qaoNev2JmEW9NeFPQURFUOE4p&#10;EN7WOCVdd5LDbBLITOWKxXmWaztfmmsM7Nr9si9p/eVk4gR+dQfTVTr6jdPrcK0w8wZi25qZV3x4&#10;Iwg0SDyK1V3DHqV5F6U3St3kmyq/LF7Ou0ErgW3ycoEQeRRLoIxHmIiCAAQgAAEIQAACEIAABCDg&#10;RiDOpdpuOlHaB4FoyXJTbYqNgaQNxGgXMG0Z2e7DRCll6Oxnabrbsno9P3vuGdEoeP+8PprmrWkI&#10;pxTOlC1wSkrekPy+lXAGKlpytAiJoim1W/lo8cGZpJOprKmFZSZL3Caji5m3Cb3+dVsw86qDvBGE&#10;GyEeJadN3WrpiDRMlfYGL2cxUL0y7fBy9foeuRaBMpGB0xwEIAABCEAAAhCAAAQgAAEItJ9AnFON&#10;rI409DVbnKt8nt5W/O1LOvvJIcmTTqGiXW1AUoTkXg+nFM4EOKVwbJEcjUCqM7ZoHVRD0frod8qL&#10;dnfheeecFdMcA9uaN3f2ovPmDyyWcwFm3nDWacHMKzi8ETQcIXEC8XN4a2sIKlx1vFw4tu3wcuH4&#10;eJRMoIxHmIiCAAQgAAEIQAACEIAABCAAAQgcES0FcSYZ8iuTaw8xmj5xtuQCDWWlWNfZTyDhrmKj&#10;nRrG2ch27X53yuOUQtu6aKeko+j8v5YObUHkQ8AjAb95gOIEyiizxcJzzvQIwYuofNZLNbrDzFsD&#10;mlOVomde9ZQ3AidzT1jYb1Ric326JgEvF9ripXu50Hx8ySdQxhdJ5EAAAhCAAAQgAAEIQAACEMiX&#10;QLTj8HwRRNQszpGGcoHkZlYdscRJKhOHcKAhc9KJJwSSXENsbkOoRheoYiEQ55HBKVlskWEZPpXO&#10;0CioBIGKwN59B/buPxCBRoZRMhF6HbQJZt6geCU8DuFwveCNIBxbJMchEOcZ5P0ijjW73AqBMl22&#10;Pn2HAAQgAAEIQAACEIAABFISiLOzkLKHXW07zl3duuooQ8BxksrwcZUv00cLlNnx/E5fOiOnBgGc&#10;Ug1oTlVwSk64KGwkoCAJY0mKtZVAtHxsBMp4H0LMvN6RjhHIzOuRMG8EfWCyaTMZHLycx2dwQlF4&#10;udCEK/kEysThTCsQgAAEIAABCEAAAhCAAAQg0AkCSgHtN+X+hNTyzJAvVZUkX7qFtvQbhw5FOzoK&#10;3Ze08pVJQl/ppdWB1kMTwCnhlEKPMeQHIvDKvv2BJHdTbInJk+Ic0CodIPev+X0omHmZef2OqNDS&#10;eCMITbh98vFyeLnWjGoCZVpjSjoCAQhAAAIQgAAEIAABCEAAAukJxPnuJ9sPf7XNGke3OJzTj6fw&#10;GkQ7GyM1QnhjTtxCnIclzoNfgyFOqQY0qnSNQITDnhyQRpvvPHY2TlhwtGQSHslkLoqZN86qIA7n&#10;zAebL/Wiecji3gjiBCz6smM0OXGevjiepAY03i9qQMu2CoEy2ZoGxSAAAQhAAAIQgAAEIAABCECg&#10;PAJxttKy3TOSweLcCRWHc3njz13j4489xr1SnRqkRqhDzUedOA8LTikOZx8jAhkQGEtg5omkFvM8&#10;KvSpvReJcS4uVDpAL9oipEcgzozAzBuHc0cGNm8Ekxk6jh8ubpjFefrwcnE4Fzf8/CpMoIxfnkiD&#10;AAQgAAEIQAACEIAABCAAgU4TiLCXkXmGfG2zRrjNhy1LX48Z35H7IpmtHJwSTinbwYliEGgrAS+Z&#10;YCJ474o/KwHv4zCC7XgdkNV4HfA4dEv0A+8+dppHAn1ExcmeEqcvvlrBy/F+4WssJZdDoExyE6AA&#10;BCAAAQhAAAIQgAAEIAABCLSEgFJJ791/IHRn8v/wN863XxG250KbMgf50baYi0u0noN1muuAU6oY&#10;4pSajyUkQAACkQnEmTcV3KwrJCJ3rd3NMfMy85Y4wkt8I4iWBYdAmTFDGi+HlyvRy02mM4EybbIm&#10;fYEABCAAAQhAAAIQgAAEIDAxgWiXjnfcAHFCN+Kc+DYx5dlzz2hS3Vg3Dm2jMuUWi7bFzNVLSQZJ&#10;nMcEp1QZNw7tJAOJRiEAgfgEvKSlGah2iWkkBnYqbYE4cwEzLzOv33HOG0EfngqU8XWhnl+rpZKG&#10;l6vIs+mRagT6bZdAGb88kQYBCEAAAhCAAAQgAAEIQMBKIM53opU2fCpqtUqzchGONDJPtF7x006r&#10;9GzGcnDtODt0g/Uov0QEY5UPqdQe4JRwSqWOXfSGQOcJRHDgYkwwvfeBFsFwvA70rMbrgMcBzBvB&#10;ZDDfOHRo7fonPKIuXRRejveL0sfwaP0JlGmTNekLBCAAAQhAAAIQgAAEIFASAfIrlGQtm64R9mpL&#10;+fA3wv1QO57faTMLpQYQiPYJKZaITwCn1GOOU4o//GixIYGYEdUNVaV6CAK7Xno5hNgxMmeeeEKE&#10;VjrVBDMvM2+hA764N4KY78Xr1m9mUu4NbLwcXq5QLzeh2gTKtMma9AUCEIAABCAAAQhAAAIQgAAE&#10;UhLYtTv4kUbMDcEmKOPoGeFrtiYQSqn77mOnlaIqeroSwCn1iOGUXAcP5ZMTIKI6uQkSKqBrPpTD&#10;IIICZJTxDpmZl5nX+6CKI5A3gj6c5ZC/vebROIbIvxW8HF4u/1Fq15BAGTsrSkIAAhCAAAQgAAEI&#10;QAACEIAABCYlEOHLKrUd56y3uZnj6BnnY+vmNDKXEOf70RejfBmfOerI6uGURgPHKUUefjQHgQwJ&#10;nH7KrAy1mlClOKHABQEpxXDMvMy8pYzV8XqW+EYwc0a8nFhPb9u+8clnyrWvL83xcng5X2MpEzkE&#10;ymRiCNSAAAQgAAEIQAACEIAABCAAgbIJRDjS0M3xcXYwm1viqKlTImxcRmDeHAUSKgJvHDwIisgE&#10;IjwgOKUxNo3APPIoojkIQCAJgTjOhHQy3o0bwXDMvMy83sdtTIF+3wiOj5sX874HV0d4xmOao0Zb&#10;EQjg5fByNUZm7SoEytRGR0UIQAACEIAABCAAAQhAAAIQgMC/E4iQ3SRORgRfRo1w+hJhn84XjZzl&#10;kGg9Z+s00Q2nNIYeTqnJcKIuBCAQk4CuXorQXCnh1xFQ+GqCmZeZ19dYii+nxDeCk06Ml1Gmssit&#10;d93f8TdQvBxeLr53CtoigTJB8SIcAhCAAAQgAAEIQAACEIAABLpC4JV9+0N3dWb0rcAmPYpw+hJh&#10;n64JgVLqRrBUKShapidOaYxBIwx1nFLLHiK6A4FUBOLcbREhfDAVwFTtMvMy86Yae83bjbBMaq7k&#10;GAnxndgbhw51PFYGL4eX8/4gpxVIoExa/rQOAQhAAAIQgAAEIAABCEAAAi0hsOP5naF7En8rsEmP&#10;IuS/0U7l3n0HmihJXQi0mABOaYxxcUotHu10DQItIxAno0yJCSQyNzQzLzNv5kO0ZeoleTuuYmU2&#10;PvlMy2Aau4OXw8sZh0opxQiUKcVS6AkBCEAAAhCAAAQgAAEIQAAC+RKIk4E5wimvR8RxTl8ifNPm&#10;kQmiIBCNAE5pPGqcUrThR0MQgEBDArt2v9xQgqV6iQkkLP1KVYaZl5k31djrbLtyYkdNmRK/+4qV&#10;ue/B1avXPha/6bQt4uXwcmlHYIjWCZQJQRWZEIAABCAAAQhAAAIQgAAEINAtAhE+/J05I/YV7A1N&#10;GOf0Jc7dBA1RZF49TvRA5hDapx5OabxNcUrtG+f0CAKtJBDBgYvb8dOOaSW9hJ2KYDheBya0L68D&#10;XoZ9oW8Ep5/6Xi/dryFkzbrHV64ajvDg19AtUJUIncXL4eUCjd7JxBIoExk4zUEAAhCAAAQgAAEI&#10;QAACEIBACwlE2J9Nklm6oaki7HNF2K1rCCH/6nGiB/Ln0DINcUoTGhSn1LJxTncg0EoCcT7ZZ/b3&#10;PniYeZl5vQ+qmAIL9Qlnz50dk9KYtp7etn3FN+6O8Own7OPopiP0lE2PCW3Npke4R4BAmXBskQwB&#10;CEAAAhCAAAQgAAEIQAACXSGwd9+B0F0tce/yqKnBU2HHOUwKbVzkQ8A7AZzShEhxSt5HGgIhAIFC&#10;CRSaPSJn2sy8zLw5j8+26pb8buK9+w/cevf9HbmGCS+Hl2ufJyFQpn02pUcQgAAEIAABCEAAAhCA&#10;AAQgEJvAK/v2h26yxI+rIpzBRNitC21Z5EMgBAGc0oRUcUohBhsyIQABvwQifLIvhUuMwPbL2bs0&#10;Zl5mXu+DCoEDCciVRcgXOFANXcOk1DKt/4QDL4eXG/gsFFeAQJniTIbCEIAABCAAAQhAAAIQgAAE&#10;IJAdgV0vvRxapxLPMyLorG/4QpNHPgRKJIBTmtBqOKUSBzM6QwACECiCADMvM28RA7V9Si4858wc&#10;OrVr98u33nX/2vVP5KBMIB3wcni5QEMroVgCZRLCp2kIQAACEIAABCAAAQhAAAIQaAmBNw4dCt2T&#10;EjPKhGZSySepTBzOtFIWAZxSQnvhlBLCp2kI9CEQ4YTPC/83DgZfVUrP5PeVeGGVlRBm3oTmYOZN&#10;CD9502fPPSO5DpUCcgIPfO/7LU4tg5dLONLwcoHgEygTCCxiIQABCEAAAhCAAAQgAAEIZESAl+qg&#10;xoiQY/moKVOCdqFo4RFSQBfNB+U7SACnlNboOKW0/FvTOgGy3k0Z4YTPi84RfLgXPREymkAEq/E6&#10;0GfIMfN2+XlUvsDTT5mVDwGllvnyN+9ZvfaxfFTyoglezgvG2kLwcrXR9a9IoEwgsIiFAAQgAAEI&#10;QAACEIAABCAwgEDM8w9eqoMOxwgf/s488YSgXQgkPM7HyhH4B+KDWAgEIhDhocAp9bFdBP6BRg5i&#10;syJw1FRiZLMyCMpAoB+BCJ6fmZeZl4dwMgLnnXNWbnDWrHt82dfu2P7cT3NTrLY+eLnJ0LHpUXtQ&#10;5VCRQJkcrIAOEIAABCAAAQhAAAIQgEAXCXD+0RqrR0jYc9TUqa3B5b0jET5u864zAiEQlABOKSje&#10;gcJxSgMRUQACEOhDIMJhpFqPc7DXHUMz86a1NTNvWv7JW194zpnHTzsmuRpjFNi7/8Ctd99/3/Dq&#10;OF49dPfxcqEJ95ePlwvEn0CZQGARCwEIQAACEIAABCAAAQhAAAJdIRAhYc9JZWaU6coIoJ8QyIwA&#10;Tikzg6AOBCDQLQLvPnZakw7r2o4m1ambhAAzbxLsNAqBHoFF58/Pk8bGp55Rapm165/IUz27Vng5&#10;OytKFkSAQJmCjIWqEIAABCAAAQhAAAIQgAAEIAABCIwl0KaM1lgXAhBoAQGcUguM2KkuRPhGvFM8&#10;1dnjjz2ma12mvxBIS4CZNy3/HFrX7UtHTcn0ysI3Dh164HvfX/GNuxmoOQyVQnVg8AQyHIEygcAi&#10;FgIQgAAEIAABCEAAAhCAAAS6QiDCnsVJJ07vCk36CQEINCaAU2qMEAEQ6BAB3Q3Rod7SVQiEIcDM&#10;G4YrUiFgJaCLrS9ffKG1dIpyyhZW3cRUaHwqXi7FqKHN4ATe9tZbbwVvhAYgAAEIQAACEIAABCAA&#10;AQhAYBwBbTRooyQOmJuuu3r2qe+N01YHW7nlrlU7nt/ZwY5n0uXTT5m14vprmisT55G8fNGFSxZ/&#10;qLm2fiV8atlX/AocL82XmYx6tq9Hxo5XxXBKTri8F/Y12rvslLwbpUSBcQZARebbK79eIiJXnSNM&#10;Dc156gB12dfvcO2aa3lfbsq1XafycR4BXwszZl4n43ov7HFIlzXw/JKM4CQ9WmrCvuuSo/yjP5X5&#10;RhdFLT7/XAX3+LVgUGl4uaB4BwoP/ewMVKCtBcgo01bL0i8IQAACEIAABCAAAQhAAAL/TqDQj5Yw&#10;IQQsBIhSslCiDAQgEI0ATikaahqCgJ3AGwcP2QsnLPnKvv0JW6dpCBRKgJm3UMN5V/vaoSXeZXoX&#10;qJuY1qx7XDcxbR3Z7l04AttKAC8XyLIEygQCi1gIQAACEIAABCAAAQhAAAIZEWDPPagx2LMIihfh&#10;EICAKwGckisxykMgQwLkAvRrlBdf2uNXINIgMJoAMy/jAQI5ENDUedac2TloMlAHZb658/5hpWkp&#10;5aMmvNxAm1KgRAIEypRoNXSGAAQgAAEIQAACEIAABNpAgPOPNliRPkAAAhCAAAQgAAEIQODfCBw/&#10;7RhgQAACEIBAKgJLh5bobqNUrbu2q+gTXbe3eu1jpaQ9c+0g5SGQOQECZTI3EOpBAAIQgAAEIAAB&#10;CEAAAhCAAAQgMIAAG4sMEQhAICsCOKWszIEyAwlsf+6nA8tQwEjg+GOPMZakGAQg4JEAM69HmEWL&#10;OmrqlBuuGSqrC9VNTMzFZVktvrZ4uRDMCZQJQRWZEIAABCAAAQhAAAIQgAAEINAVAuxW5GBp7lPI&#10;wQrokAkBnFIOhsAp5WAFdIBAiQTw4VitRAI56MzMm4MVMtFBuXsvX3RhJsoY1dBNTLfeff/KVcN5&#10;zgJ5amVk25pieLkQpiRQJgRVZEIAAhCAAAQgAAEIQAACEMiLAB8nhbMHuxXh2CIZAhCoQQCnVAMa&#10;VSAAgdYTKOWQL44P5wZYvwM+jtX86ow0CLSbwJLFH1r4gTOL6+PT27Yv+9oda9c/kZvmeLncLII+&#10;vggQKOOLJHIgAAEIQAACEIAABCAAAQg4Eyjo8mznvlEBAhCAAAQgAAEIQKABgdNPmdWgNlV/jUC0&#10;Q76jpk4FPQQgAAEIJCfwycsvnTnjhORquCrwxqFDD3zv+7fctWrvvgOudSkPAQi4EiBQxpUY5SEA&#10;AQhAAAI+CWx88hn9fEoMLKs4hQPzQDwE2kBA31beN7w62sZxG5B57cPME8vbuPEKAGEQgAAEIAAB&#10;CEAAAokJkHrQowFOYnnvkSaiIAABCNQlcNTUKSuuv6bEWBn1eMfzO1d84+7Vax+r23vqQQACJgIE&#10;ypgwUQgCEIAABCDgncDWkcOpFO97cPUr+/Z7Fx5CYHEKh4CATAi0jIBCZPTWLV+08alnSklF3jIT&#10;xOwOXyPFpE1bEIAABCAAAQhAAAIQgAAEIAABCCQkUHSsjFLLrFn3uMJl+LAt4RCi6dYTIFCm9Sam&#10;g60loE89Vq4a/tSyr/R+OuXSWRenXK01OR1rEQE9v0qfeOf9w3v3HyiiW8UpXARVlIRAcgJViIze&#10;uvXunVwZFIhAoJRJJwIKmmglAULBWmlWOgWBcgnglMq1XVaac4mPR3PwVHqEiSgIZEiAZzxDo+Sg&#10;UtGxMgK4a/fLt951/9r1T+QAEx3SEsDLheBPoEwIqsiEQFgCCoVRiMytd9//9Lbto1vS4YfOunTi&#10;pawPYTVAOgQgUJeAVjPV86v0iXVlRK1XnMJR6dAYBIoloDvUCJHJx3rvPnZaPsqgST0C7FbU4+a3&#10;Vikp+vz2GmkQmJAATimHgYFTysEKLdAh2iU+XfAb0Z7Kk06c3oKxRxecCHThCXICkqRwtGc8Se9o&#10;tAkBxcrc8qXrFn7gzCZCEtbV520PfO/7+uw2oatJ2HRC8rk1jZcLYRECZUJQRSYEAhJQlIxmxDEh&#10;MqPb06ypNBU6AAuoBKILIaDli0bCd9Y8qjGjA9HR+YfG5CJSAeUVUIgVK55wttXDe9/w6mVfv6PP&#10;8xuu9RqSi1O4Rh+pAoEOElCCqOrSN5KL5GP94489JpoyTPSBULNbEQgsYiEAgXoEcEr1uFELAl0m&#10;gN/waH2dyHqUhqgiCPAEFWEmlOw4gWuHliw6b365EPTZra5hSvWRPF6u3JGD5v0JvO2tt96CUVYE&#10;dFatpCBBVTr9lFnK26kvEmaf+l79graFcO8ElIvCeMr+p3/8eb5g8M6/CIGKb9jw5NMKkVFevhoK&#10;z5xxwsJzzjzvnLN4sa9Bb8IqsoiyI65bv3myy00uX3ThksUf8tVccznFKdy8y0iAQBcIKERG68w+&#10;6axuuu5qVoZJRkKE9X+vX1g5kIljGjFQF1og1suCSq5Smf9C0/CiqnclFUnvXeYYgdqLWHH9NaFb&#10;6clvX4/s6HBKdlbhSnp50rvslMKZpizJ2kzQR+QRdI7soiP0aHwTOl+st1Hmqm3DJXccH+7FR7mS&#10;cS1fkA+MYzVXgF0r72tUFzTwvJu4C+vn6rvioq8gV2qcT15+aeSzG7yc98ethkBfXq5G0y2uQkaZ&#10;Fht30q7pgESRFgrH0Q6gZj4FXmhu0LFoF1mU1met0oxRMuqZ5vvS+oe+TQnoM3HlLFl60y3aRqn9&#10;8q+Kqi4hEsV3501NcsQRcrDai5HLLWX9XZzCzW2EBAi0noCcuTKHFXTpW+stMqaDkXc3uoaX/kIA&#10;AhCAAAQgAIFyCUT7BG7XS3U+tSoLbO2NMtduRrOaq2KUhwAEIAABfSF80/VXHz/tmHJRbHzqGe3y&#10;vfjSnnK7gOYQyIcAgTL52CKZJgq8UPp9DsWTGcCl4bXrN9uLKyKKydKOqwUlFdWrgAytk3z1RaIk&#10;UGJ9CeygnOLuNylO4Q4OKroMgRoEdOlbn0QyNQRSxS+BmDvpirr2qzzSIAABCEAAAhCAAARaQKCU&#10;b3uKQE0cfBFmQkkIQKCzBLQJc8uXrlMqtXIJKPTz1rvu1/eu5XYBzSGQCQECZTIxRBZq6FBc5yjK&#10;IUF2mSzsMZES9nQyVe1UFxZmC7CtiilVQKCcJdooUSoUCSe1TL3Bs3f/gXoVU9UqTuFUoGgXAhCA&#10;AAQgAAEIQAACEIAABCAQmsC7j50Wuome/HZvCEfb1zpqypRoJqMhCEAAAhCoR0ARjboTVhfZ1Kue&#10;Qy0d3CgDgs5zc1AGHSBQLgECZcq1XSjND4fLfO0OQhFD8W0gt8YbXY0qDRSkahoCyhsU+pZlRSir&#10;Cb5BT2NgWoUABCAAgbYTiHn+weKw7aOJ/kEAAhCAAAQg0CoCxx97TLT+tDsv9Sv79schOfPEE+I0&#10;RCsQgAAEINCQwJLFH7rpuuKvYdLBTbtDXRtameoQ6E+AQBlGyAQECEXMc1jUeKOrUSXPvqPVZAS0&#10;i6EkexES5KqJW+8mmx8jEQIQgAAEIOCfQMzzDxaH/u2HRAhAAAIQgAAEIACB7AlwiJi9iVAQAhCA&#10;QAICs099r65hOmvO7ARte2qy+si53dGunlAhBgITECBQhmExKQGlliEUMavxUeOC25gfKGfFqiPK&#10;RIuS6fFUNj/STXVkdNFNCEAAAhBoJQEyyrTSrHQKAhCAAAQgAIEWEzj9lFlxetfuRMLRThB15hrH&#10;XrQCAQhAAAJeCOjcbdk1Q9deuaTcu/P27j+gr6mjzXResCMEApkQIFAmE0NkqoZCEW+5axUR95mY&#10;56QTp7tqEvMDZVfdKN+QgB7MOLlkxuhJrExDw1EdAhCAAAQgMJ5AtPMP7Z7AHwJtJcBHAm21LP2C&#10;QKEEcEqFGg61IQABCECgUALMvIUaLhO1F55zplLLRNuc8d5rXQjw5W/ew0fO3sFmJRAvF8IcBMqE&#10;oNoqmYqVuXd4dau6VHJnXFPAzZtbcMq4kg0VQ/eVqx6IcOPShD1RrEy7PzOKYT/agAAEIAABCCQi&#10;QFKZROBpNjgBPhIIjpgGIAABFwI4JRdalO1HoMaHc/WAtnurJ1rvotmrnpV7tV586eWGEqgOgdwI&#10;MPPmZpHi9NEQWnH9NVd97MPlppbhI+fiRp2Twng5J1zGwgTKGEF1utjT27avXvtYpxFk0/nF58+3&#10;66Lo11LezeydomRFYO36J3Y8vzMhjTtXDZPKLyF/moYABCAAgZYRiPlRyCv79reMHt2BAAQgAAEI&#10;QAACLSZQ4yr2FtPIv2ul2OuNgwfzh4mGEIAABOITWHz+uUWnliFWJv6YocWiCRAoU7T54im/Zt3j&#10;0eLu4/WqwJZ0za09qcwnL7+0wC6i8mACunRpzdrHB5cLWULJbO4bXs29bCEZIxsCEIAABDpEIOZH&#10;IYS6dmhg0VUIQAACEIAABMonEC2iOu0XWaENFa13fLUY2pTIhwAEIBCaQJVa5oarhwpNLUOsTOgR&#10;gvw2ESBQpk3WDNsXHYqHbQDpNgJLh5bMnHHCwLLXXrmEF7OBlAotoHQyqS5dGk1M97JtePLpQhmi&#10;NgQgAAEIQCArAtHOP9Rr4lxDmL6UT4dD9B2ZEIBAhgRwShkaBZUgUJtAzIhqFoq1zdSriAduzrBE&#10;Cdi9RKuhMwT6E5g3d/bKr35x4QfOLBGUYmX8fiWFlytxGKCzhQCBMhZKlDlMYO/+AxuffAYWyQlo&#10;QlI0a5+8MopyVazrwnOKnL+T481fAe1ZrFu/uYaeGjO6X/Om664e/dPf2HMUjWlUAVvnnXNWDU2o&#10;AgEIQAACEIDAGAIxzz/IExli+BGhHoIqMiEAgdoEcEq10VERAhkSiPlE+z1UywdmtAWw5ePGgVhi&#10;xtAPVIYCRgIxn1OjShSDAASaE9Bh3LVDS3Se4sW9N9fHScKtd92/d98Bpyp9CuPlfJFETm4ECJTJ&#10;zSIO+ly+6MJvr/z6wF/vUFwn4gp+PH7aMQ5t/HrR1Wsfq12Xih4JaHpeds2QLKsQh9HJ32RcjQpF&#10;uSrW1WNziMqKwNaR7a7pZDROVn7lixozul9Tt3eN/ulv9Pf33rpCI8cpkaCcia7qJI44q7GBMhCA&#10;AAQgUC6BmLvhHjdKygWO5hCAAAQgAAEIQKAUAjH3Xtq6UIyWKceLsWLG0JfyFKAnBCAAgYQEdJ6i&#10;oxDXA5SECldN6xRp5aoHkquBAhDInACBMpkbyIN6vUNxnYgr+FFRFAqwqJcujKQyHuzhT4QsezjE&#10;4bYVvWApGXfJ4g95eSXzpyaSPBPYMrLdSaIu4dI46f+OrTGjkaPxY8wuIwciZ+KkBoUhAAEIQAAC&#10;EOhDIOZuuJb02AICEIAABCAAAQhAoCAC0T5kf2Xf/oKw2FWNlilHu7V2rSgJAQhAAAIFEagOUOod&#10;rabq5q7dL39nzaOpWqddCBRBgECZIszkWUkt2at0YTWyy7ge0ntWHXEQ6DyBp7c5BMocziNlvoSr&#10;ylS06Lz5/RkTJdP5MQgACEAAAhAIQiDa+Ye0j5Z8PggphEIAAhCAAAQgAIGOEYj2UVxbV4kvvvRy&#10;nCETM09kwx7tisWkoZ5UhwAEIJAPgd5NTKefMisfrfprsm7D5rZO7qWYAD0zJ/C2t956K3MVu6ae&#10;rjdas+5xS6+V6UsxjJaSk5VR2kml3trx/E4nIbqlJdrrmZNiFIZA6wloTXPr3fcbu6nl2orrrzEW&#10;Hl1s45PP3Pfg6gkrKozmk5dfWkNmZ6t8atlXLH1v7s8trVjKFKewpVOUgQAEjI+2oqj5AjLhaLnl&#10;rlWuy/La2irhnD2UtnYrnarotEirTYaHtDY6e8U4psxn7TeajHGysMMcX7L2G0q9RtvXIzuHOCMZ&#10;p2S3SO2ScUyZp1OqDa2VFe3bxQ27r48q9bl8QyEZVl/xjbv1VX0Exbw4xjgPvmgoSXkEJk2aiIPC&#10;iw+Mo6qXAdbEIh2pG8eaXgaed4t0ef3sClNnKErWouuNXCvGL+9lco/zXODl4g8PWiSjTKfHwK8S&#10;SFzl+vXqVsebXzqNmM5DwCsBp+Df2oF0OjmbMIWgDtWIkvFqT4RBAAIQgAAE/p3ASSdOj4YjWvL5&#10;aD1K3lBBXw8nZ4UCEIBABAI4pQiQaQICMQlEe6h1R6e+q4zZtThtxYmSUV9iLunjoKMVI4FoD6lR&#10;H4pBAAKhCegMpZSbmDS5K+K2IRC8XEOAVM+WAIEy2ZomkmKKlVHOiaOmTLG353RUbxdLSQhAYCAB&#10;e6pYhQk3yQqg29nGxMrw6flA61AAAhCAAAQg0ITA8cce06S6U10CZZxwWQrHNJ9FH8pAAAIdJ4BT&#10;6vgAoPvtIxDzoW7fQjFaj7TB7iULuxch7XsKMu9RzIc0cxSoB4HuEOjdxOSajCA+onXrN+/dd6BJ&#10;u3i5JvSomzMBAmVytk4k3eTNL198ob2xaG8XdpUoCYGOEHjj4EFjT+fNnW0sOVkxJY/prfCIkmkI&#10;k+oQgAAEIACBgQRifn4a7Y6ngb2mAAQgAAEIQAACEIDAQAJNPoUaKHxMgfZt/DY8GrQDnHniCfbC&#10;fUpGey+IRsYLFoRAAAIQyJOA5uhbvnSd7tLKU71KK10R1TypTM4dRDcI1CZAoExtdK2qeN45Z9mT&#10;ykRLVtkqxHQGAj4I7HrJeqFy8wjfKiBamWluuHpIiQR9qI8MCEAAAhCAAAQmJRA5jW37jkAYWxCA&#10;AAQgAAEIQKDFBLQ/E6d39q2nOPo0byXaujdagEtzJpWEV/bt9yUKORCAAAQ6TmDJ4g+t/MoXTz9l&#10;VrYcNj71DPGR2VoHxRISIFAmIfyMmtaJuFP+CW5fysh4qNIlAor8NXbXy8u5hOiiTSfnYFSPYhCA&#10;AAQgAAEIjCHQPMjVCWn7jkCcuh+icIQdMd7CQhgOmRBoKwGcUlstS786SyDaWjFaWEk0U0ZbQXnZ&#10;i4uGhYa8E2Dm9Y4UgRAoi4Bm6hXXX3PVxz5sz0oQuYMNk8rg5SLbi+biECBQJg7nAlrhLLwAI6Ei&#10;BCAAAQhAAAIQgEB7CUTYdOjBa98RSHvHBT2DAAQgAAEIQAACR0S7fUmpxN84aP1MqwjDRAsQjxbM&#10;VAR2lIQABCDQTQKLzz9XNzHF3N6xc1ZSmZZN8fa+UxICkxEgUIax8a8EnGLeo0XiYx4IQAAC/QnI&#10;HRl/DVMLqvrWke0Kux7z2/jkM3meNRanMEMdAhCAAAScFuQNcbGebwhwfPWjpk71LhOBEIAABGoT&#10;wCnVRkdFCORJIOY1nXnuctSzi/ZG7OmZ6zXRq+UxmCnOCStvBA0tPqY6M69fnkiDQLkEqtQyly+6&#10;MMMurF3/RG2t8HK10VExZwJve+utt3LWr4O66Qh2zbrHLR2Xn9W9d5aSxjKfWvYVY0m/TevtS8fP&#10;Wprr1WXv/gPjdZg544Tjj502+9RZet+IeX4wRhOpV53HS2F9XTF2KTxlyswTT5B6ys0z/r3I+OKh&#10;l978Pz5Q93/FYecbBw/ueH7neHsps1yFQj+h8N4jBb0a39gn5Ck7bhn5ifTfu2//eDuqO7r1eeZh&#10;zROPtwkfxlQPqcUzLL3xFuPWw6Lz5n/y8kstMgeW0WBYetMtA4tVBeo5Lo12hcIcdlATeade0xr2&#10;evYXnnPmmMffaLJ6uk3Y8eIUVi9kx8q16k/994QPZtXZaquomgv08+JeynIpDbWtZtvDs9hLL49/&#10;YHveW4Rr5Jn7tyny5cm8a0P5xid9wmLljjFp/u9WG7f2UGd7a6Sz557R54kw+qKbrrvaaW9XRnfK&#10;2rp06Aovj22TwZB5XW1YPPC970dT8t5bV+gC1mjNtb4h+3tcbRQeFwy1dWh9RXm2W+++P3Q38zSl&#10;cbJoAkdrOW0ZN5HgVLd9PXLqPk7JCVe2hbvslLI1SirF9B735W/eE6f1POepen3X+9Sd9w/Xq+tU&#10;S69mSiHgVKVP4VvuWjXhpqsv+ZWc/A1dlg9k5vU7PhNKK2vg+QXV8fWzX5iSprn7zlXD/Y8VvDfa&#10;X6AOv1Z+9Yv1GsXL1eNGrcwJECiTnYHsvsb7WnbFN+7uczw5mpSXphWvoMMAnUAbD9crBeTHdRR9&#10;3jlnxTxo0TuVVLW/n1RKKsda7+zBuMKwgLWPkG+v/LrH8V3ZSyhc53W9KAqFgPhSxr5UHcNTg01d&#10;MA7y3nhTOJpH5RtCMA4kteIxGMWo88pVw09v224p7HHvwGm/40//+PNOkXYaad9Z86jTgFH3tfuv&#10;MKBeQ0aTWZ79gWyLU7iKWtOD6Qq5h0JjSfEcDWeEslxKPW0VbKG5w2nCVVBLNZENnG1lRwnXw+g0&#10;m1exZXKwA+UPHPl9ChQ9xiqwyolqJyD/I6QTRroYfZFroIzT7u1Zc2Yvu2bI3p1ulrQ/41743HD1&#10;UI2oOC9Nt1KIfZVeu/s8R7XR2SvGeQy9rP3snTKWNE4WRmkTFiNQpgk917o4JVdieZbvslPK0yJp&#10;tYrgqKsORnbXQalqY2fdhs1Bm6iEL/zAmdcOLfHVkNOrVu1G428euqpalg9k5nW1b7blyxp4fjFG&#10;mGjaNMVY4GtXVjOR0/6eRWyTMq67f7228HJNsFM3WwJcvZStaRIoFu2LUp393De8etnX79CLitO5&#10;mqAoSkMZd1RXs0uE6/S0KtKbib48sEfJ/LuSX7ujSR6zBCNgkiZH28s1SkYidQR+34OrlW4kIQ3Z&#10;cdnX7pAarufx6q9qqa7OgHOwiGKwjGoYkxgZpVmKnT13tqVYNSR8Pbz2bgqdPUpG6unB18fErgNG&#10;vZOv0DdeTikWjNz6FCtOYT1QIixPrsQJNSD3UKhuNSNoTml4tZaTFcpyKfK9cmKuE65mZ1VRBG2f&#10;wdybHQ5fcHvI7Q57lVct2S7Qw1L6GBMWwXF9i5b/keNSRJTTeK5dWA3ZV0cKjfqUp1xitRUuoqJT&#10;Rp/mPbJPo83b6oIE+0qjNg0ldKxdl4oQgEDXCOCUumZx+tsFAnGu46l2NlrDM9qK1+9KPoIPl4mN&#10;GbtbMxhCdySC1XgdCG1E5EPAOwGduiqM8torl2hnzLvwegJr7xzi5eoBp1bmBAiUydxALVSv3tnP&#10;eBA6wAsdviBVdeBU++VQp4A6A9ZhsK+YgCSjwZe9KhoyWbQX1B4uxVTJjjVCfHoSVFfBUpKTxASj&#10;G7WnXlAAQcy4ASnptCPg61XcPpzs6lUxELUf/Mpeit5QhEGcZ78shbUQF17X6MOBj17QkIsxrRfk&#10;UjQCFUIk3+saxdLrsipqME84kSn+RoPcNZJjvCknkz/Q6JMVKH2MyWpK0GW8hXNCCLr9sDY9p4pO&#10;QU6Lzp9vn8Kc1GhfYeXKitYp+zQaTaWiG4r21UHRlFAeAhCIRgCnFA01DUEgGoEIB1S9vrRjodj/&#10;cme/hvP7IoYP92udONKwWhzOtAKBEgkob/dN119t/wo6aB9rfxOOlwtqF4SnIkCgTCryXWy3ynnQ&#10;5OxnDDUd4Om0VaeA3ml6VFXH7ToV9q5hBIEKs9AhqEd7SWdFnChmxelorWFPNTx8ZViVnBCDzamD&#10;R02dai+/4cmn7YWbl9QJqH2p52XDxWm/w3i1hI7YNURrRxWMxqhYJXm85mD7SyhI4Sp8QSmamkSt&#10;9achfxX6IS3LpWgENg9kEXNNZKNjZZrH34yx4xj5tZ+adowxoTZeYzcZqDi754qUsj/LivzQnVC1&#10;Ldu1inEsWFH1mOMtiZkUVaaZRfGLXtYVzbvw7mOnNRfSX0LDQN7Q6iEfAhDIigBOKStzoAwEvBCw&#10;fwLUvLlM1lcNOxKzFzGX8Q2x9KqztvRFspLDzOuXJ9Ig0DICmiZu+dJ10ZLD9aGns496nzHj5Vo2&#10;JulORYBAGUbCvxMImn9CnldRFyHW3zoF9Ju5oYqS8aiql0P3yCO1sleTK1H6KBzhMLtqfd36zV4O&#10;iXt9kbS0eWVOcskToO7HyWjS42MMRlF5L1sVTkIs20k6ZVcYh8dnLdAT9O8DshCF5U/kVIOGyIx+&#10;SMPFypTlUqStxxHYC/yqpki/rlXmk/x7G4S9tmmMNbRanPdtDYM1ax+3e8tPcumSHdYRR/j9FHVg&#10;y06T6UBpkQvseO6nCthSKLOCXHXLp/x/7e+ivGhO2iQvGBECAQj4IoBT8kUSORDIh0DMUIyiV4k9&#10;k0XrhfcXMcsuVj4jE00qAsy8jAQIQKA/AWVkWXH9NQs/cGZyUPU2T/ByyQ2HAiEIECgTgmqpMu1f&#10;Brv2UCdYt97V6O6b/i1WB3i+YgJWrnqg4TGVK5/cylf2Chrfo0PWCMk2QnRBhzHRXrPHDwynPRF1&#10;v8nBc41haX+N9xKIZjeENiwGJgbUsE8bBeUKvBSFlUHqy9+8x4vFjYjkXpTrwljYqVhZLsW7tpoZ&#10;dQgt1x1oilQalXpX5DLGRg9jux92GvxjCusRsw+wRefNj6NVkx5lVddprm+ueb3NkebtNpegeXD0&#10;ONR/y/8r2WQvYsbXq4GTqhFuzqr34ZdTLygMAQi0hgBOqTWmpCMQqAjogOqoKVPi0NBbfJLVlN/e&#10;2TeOGrZb7itPNEQNCZdSnZm3FEuhJwQSErh2aMlVH/twQgXUdG3nj5dLazhaD0GAQJkQVIuU6ZRO&#10;xinFll6r7lw1bD9QqYdP53YKcKlXd3QtnZTHPNBtrrB3CRGiZCqdxTlc4gfvWEYLTKi264t37YPn&#10;egCd1Ku9GuvpZj/bG5jqJo6bqkd1wlqlKCwr+72+zchQuS4K2tFL6FKMPHvFdAgdKEqmakJTsKvh&#10;GGNjjOjkh10HQFVeK0b7c619fC5dcuUcwYijVbJPpq4dCV1+Ms3/PWLmplt0N5Mi8FwdSxPNBwbm&#10;NhFe1Y3ZnebaIgECEEhLAKeUlj+tQyAEgdNPfW8IsRPKbL5vE03VCRtyurC7oare1/ARHHjDLlN9&#10;QgIRDMfrAGMPAi0gsPj8c6+9cknCjtQ+A8XLJbQaTQciQKBMILDliXX6NtEpxZa+Pg+Xq2Y06OaB&#10;F3oDVL6Q8oznT2MttUPnkhmtbPKbjOqR03hWAoN6dRvW0kLENWhX991E29qQevZksw210kmt3bEM&#10;3LCQQe3SGhrRS/VSFBb5s+bM9tJlJyE6JQ2UVMZJDWPhhC7FqGG0YjLchiefdmqOMTYG10B354R3&#10;wsJOM6AuXYrwCt28U7lJsE+mzTWvfTV186YbSrCE+ChiWAuhpf8WMeP0YUA99SI8gw1XUPX6RS0I&#10;QKBQAjilQg2H2hDoQ2D2qbOi8bEst6IpU6OhmPp797fR0kyytqwxtPo+ocFD2TCZX5MhDQKpCCw8&#10;58y0sTL1nIn3+W48/3qKpbIj7baAAIEyLTCiny44vTzYzzz0dXjQr8/HdF6BF04dGV1dMSIFfdbv&#10;x+rjpCgrT+jcP2PaVGRSbZMFgmARW+9+EIvkgWVqrEWU0imawnb1Gq547NWPn3ZM//2F4iLkylJ4&#10;6dCSaKmhRz8+69aXFPUY7Qkd6GGSF6hhOMZYz2qukZQ1zC3/o7WWsaKiPfTabyxMsdEEom2LV42W&#10;6IJcvw+uImaWff2OFd+4W5GU4SJmnPJu1hv24ZSvpw+1IACBnAnglHK2DrpBoB4B+65LPfmja5W4&#10;Xzda/y0j25tDsEgIFOYeZy+F9CQWE9vLMPPaWVESAhBIGyvjlDqhZyy8HOO2fQQIlGmfTWv2yOnl&#10;x7h9n+Q0V8Eu9Zb4hzfN9x+oia8V1USgdsq1JgBqm6xJow3raqikOlVSXj5X5RX8pMOhOAoPvOSo&#10;p3zDwWYPlBm4i+SUHcEVfojyZSmswEpdvBqCQ3+ZGvZO81p8DUe3mNClpO34+NaFwvU9jTHWwzjQ&#10;3TU3t5P/WTp0RfMWuykhgilHgy3IW/bUrq2zIvgf+N73exEzrg5n4IB0yrs5UNqEBV7Zt79eRWpB&#10;AAIdJIBT6qDR6XLrCWhLNk78hEiW9Vo93vQ7nvtpnPEQaPU+88QTIujvfT0cQeecm2Dmzdk66AaB&#10;DAkkjJWp9xEOXi7DUYRKDQkQKNMQYEuq6wTdnkfE/r2y0snEB6SO3Du82rVdxdbU+IrdtZWcy2te&#10;XLP28SQaymRJhkrDzkb7MGWMnlqL1PtURbEyETg7bdnYg13GG8tet3/sjuQ0DNlpOJBcqxensDoo&#10;EyS5gKn2MaqrUbyUT+VSvCjvV0gNwzHGKhME2p/t2VemsTvMyxddGOHl2e/Yy0daaFOO6WmNALXk&#10;rJr7zCpi5svfvGfZ1+7QAsnXCYHxc4ImAO2PYZNWqAsBCLSDAE6pHXakFxAYQ+D0U4Pf7TL6FaBQ&#10;/np5se91N+xj5NV7Q23HVN/10st+BXZcGjNvxwcA3YdADQKpYmXqbYPg5WqYmCqZEyBQJnMDxVBP&#10;MSJO3wcbV/8Kvol56dJoUkqubj9EryoqmUq016cYRnVvQ2MgIQHd4+BqMvcueq6hYeZZolnceeec&#10;ZS77awV10dUtd62ql3LJ3qI9qUy91Zg0UVyXPf9Tf5fl5P16EHSdk8KVqp89dtDOsE/J4hSu+pLk&#10;cpyyvEpCl+JlZHoUUs9wjDGZwLhCq20se7SlnGSN/Ge1FWtfReVJijy5xEk759FSHn2mVhRaIPUi&#10;Zuq5oF7XZDuNf489nVBU7RVUaMWQDwEI5EYAp5SbRdAHAl4IzD51lhc5FiE1PmOwiI1QJqbmgV7E&#10;AokdA1+7waH3CSOYO58mmHnzsQWaQKAgAoqVWXTe/MgK1wuUxMtFNhPNRSDwmzfffHOEZmjCTsCe&#10;LUDLZS8r5v/jb/4vpw8TL/u982b8p3f375FW2N+4969+8ctf2juukjpyXnT+fMnXxFD91EF5Xh2K&#10;u4pSTnKnYII7Vw27NqEECVJVCleqKjhg+v92vDr+2us/d+r16MIWm9pHyJLFHzJqIsJKN2Is3Cum&#10;XK+/e+ZctfKhcz/QM5k+H68HwW4yaavAGldte+VlOCk8Zpi9dcQRe/5lr6tMxc8OfBZcZVrKq12n&#10;LFCjZeo06LEfPSW1w2muAbDVFkX09t96+/yz5lq6PKaM9juMTcjc551z5mRNaCzpa3InBSTwuk9/&#10;4g8vu0Qepvr93gfP0VMgo7z5i1/WGEVV65ZnX8WKU7jH9u0y9tt/a2THc5PRlv+XF33/6b8tmD1/&#10;0vOu7zr6Ha/97OeuwXwqLwNpEulv4rJcSght/++DB+2RZ/1hjnewShb9i1/80km+Ctvnr9aPMUVL&#10;aM5S0MnoqVaPxvjZVmfzl1103mQGWrPOlDROkie7bFjzjn3yveGaoXCzjJPTLrewJpTnX/yf0fSX&#10;jy0otknLgH94ZsQ7HM0aYq5xrjST1YRebxhvf25n7fWAsVOnnvSeCF9xGZVpX7GGU60RiHHtZ5Tm&#10;q5hxsmjSnOYvp/f0Jm2pbvt6VAMITqkGtKyqdNkpZWWIrJQ55p1HK8w3jkraLE2199Wwg7rn3XWn&#10;t16Leguut7U1sDnFRvfZRRlY3V5AWzGTvQbahQQqWaIPZOYNNBhiii1x4Pniw/rZF0lXOe+f/dsv&#10;vvRy6M2E0VpplqyxASsJeDlX41I+cwIEymRnIHsYhJfNNb022I89Klj/+eO/r/PO/uC0ef0P/91h&#10;/1pHpDpT0QHPqbPeo6V576eXMR2d6hz67b/1W07RPDpmEx/jKl9nP07a6tTqS0s/reMEqddTVTvp&#10;alGqSmEdCtbLpmOxqX2E2Oc5fSPuqrCuVLj+M3/4u2fNVcdHm6yCoD+lp9OptkwmdHrbH/hM1l6q&#10;LvzAmcuuuer3PviB8cNM77Rq/bmd/+wU56TQKC/BagO7PL7A4ViZutFCWgPpCVU4izgMfJZr6PYf&#10;p041btnoWK7PsW6fpnWCZRyxOlpWNycTpewsTseQ1165RCEyE45SPQgaRdr310aGU0xApZvl2Vex&#10;4hQeTV6GkFsYDaeKAJCnunZoidDpfaDy22N+Yqt/ksvV30uC01aXnuuBE0FZLiWEtoIvl/Lj7f/D&#10;ie2Yx0qTghys4tLGOFj9X8mXFYzBbZVY43QwRoeWjTEtjfRoyOfouRgz1YpnNdtWZ42VHxO0Pgm9&#10;jDsdkwXKOAVAH44knjxkp8a00s0q1WQdre9asxV0BPLw3200LgPqARR8yRd/hVr2WUVMJnzPv7zi&#10;9NpSQ0kpZk/gV0N+x6vUnmqduBnXfk4ymxc2ThZNGiJQpgm9enVxSvW45VOry04pHyvkpolWArW/&#10;nqrRF23JFrfwUFx17U0zV0T9951cpY0ur0VpnF5odk61vTmQT4k+kJl3oFnzL1DiwPNFtX1vBL7I&#10;RJDz/5z92/rCucn2rKuSlk9Mx8vEy7lypnzmBLh6KXMDBVRP870uYXFdcOvwY+DX+VLa6XIQhS+s&#10;uP6aPp9FqkWdpP7pH39eKUzsRNaut35dsWXE4Q4dnez211Yd0cnWTdddHSHvup1Gn5I6/XIaBrKC&#10;bCGL9BkJer+65UvXybJOGir6wam8vbB0lkVkF737TVZLhpNlnW46aJic367/+JIirIexiQTFsqz4&#10;xt0huiDIRow6lqt3d4Bd7bPnntGHklMmXkXJ6Ai5P3P1XaPoqo992MlZ2e1YnMJjurZ06AqR0fAQ&#10;zHtvXSEvIU9i344R/5uuv9qJrX2o2K2gkmW5FIu22veUh3SC0Cssgw6cFGQ7PRd2+fWSf0p+a8aY&#10;cMmZDHw65HM+efmlK7/yRUXVDCxs5z++pP2GSo03XYPVpC3qVgSCGnRCyBuerJ+uL6bVDieuc1m6&#10;N9GtnhXq1XLSM9Ds5qQDhSEAgVII4JRKsRR6QsCJQIRHu6ePll7FXc0TbbkoSv33nZzMOqbwwM9+&#10;mggfXVc5DHyJQk6cVzleBxhpEGglAR23KZtAzK7pkocazUVYhODlatiFKrUJEChTG13BFRUiowwi&#10;OiOv8bFjn0tMRr9B2RMqKJbCeDinOIaVX/2i/Yj06W3b1dOBdtLLnkoOLFYVUOyLDq4soUL1IkWM&#10;avgttuHJp+0CDx+4Xn+1Jdm7KMmyTrEyitcJ8e6tQ1yNHMv8Xelsp1H7KNfeRJ+SOom0Pw4TytFz&#10;euvd98sbeMduoV2pVGPRo+fa6GH0wPYJjXJK/aJbQgdGyfQgK/eJazyHZUgUp/D4Tskc9952OD5G&#10;MC2OdLyEKhLRgitcmbJcil1bxcoo2MKV28Dg0dHPhT1+tN572uFpuhVjTJFkTpfgVCF6dh/lamV5&#10;XXsk6+WLL6z3dLtq1frywljjkWyCxbhybtKEl7qHj2oOHfIiaqAQy4p3wqlqoOSGBbQQsrzmNGyF&#10;6hCAQDsI1HNlTn3HKTnhojAEvBCImeJFS6+YcSfN+bh+ENikxf77Tk0kV6+3DSUYq+96aY+xJMUs&#10;BJh5LZQoAwEITEig+dfREcDi5SJApomYBAiUiUk7QVt6N9A5dPVTWs4qPmbZ1+9QMokaW8xa/Vve&#10;xOyvT9W1AnYuOjPQ8bO9/JaRnwwsbNdWoqSt/finRqTIQG1DFNDAsIsVAaeJUF+6G5OLVDo4mcOi&#10;tkJJdBuI3WrqnT24Rw+R9xATS6eqMq5hPZNJDpFaxiVQZqe9y1VJe2xNf39lH2waRfaLzColNZC8&#10;x8oUp7CrZY3lZVa7V/H+XVRZLsVV2+oeH/v/qigZu4NddP58o3DvhjO2WxVLO8aUSyZcyIsTh15h&#10;pQk0Lho1JJxCfOrp051allW3XxpOwdN+m7ZLc8oEaRc7vmTtQCV5RXtcYG0NLa85tYVTEQIQaBMB&#10;nFKbrElfINAjEHmhqASTBcGPuaYNbQj77kcTAxHv2ITe+LrMvH55Ig0CXSPwqcsvjdblel/g4OWi&#10;GYiG4hAgUCYO5yCt6L7ATy37Sv/f0ptuUcaI6nffg6t1Ir5rd/1sipajYqewfV2R4IpGx8+XL7rQ&#10;WMsSAmI/dK93r4EiSxpekWPsbL1imgvtQ0IdcX0DdA3m8H74oWx1rl9gOJ1Q1rs5qJ6xxteSOZxu&#10;M5msXe+pZezjZMdzP3WlYX9m+8fr2ONOdLpvDwXodcd77pPiFHa1rL28/SF94+BBu1hLybJciqu2&#10;9hC3ipVT8KjK2+V7N5zFuKPLpBpjmmdzCzTRNGe/n9Ep+tnVKB0sb39kfMGxpw7y1aKrHC1c7Zkg&#10;XYWPKd+Ef5O6RrW3P7fTWJJiEIAABHBKjAEItJJAzM1G7Rzat2KS0465prW/OdbDcvyx0+pVdK1V&#10;kH1du5akPDNvEuw0CoF2ENBhlv1D7oZdrp3SGy/XkDzVsyJAoExW5shaGcWwW1b/9oW13L1rBEMF&#10;SPE6xs809SI3MCjSfvZc++xKV+Rka1qnr1HrRbM65WjR4YfHHC0aYzXmbFWxX2k0cICFNr2Gpa+V&#10;kwLpbrlrla/QH+OWjbIUuDK0O5n+8Tr2EDHXNBs9o9sDhizjpDiFLZ2qV8Ypr1W9JiasVZZLqaGt&#10;JmW791PQqqsh7OVd3YJHK1ei7Kr6bfqkE0/wK7C5NCUjNArRFXWpuBk1LK6YeBpXvL66pknZEmXu&#10;q7kacmJ+H1xjDdnrUZO6Rix+18zGRikGAQgUSgCnVKjhUBsC/QmcPXd2TESZrxJ7KLRlZLytuzk9&#10;rdVDvwFFe0O0b7U159YFCcy8XbAyfYRAOAL2nNzhdOgvGS+XijzthiBAoEwIqu2UafxK2B53YslP&#10;MxlKe93+gSA6ijPeJmC8dmpChWvkoog2huz2qh3YpL7Y7aXCHt/N6kViSYfTT32v0QS1o26N8i3F&#10;9Gz6ipVRKMaXv3mPl5y6s0+dZVHe1eJ6Zo1bHv0jdezDTKmkag8kIwFLseIUtnSqdpkIa/EJdas9&#10;EpK4lHrazjQHatSzgjFxtPExrz2EBlas17uBYosrIM+z4/mdFrW1THKa6y0yKSMCfgMuLUh105al&#10;WKoyMU9omviBJnXtbO3LeLtMSkIAAq0kgFNqpVnpFAQiLxSVZjL59wwWo8dczUYwQehAnB5S+6aT&#10;xQqUYeZlDEAAAk0IxP9uylVbvJwrMcrnTIBAmZytk5Fuut7FuDQ3Lqwbnj3rVcT41Xv/tORGbWWJ&#10;OK4/vsmNB2BSzJJPaDL9dV5rPByVBLtRwuGK9sWGry4oVsZ+JdnARh/43vdXrhpumNrH/sg4Wdxe&#10;uH+kjl1OhI2PgRZxei4yUdjSqe6UKcilHDV1alC75Bw5GrTjhQq37zJ/8vJLMW4IK9snU1+tK0wt&#10;ZjCKk9qKC4kWRadXFSfdxhTW0jdCNiAvkc1NukldCECgFAI4pVIshZ4QcCKg5bcxla+T2D6F7W8H&#10;vlp0laNQHvs+p6vw8eWb7JQaW6/3AYxR+OhiWmYXEQhVo2tJqjDzJsFOoxBoE4HMd/jxcm0abPSF&#10;QBnGwGACSlZhvHXInuyh9lUmlbp6GzROFTue+2mfHtrTgRibG0wzpxL2WAGFJTU8qjEOIeGxaxWO&#10;pTEsTArk8xqpT/mvvdLbJV/K57/iG3c3uYbJHvjsZHF74bPnntFnhNgNZx8M4Qak00jLROGgNCTc&#10;HnsXWhOLfLtR7CPT0m6NMqFjet5tvmG9Yaxejb6PqVLWGGve3/ESFJRg3GVWSEErl0khqLrKtIeG&#10;u0ruUz7bI5CYcSEN173C21zCQJtaLpkdKIQCEIBARwjglDpiaLrZNQKxb1/KPqlMzHVshHuXNJ7t&#10;mwnNB3//pOzN5XdNAjNv1yxOfyHgl0BM/19Pc7xcPW7UypAAgTIZGiUvlXT4Ybx0SXrbj9Wbu1Gj&#10;BN2s1Ofc0X7onv/MVGPc2O3V/ADMaC/1Qpv+Nfrit4r9s3h7rJVfDSeUpm9ZbrruamOypYH66GuS&#10;W++6v8ln5UajO322YnxmtWHR/7Mbu+GMvRjIs2GB4hRu2N+B1e0P6UBREQrYtbUbOoLaIZqwfw9n&#10;n6FC6CmZdqsFUiC52O+sedSigyadpUNXWEpSph6B5msw13Y1L8cMSTGqZ78IzCiwf7Hms39zCZaO&#10;xDwNsuhDGQhAIFsCOKVsTYNiEGhCIP5CMee1h7Z/dT9UE55OdaPBb5jp0N6pJhuA9la6U5KZtzu2&#10;pqcQCEHAvoMaonWLTLychRJliiBAoEwRZkqmpHJ4LrvmKnvzxmOtgWfYlhbtjriPVsZv93UIlP/M&#10;ZIE2psyul6whKXbak6lR1u1L5cZFyVK3fOk6X4kQFGd234Ora++D2IeNMfzFnrNq4IaFMU2CL5I1&#10;Hs8xVYpTuHmX2yShXJfSJivQFycC2iQ13nGz6Pz5rVwjOeEKWnjgjBai9TVrH0+e1WlMv9au3xyi&#10;pxPKbJ5JUWLjGE6Zn3KzVDQz0RAEIOBEAKfkhIvCECiFQPzblxSJYtz7jc/w3uHvxmzUnjm7oVbR&#10;9hPIVtjQUmOqM/P65Yk0CEAgNwJ4udwsgj61CRAoUxtd+yvqxqVl1ww5fVFtPO22H5/3oWw/lekX&#10;KLP/gMWQM088wVKsuDL21AVeTGZ/tTMGMIUD7jTsw6lRT7IejRXXX6Pnt1718bXWrHv8vuHVNaTZ&#10;V0tG12EsJlX7N20/UjrefE1MDT72KsUpbO9aR0oW5FK8ePuOmLXd3TSGSCr0WRf/tRtF8t4luX1J&#10;kbLGMRCHjxbzuhQyTltq5fRT39u8LXn+COG2slSG6X+a00MCBCDgnQBOyTtSBEIgEwKRb19Sr42J&#10;JyPziZx9UMs8+750QxT23dSGDak6ty81Z9iTwMzrESaiIACBDAng5TI0CirVI0CgTD1uLa+lzyhv&#10;uHrIfuNSD4cxvsHXu4Qx+eSLk+RNsX8DEfOdJObYMuao8JVQxx5vZI/giYmroLa0TNHzq6fY1zVM&#10;+maoRqyMfbVkjIAxFhv4IbjLs59FkFxxChf0sKAqBCAwnoA9nYzC+OyRfKCuTcAeeFq7ifEV123Y&#10;bJx2PTY6majI5zG+Dpx0J2YEOOvWb+YxjMCZJiDQAgI4pRYYkS5AYDwBPdq+dn6MeLWXqJx2xsLR&#10;itXYs2qiW7R0MlIy5tcsWlg2wULdMQSYeRkSEIBAbQJxXvMbftuJl6ttXypmRYBAmazMkYUySkSx&#10;8qtfrLcjb8zSH3OJL6ZvHDw4IVn7ZNNwwsjCruOUsHffHuDSv6f2eKPJYpvyJJmtVnqKdQ2TMZ5s&#10;YC/qxcoYH3a5DsuANJ7YefkQfCAQCnghIJsqacHKVcMrvnH3p5Z9ZfxPf68NL66W8EI7ByH2icCX&#10;toyxGiTtqUSUzSLDXfIaXc68iu63SqKh3K9ldg6tW+Tvg9Wdeu9B4zmcPfeM0HAOv+lklv4nQpdp&#10;AgIQqEcAp1SPG7UgkD8BX0sXe08zWSX2FNb7i3FH2t7HPiUVmRSTuT43jRYLJYzGnTcvJC1C7C+n&#10;FmmRyzDzRgZOcxBoEwH7d7NNet1wnxYv1wQ+dfMhQKBMPrZIr4lCZP70jz+vRBT14kLsvvvdcW8z&#10;mSxvin3rP7LCcYZCfHvZ593JYpvikGlTK9U1TFd97MNeXqprxMrY9w4GvoorYZVx42Pgh+D2wW8M&#10;9Ak9ZopTeCAQnawrOEZhMbfefb/u9tKFGroMe8Ja+nsNvDvvH172tTuUUcCYt2ygAhRIRaDeAqOG&#10;toyxGtCqKq67zBuefLp2W1Q0EtAKSrdcGQt7LKZpN3IqlwmVj6yDIox9eSotwyLcviRoSv9jXyp4&#10;HCGIggAERMCYpTUHVjilHKyADhAIQSB+ULXidO+tdUN3iO5rFaRdhRCSJ5N5+GrUqVNithjze7Cs&#10;AlN0x2hB8+z4IcHMG/MxoS0IVAS0dbz0xltacENxEXvgeDmeu3YQIFCmHXb00AsdpStExh7KML5J&#10;e9yJr6uXmmgr/e0byr4U9mCnFCJ8dd/+GpnDOsBLZEkKc03QplLC+koto5AFXclh75cCTYwkBwbK&#10;DCzQ02pgdIvdWdl7GrRkcQr3oaHxo5AXBb4oOMYJmnbidBCoBDNZ7drYu2B8EOwCKTkZgc6OMS9D&#10;Qt7GNdu2Ni5zmLW9dD9nIfHPPyoarvO+d4by+ZNFUnpvqxJoj/G1KBAnEbE0iXzdgKXvlIEABDIk&#10;gFPK0CioBIHmBLQ7Gic2d7SqeqN32h1q3s3JJMRfBcVfmc8+dVY4gGMk6/3Ovv8WVCu9Zq5ZGzUE&#10;KkR3mHlDUEUmBPoQUIiM9pAf+N73tYeciTerZ69SlMfL1bMvtbIiQKBMVuZIqcz253Y2bN5+TDLh&#10;/Ro1/lKHpkad7TExRoEtKGZn4jGhjvHV3Zg4JKgVfF04FVRJu3CPqWX0Ybd98EhD44cvAxd/AwtU&#10;NDTGfIV22fFS0kJAFlSIzH0Prm7ygOtVR9+K6VWnuOChlrkUi8Xjl+n4GPMCvNpQcBVFUhlXYjXK&#10;n3fOWTVqeaniOu97abQSovWGa+RW89b9pg72K61P7xROVFAgqSyrJUFBCjcfV0hoNwH7TkhyDjil&#10;CU2AU0o+MlGgOQF9H9VciKuEhKvEnqrSIXJQtTadGn636cpZ5Qd+D1ZDZp8qOSzStOezctUDNV5O&#10;/aJoLo2Zl5m3+ShCgp2AXEcviFOzgxKZa5oobg9Z/bVn1rfDmbBk8/kFL4eXazgIc6hOoEwOVqip&#10;g25Kuum6q/v8Fp033y5anwI0nDNe2bff3lzkkg27FlnbOM3ZmXgMO7AnlYkDoWutaOvkpuuvNoYr&#10;TQZHr6lOlyAYP3zR4rX/mDQGyjRf3nVtVMTpr/ZZ9HLSJERmtJ4aLZH3wuJQopUmBBhjTej16tbL&#10;a53Jt6ReCGQrRCsorfyTqKd5/9a77revGz0qqe+DI2+Oew+3jZaIWNgVSOoUyuzRUk6ipKRGlJYE&#10;Uhjv4YSOwtkSyHknZAw0nNL4UYRTyvbJQjEnAvqeO34SU63TDq/WDjrH2Tt1rU9hLSTsn1D6ajRJ&#10;TJJCc2LaN4ekMvFDoHyNEGbegSSZeQciokBtAuO//tI0oY80iruJacvIT2pDiFyR9wveLyIPuRDN&#10;ESgTgmokmfJBOhLu83Ndu28dcbsII1I/M2jGY0qVDHqDCp0moLdrXcPkFEU3npfeme0HG/aw4j6h&#10;MPYwasuNCfaPPjMJuylO4dFj5lefAQ1HvjK80w959zrPGEtucx14F3E8nxxUQwWi5bMdr6dOQW65&#10;a1XkUxCdu8SPiXR9e7LYNITMydpNFdJk4VCV0fvmYSX/LXOV8szZl5T2VigJgcgEjAH9kbWarDmc&#10;0mgyOKVMhiVqeCEQ/z4gqa3VWvxVYoVLLyBOH3F5gXz8tGNSrcmN2Zq9dFNC4rMdrbmOtHUDrK++&#10;JJfDzMvMm3wQdkeBCd8uq5uYFC5T0KI9Tm7dhl9T98YVXg4vV7qTIVCmdAv20981mm9LxwJl7FOj&#10;x5QqbR5whr7ZQ47s1jE0S5GxBD55+aU3XD3U5HsUe95CPT7aSrDYoI/RjeNBPbKEthT00WfFrTiF&#10;e+bWqap2zZSxzDIAKAOBGgQYYzWghagS5x0+hOYFydQEZ5xPQ3Qq8ilIqs1xS7itK17JbLLicmou&#10;SUiTXUPtWt55//CYLEHEytgBUrIGgdNPmVWjlmsV46uKq9hA5XFKPbA4pUBjDLGpCKS6qVOrxPhB&#10;FVVGisipB2XZVFEyavrsubNjDq2E13rKOetIO2ZnQ7fFzMvMG3qMIb8iIO/RJ5e5/knJzrVNnf+H&#10;Xv074tHcvi5/wMvh5TwOyySiCJRJgj1eo04reJ1l2vMWjO9D5M9MnSDmP/85dcdL4Rdfetkox+Pl&#10;u4QcGZlHKKYVjFLL1A4c1n7EhiefNuppCV6RqD7PqXH3OfIXNsbud7mYrpSOnw+gy8A72HfGWCZG&#10;JythHEMsWfyhOA1N2Ir8+Ypv3B1hUZ1qc/ysObN97RONBiiZIeJvJhsJMtO9w6sTjpPJmlaKIMXE&#10;TPivxMpkaC9UciKgdJs5b4aM6QtOqQKCU3Ia5BQugoA23FLd1KnkHzHvYEoVJaPQ55gfzY8ZdcaN&#10;NY9jNcm1nnoRmGzF6LFrkUUx8zLzRh5ynW1Od7IP7LvW7V/+5j2as5ocgw5spUkBvVZYOtKkiV5d&#10;XzMLXg4v52VAJhRCoExC+DGatl96UmnT5Pa7CPvmtZEVtG9Vu4+uFd84eNBYJcSZgbFpigUloG2U&#10;FddfU3snxZ4/wHg+pKXqZP01BspE/sImqHVaIFzL+j42bUEH6UJyAoyx5CboKaDoSe5PiWAORcBH&#10;y00yYXcOf4N11/1B46L0XKfaHD/vnDMDGTHyVQj6+EEbf4H6UkOstiAVYtU/f76Mblzs1VCAKhCI&#10;QCCoY6z0136Lrw19nBJOKcJDQRNJCCQMqtZEH+cOJi0YkuSSkUHlPBNukLqmjfcyAu9cNRxzR72V&#10;UTKVIZh5mXm9PJII6UNAq/E+6WTGVNSctezrd+QZLqMtEXtHGg4J++UPAxvCy+HlBg6SnAsQKJOz&#10;dTzo5rqM5pDDA3REQKAcAnrJv3ZoyaLz5tdQWYs2446wPTx5wjMSvZYbF4jGiJwanaWKKwGZUp8f&#10;udaiPATsBBhjdlZxSnbtBs84VMe3Enn3YbwCCorS7Tn2GxjtoDTdr1w1nGru0LVW4VYRys4Y5/6X&#10;Hu1oh1UD7au1ojaMLOnldBKT83cXA3tKgY4TCP3dpx4lHQz7uo8Vp4RT6vgD2+LuaxNYGfJSdTBC&#10;9kHdzqmLM+LfuCSkadPJVDa17635GgPai4sT/ySF+yT68tWdhHKYeZl5Ew6/jjStCcK1pxmGy+hw&#10;dt2Gza4dqV1+5okn1K47piJeDi/naywlkUOgTBLsURt1un1Jz7Ovr5SidpLGIACBBgQ+efml1165&#10;pIYAY6CMwnGM50MTBsoYvzDWNVIJP+6pQa/dVeJfUt5unvRuPAHGWG6jouENnrl1J1t9lO89bVKZ&#10;ioz2bg5/LvPkM75AaUWx7Gt3aBT5Eugqx+mNyVW4yp93zlk1ajWpoqRuOthI+GanyCc5aoVVGU+z&#10;VExxAMTKNDE6dccT8PiVZH+8Okr06BJHtzX6UfLYHZzSwOcFpzQQEQXyJLD4/DrfQfnqi5yhrrQI&#10;ETtYRVQ/8L3v+1LVVU7adDKVtqHXqxMy0UlB6FgZrVfVRP/sg672yrA8M+9AozDzDkREgckI6Oyg&#10;dlLzXriM8QAinBXiZ9VSdIvH7uDlBsLEyw1ElKoAgTKpyMdr19VDNbl9KV6vaAkCEPBKQO/bNWJl&#10;jIEy0tT44cuES1LjkUm4D8G9ku6EMK3sLWHUnWBBJ8MQYIyF4dpUKmvIpgQN9RUSmjypTKWmDkJ0&#10;Xc7hTe1m4TKa+iXEHk5hgFSniCKQ6lQz19FCS0lrzMX9FKw+7Lav1vy0+ispVSIZ14/h2DbyaAJE&#10;VQSUXCEaihCptuQhRz9KHruDU7IMDJyShRJlciOgvRfjd0rhNFeCQPkujyeOyhOQNqI6h3QyspdO&#10;NOOvJ9Vu0FiZatFY+4Q73DD2LpmZ14KUmddCiTLjCTTclJBAhcsoY1nz/Y3a1okfJeN9tYCXs1gf&#10;L2ehFL8MgTLxmcduUfvpTok3m88rsXtoaM94SG+QRBEItJaAVjMLP3CmU/c0tRv3PoxRLLteenm8&#10;An6bcOpgwu+wnfTsFc5E4RrpLuv1l1qdJcAYi2l6e/6SdevjZYiNSSC3tjJJKlNh0aa2wmV0dKET&#10;YmNga1VRhaszD+1GJd8Z1/onQlK6JYs/FH8sVVdl6QtsfYcdp3VZtop8Mt6bOUYrto3imIlWQhDQ&#10;6PX4zX31eb08ZO9R8n44ilOyDAOckoUSZXIjoJzByVVSaEV14mjcz5lMYe1Ra7moRDLGBHWBOp5D&#10;Opmqa8a9Ne8cZFAZoqE1x2hVzXTJw+W9s+ojkJnXQpuZ10KJMqMJyJn4SklV7W8svfEW7W9E22Ov&#10;8keq3chmDXFgipezGBEvZ6EUuQyBMpGBp2nu7LkON9TWvn3pqKlT03QvfKt+3wTC6+u5hWgb6571&#10;Rpw7gWuHlugCI6d6xqdDH75Yjlq1UBi/DLWcn0m4PVugPWn5K/v2O9EIVLgshXVCViOdjCyoc0ql&#10;NbrpuqvH/K762IcXnTffdWQGsgVicyDAGItshRuuGTK2qMM8p1AJo1iKjSGQT1KZnmIyvXKHKNO+&#10;dpQUk6F8+/o2VCuEMT/9pf5JBbTPrsI686gXS+F9SMTZzUnyfVXFSndaibngB13V6/G/b3i1LGtZ&#10;ufUxYrVtFFRV70MIgdkSCLH/26ezXr65l+fUo7Ts63eMeZQ8ppOpuoBTMo5bnJIRFMXyIaC9EdeP&#10;oAIpLz+mcBktQhQe7fSaIE+oU0MtLHVwmHy5mEk6mcpGoZMgDlih3X2/ZqjmizTt+0040wUah/mI&#10;ZeY12oKZ1wiKYhUB7/f9aQRqf0OrceW70vwVNGKmXipWL6YP8aKElzOaBi9nBBWtGIEy0VCnbMg1&#10;3rxe5vyTTnQ7X09J5Fdth5gMknfKroA9qsDpbba/Ai9OlC9kwir2yAB7lylpIaBYGUuxXhm7TU8/&#10;9b0WyWMib4zDz8nLed9ltvSrSZmyFHZNS6ZdJ4XCrPzqFzX2tJ6WZx7z006QPom75UvXrfzKF1XS&#10;+9e0TUxD3SQEGGMxsV++6EKn/O0klYljnaySyozust72FZOhfPv6NlTnImN++kv9kwokP/AYrbMS&#10;DkebZ+NE5Ew4CGUawa/CZfzu9OmwRG5ZHwQrRMbXl3x+M3PEeSppBQIVgdpXnulR0ka8tuPlOSd8&#10;lEK8IOOUjOMWp2QERbF8CCR8usdD0MJP4dFaJ2gd0ieiWssJrVK0olB8jDyhDinTZpHpdUTbERFS&#10;DxoHj1ataT8i0gzVZD1ZLRp1/Oxr0Wjklk+xhM8mrwP5DAM08UhAS+hwdw1rYa/5qxcxYzykMPZO&#10;/lAr/9qpWI2tTFZMu/GBzkbxckbT8H5hBBWn2G/efPPNcVqiFSMBHRIbP8KrjhItYt/+9t/SYfae&#10;f9lrKawyr/3s57/3wXOMhXvF7Jp/e+XX5TFj/ibcVLIrrLPbhttS2pi28LTY1K52/2npuRf/2TjS&#10;mne/1/fHnnjSeDTSJ1WsPZ+ehedkdtFixaKq3lHPO+csi3FLKXPMO48WYXtGkF/84pfGL1p++ctf&#10;bt22fSAHIX3/7N/uFRvZ8ZyllnSwx37ZH6Lmg9/Ls1+Wwv/nw3/72us/H2joqoC2eFZcf40srnlq&#10;YBVtTp066z2VrX+8/X/84pe/HFjF8oSW5VJCa2uXX+/p8CKfMTZw5I8vYPRFYyrqCb3+M3+ov3zb&#10;EW+zuGKVlIkvu+i8GhpSxYmAfKZ8oHEh5yS5g4UVptlwnW+HpvlLK8yEpz7VsNHJkzYT9d9a9dU7&#10;+NF2pF4lqgOtv/xvD8k/WJbNdlCHX0hf/7nm+vlnvd+yQnCSPLCwfaoaKKpPgSbvKU3a7V+33mTh&#10;pI9lbeYksH/h/zh16sN/t9GjQIsoPeP/8MyI5SnTYNM6X4WVOEG78Hrx6bOK1ocBxv0fi5JVGZyS&#10;nRVOyc6KkjkQqOb33NaKco/ampZW8nuKkxjz03JC/6QVheVNPxpkvRD950/8frTmLA0d+fa3G1/N&#10;LNJqlBmzntRSTUvKPnI002lOfOjvNt7z7b8OsWis0YXxVaItzJh57fZKOPNKSd4I7JaqUdLjG8FD&#10;f7dh5J+eq6GDUxWNRi3UH3viKb0C73rp5SqxVn/XN6F8Vfzxjv+h1xNl1fqH/z5i3z930tZSeO7p&#10;vz3/rLmWkq5l8HJ2Ymm9nF3PLpQkUCY7K9sPRJ3WcMYj6gqHHlGd/btum9o1TxhXONredoXrHQeO&#10;bsu452ixqV3t/pztcpp3v4fCGH2i8n2Uty9VLTwncwFGVT0u7PJxRlrQ6ATFqI92OoxPtPapLWLf&#10;/lu/NTr2SMkJLFE7OuWyn6PEHPxenv2CFNaKX7v8xsGj3DA3L1v6rne+w1i+V2zGf3q33issZ3KW&#10;J7QslxJaW7v8elNDc/mMMdfnpSpv9EVjhH9p6aerN3+FERgPGrVtqsL2yMV63aGWCAjyPzw9kjDk&#10;oh1WUDoZ4zLGV3+1HEp7ttF73dNOnxZmWmgdnlL3HdBPDrb6j/G/Hc/t1AnHrw45NqxZ+/hfP/ID&#10;HW5Vp1m+yIyXk2rbyD5VNel7k/eUJu32r1tvsnDSx7I2cxLYv7BeEDTIk5y5VvvpvadMb5ejf9JK&#10;QWb6V50W61Gy7JLrFSnE9IpTso83nJKdFSVzICCP8diPnkriAHPovi8drvv0J6JFVBt1lj6ZWLZ3&#10;cqz1g1aJh+Offn2y06JRG0RaNGpCtH++a+Tgt1jMhRkzr912qWZeacgbgd1MNUp6fCO4c9VwzJlO&#10;OzA6p9AbvYJm5PoO79g/t1OZZvq8TVev0mvXb3747zbIJcpVSkJMnSc00GW/d16IN4uqLbyc/aFI&#10;6OXsSnahJFcvdcHKh/vodC+Jyivrrysa18AaV/kJy/vNT56wI/Wa9th9hdzW04FaMQm4pnI13k8s&#10;sZZLc8Z882TJaqhPfAL5nzH3QMW0Qr22kitssVevawpvCmS4evSoVQQBxlg0M+nSpd5rsx7Vs+bM&#10;Nja9ZWRw8jCjKIr1ISCjRI7waKU54jNUlGHahPlj7KidPi29tMd334Orx9+W1fsb/avK6FA/dHDM&#10;GPW0h6j8/MalZiuHKJ1qTmBm6huiq6dszM/yJcCYvge6JA6n5DTGcEpOuCicloDWin1SNafVrZTW&#10;9QbkPZVX877Lsq6b/M0bHShB7nH8ZBc0onqgStkWYOZ1Mg0zrxOurhVOm65VtOX3FAvY/226epXW&#10;DdQ11v+BDKp7l4LOI3g5J8Ph5ZxwBSpMoEwgsNmJdTrhkPY17vYLF4QYiKb9gPaVffsD6ZBQrN1e&#10;Hrtv/O45q/ODhDZK2LTTXoD93Nq4CBsd7WFZRBrF9njaB39CE4xuuiCF7ZE6+ojfaZhlYgvUSE6A&#10;MRbHBIprHBNAcPZca6CM3v851Y5jJu0+yJfGaauVraSaiTi1chpOWgreO7zaqQqFIVDoQrq/4ezb&#10;F64DAKfkRAyn5ISLwmkJsFZswl/niEuHljSREK5u/FDvcH3ppmRmXie7M/M64epUYV0E3Kn++uqs&#10;TlLCvVlUSuLlnIyFl3PCFaIwgTIhqGYq037CoQ4o6Nt++O3aYfspl6tkp/IFnT079ctY2D4d+soo&#10;Yx9Rdt2MnaWYK4FAEQxGsb2hYvQVroEy9gHma/C78h9TviCF7afjoy/YasiH6p0iwBiLY24lfBrT&#10;kPbZtVlsbH3Dk08bS1KsIQF2H5oAXDp0RZPqtetqObTwA2fWrt7Bigq/0yXuHew4XfZCIFAiFi+6&#10;OQkJt32BU3IyhArjlFyJUT4hAdaKteFfvvhC+1ZM7VbqVdTURrh8PXSZ1GLmdTUEM68rsS6U13f+&#10;pK2qZ2jt79WraK+Fl7Ozqkri5VyJ+S1PoIxfnllLOxwqaD7hUE+Uu8ypP8YjcCeZmRQ2ntZnoq1R&#10;Dfslu74yytjvXbLrZuwsxVwJBNpQNka09IaK5dFT2oNwu8a+Br8r/9rlkytsj4dr8ZRR23xUtBBg&#10;jFkoNSyz6Lz5Ez6hRh9eYw3ZUOEuV9cMqEuyukygdt8VqhJotWNRSadWTu9lFpntLqOM1sTKtNvE&#10;4XrXjjVnaI+BU3IdgTglV2KUT0WAtWI98gpDWXz+ufXqxqlFUpk4nMO1wszrypaZ15VY68uvXf9E&#10;6/sYooO6ySHO+xFeztV8eDlXYh7LEyjjEWbuolwvMa1x+5Jx+8Zy+B2Bpj0aw/79egS1fTVhPxuw&#10;B7j0181+umnXzRcN5IwhEC70xPLVS2+ovPjSywNNU2NtZ6/ia/AP7EX/AsUpbOkvj7mFEmWaEGCM&#10;1aM3/tKlnhx7oIyyhton/Xp6UqtHQLvkshpAnAjonSXtB9Z6L9Nnyk46U5htI8ZAPQLh3mvq6VOv&#10;1swTT6hX0VgLp2QENboYTqkGNKokIaC1IvebO5H/1aVLafIO2vXUNpFle80ukJKRCTDz1gDOzFsD&#10;Wlur6Hhxx/M729q7oP2KFgaKl6thR7xcDWheqhAo4wVjMULsJxzqUo3bl4zbN5ncZmI/QtN5TzE2&#10;dlHU+Kr8xqFDXkxmD5CyhwW4dJeyWRCweCE9cVV02o7nfjpQaYvAgUImK6DBX1acXCkKs6FTe0xS&#10;0UiAMWYENb6YLl2aLMe4/K09IMM1MWFthakoAuOvygJLfwI55NLX/hSeynWgsm3kSozyFYEWPGtH&#10;TZ0a2po4pRqEcUo1oFElCQHWik7YFU5t3zF2kuy3MEll/PKML42ZtwZzZt4a0FpZhR2nembVnl6E&#10;e5d6uuHlapgJL1cDWvMqBMo0Z1iShNC3Lxm/1rIHTISGaz/vaeWH0ccfO81IuLnJFG1gjzeyJ/sx&#10;6t/uYloaLr3xllLiOYxRUHriFJ6lsI+BtjMKHCPHvl2eybNfnMIDDUcBCEAgQwJnzZnd36naYxPZ&#10;tohpX1mNC5jswPPJpa+PlY35OO29a31JbRuRZLv1VvbeQfvk5b1pXwJPCpxRptITp1TDXjilGtCo&#10;Ep+Admuv+tiH47dbYot6IYp5iNgEEUllmtDLpC4zbw1DMPPWgNayKjoy0DBoWafidCd+hCVeroZl&#10;8XI1oDWsQqBMQ4DlVXfaJHK9fckYKKNcNV4ylDSnb/9EIJMbWJp3ebQE+3Zb80AZ+1jSgYHdLn6B&#10;lCjtvuHV9z24WgElq9c+5lF/pyd0stwDE+ojL2E5E9KQs0So6KzLqfWeSvaPMpsPfi92KU5hL71G&#10;CAQgEJnA4vPn92/Rvmusick+9UfuZiubI6m+3axpL10aradWvPkoYweYvOQD3/s+7iW5FcpSoF5g&#10;fVZ9rPfK49oFnJIrsao8TqkeN2pFJqCvuhUCErnR4prT55RLh5YUpHb8I8+C4BShKjNvPTMx89bj&#10;1ppafg9BWoNlYEcip5Op9MHLDbTLhAXwcvW41a5FoExtdKVWdAqUcb19yb4DtWXkJzkQNEb2SNVM&#10;Dsv9QrPbq/lm9JaR7UbljRd4GaW1uJhSyKz4xt29AOp1GzZbIkuMQF7Zt99YUsXsz1El0+KFXnzp&#10;ZctDZxE1YUfsUWLNB7+dZJ+SxSncv9etDD30YmiE+CLAGPNFcowcOXx7Nr4NT/KJTyA7TCx22TVX&#10;WUJRo+qUX2P6nNp13RK0Ewo+W/iBM4M20T7huj3W/hbTvu7ToxoEnCavGvIjVInmuHBKNayJU6oB&#10;jSpJCCgExL6ST6Jh2ka1kL7hmqE4gYm+eqoVEStJXzBTyWHmrUGembcGtNZU0YFIJnv1xSFNdQ8j&#10;Xq7GUMHL1YDWpAqBMk3oFVnX9faldes32/upCEHjS5eTWLsCriXtmUtaOQHbt9safheuFczT26yB&#10;Mmx8W4axYmIUJTPmNitll/F1AZM95qbGmZzFxLte2mPRwSJqQp72wS/ITvl1LOarUaY4hfv30XKp&#10;Vg1KVIFAjwBjLNxgsCeV0dTva1YK1502SdayNtXGRykY87l0aTQxJZXRJkgpDJPrKVYrrr+mrEOs&#10;5NBQQARqh9d3kB5OycnoOCUnXBROS0Cz5+FAkClT0qqRbevyfvaNl3x6oaQy2DQfc9TThJnXiRsz&#10;rxOu9hXWPbzs+NUw68Cb1mvItFfBy9lZqSRezgmXl8IEynjBWJgQp00i1wAR47m1ctVY0kWEJmt/&#10;BWoYKRK6I/Xk6yXZvi/vOhJGq6QVjF1D4xCyC2xfSdni1rvu10M0pmsK6fjOmke99NeejKFGBiCL&#10;idW7Hc/v7N8XheXZH+Exopwq5pABqxSF7VdEWQKhvAxmhLSMAGMsuUHPO+csuw4bnnzaXpiSzQlo&#10;kX/5oguby2mlBB0hKOlOhl3TglwRTpxwWEzDhpGFEmUmJGCP8swToOUFypfmOCU7SZySnRUlMyGg&#10;jQWufZzQFovOm1/oTKFY+csXs/7P5AmrqQYzrx0cM6+dVVtLZvL5fVl4tduQ9mJBvJx9wODl7Kw8&#10;liRQxiPMYkQ5Bcq4BojYhfs60W/C3Wm/qXakSM6fU9sJ6Iqfenk11H37CkbTtl2lJqYvt66u4bzz&#10;/uHJQqdlpo0+rrqwj3anAI4Ku17j7RFafSzVZKjY019JAfsAHqOtF1v0oBnzdaVV2H5FVMNYyZz9&#10;arnupQjNGWPJzeTkwz26weQdL0UBfVRKAvYJjZVzLn2tpsgGNPARY8NoICIK9CHQgtuXYtoXp2Sh&#10;jVOyUKJMhgQUDqKgkAwVS6iSFs9Fxw8tPv9c5U1MCJCmmxNg5rUwZOa1UGp3GW0xkU6mhokPf5kz&#10;NXE+ObycxXB4OQulEGUIlAlBNXeZrrcv2Y/M1XO7cGW/0JF/clj2d4nakSIrVz2QvJuTKeD0wcS3&#10;a2UrkZXtKxh7oFW2SMMppsgAXa60Zt3j/Zu478HVDXN1OC06awTKSP8mMS697jccLTNPnG40ltLb&#10;1DjrlRX8hgMWobB92e00s4yxlJJUjbl3zGhKirWAAGMsByPaFw+Z3F6XA7SYOpDVdjzta69c4mXt&#10;Ec6OWtVIyXDyS5fMhlHpFsxB/0Xnl3owbN+y8MgZp9QfJk7J42BDVHwCWisSV93Drse5BfHKS4eu&#10;ID1h/EfJb4vMvMy8fkdUK6W9sm9/K/sVtFOa8RueofhSDy+Hl/M1lrzLIVDGO9IyBDo5R9fjTLtw&#10;Hfk3TCqgo+gV37hb0QO1uTsd89eIFJFuA2+Qqa1884pOn9Y9vW2762CQfddt2GzX0z547DLbUVLp&#10;fG65a5WitSzd0cVMtWNlFI7jFN5Rz2T1ao3pe8MTr7PnzrbArMqIiVMKExWWFewhYhZNilDY7lHl&#10;GOuNUtV64HvftxCjTCsJMMZyMKvT7UtO1y/m0LsW6KB4shXXX+MleVsLaKgL2hiyR3cl7LKU5NRq&#10;Qv7CcsuXrrMHSiY0Ik3nTECTF4eITgbCKU2GC6fkNJAonCcBhYacNcdhSyTPXjTXqgp6ay4nuQRl&#10;/Sw6KU5ygJkowMzLzJvJUMxWDSXQveHqIZb0dgNpmstqdsDL4eXsozdmSQJlYtLOqC2nr6lcb19y&#10;2om+c9VwvbNS0VSOBx1F62NlRQ/UjpVxOrBXpIhTYgklUzFGNiQcHE4ExNluL8UKyL72rulmGSdl&#10;7JJLL6koGQWE2VNo6JnVo+Ea1VRRund4tT28Q4uteocWDWNcpKf2dOo13RsMTjqIiQKVjANJz8iy&#10;r91hx2gUW4TC9iAG9dopJKuipNg7jW0jMYq1kgBjLAezyv3aN9brTUY5dLNoHWSjZddcxf6RjKjj&#10;zIK+EpaqxMqMefR0PURBFizab7ReeTlGp22QfIA4vQX4VRunNJ4nTsnvGENaQgJLh5Z0PK66Zamh&#10;OH1M+DR5bJqZl5nX43BqpSgdHukjiiQJF4vjqR2hw/tCqS9dGsMNL4eXy/BRIlAmQ6PEUMkpj4gU&#10;cjrk0D6OIh6M3ahO9J2iTyRZcQMrVw3ripneUXTtWBlp63SKoEYtNIy35BgpBS2mu2zt8it7WWJl&#10;VEaBBU6xAk4hVnadW1CyxoJG5O+8f9gpD4oGrR4rRYPZiTkNnjFi7YesE+oz+9RZdj0nLKkPbpx2&#10;hRSopHClgXllFB7nPZdMpX8RCmus2qkqqYxTjONhtnd7ztPTcBRRPT4Bxlh85hO2aM9xpdvrLAun&#10;TPrVJjU0a9x0/dVOq9w2db/qS26fT1kIs200mpKuo8rqAziLBSmTMwG9vHTcK9awDk4Jp1Rj2FCl&#10;CAIdz0HYsiiZasjJY9s3ZIoYpVKygxM3My8zbymPZyo9tdehZGBXfezDHfQPduaCox0hsbJXiVYS&#10;L4eXizbYjA0RKGME1cJiTqk7XE84lAbNjkwn+oo+UVCFJfxCITI6WF329TvGH+fXjpVxQqF+Kf5A&#10;57V9Oqi4H+WTyD+XTNUFzZdOQbiy15e/eY8I9IkY0D0LVbIf+zBQSaerHJwkl15Y+xeXL76wRi90&#10;75WGoswxMLxDg1ZRIE5RMlpvuT47o7vQMNLl7Lln1AAypoprbJaG9OFH+8lnxvOUaxJn/atulHOK&#10;D3PqRREKO33zKj8p5y96fTiIduVUxdYJF4XbSoAxloNlnfy/6zIyhw62QwdFxnc5Vqbc8w+2jfQA&#10;ap35p3/8edeVTzueXHoRjkChSWWcVj4h6OGUcEohxhUycyBQxco4bQnmoHZzHcpdJQ7se8suYJWl&#10;uplZkJmXmXfgw04BRcCTWmayYVBFyTjl5I48ovByeLnIQ65/c7958803Z6UQyuheCX1kb+Gg7ZIm&#10;Oybveuc7HnviKUtDKvOLX/5SjnXGf3q3sbwKHz5LPnTIWF7F9MGx9NFRymuv//zw/913YPRvx3M7&#10;JfD/fPhv//qRH/QJv9A/qZbT4U2l4T88M2JXVSVlI+mjtt7+9t/q6Skl163frDief/jvIyLmJLAq&#10;bLGpfYTYw5Xefew017AeEXjsR0/t+Ze9OsPWrwdBBP6Pv/m//r//fZsrAeWZN26Fqy2jthaek5np&#10;sH33HxhoRIUZxYnvOXXWe3pPx0CtRheQIUZ2PPfw32188aWXX3v9df3f0U+WZOq5qwat0wOrJn73&#10;zLm/e9ZcJ2VGF9azY3dBY1pRzir78O6j4THvPFqxRE5dEMCt27aLp55EDZLqt2bt44rhEGdXhr2m&#10;jWO1CIWdJpfK+csKGp+//OUvRzuTw0/6k8+sXb/5/6M8Xtu212NreULLcimhtbXLl8fW3OH0+FST&#10;u9GB95HPGHPFrvLGODO7Wav1jzEiVsW0haEqNTSnSkMCmjh+74Pn/Hj7/6gW2N35nxLXZZhk2M5f&#10;rzP2R8wutpSSOrG7ednSGrOMlw7ap6omzRnXfk2aqFHXOFnUkNyrYlmbNZE/sK52Kv7haecXn4Fi&#10;gxawz87h1MAp4ZTCjS4kpyWgJbo2tTq16tAy43//7GdqZG5Oaylj6zKo9g8107nuyhrlxyxWxTMd&#10;/nTqqWdCt5vhwoyZN+HM67R51WRwZjjw7NtHTTru641AnlxTmP58fuf/bIHTa4J0dN38o2QqbfFy&#10;ab2cr/HWDjlklGmHHev0wvX2pQ1Puq1K62XJ1lGKtud0ucaYn1LO6CTVch5TI6+MnLL9rqge6+pw&#10;d7SeUlKt1zvNrWNCf3W0LKvxBYl6epj2g6tHQxATS3zJGN01f3uJe/CHJEdJh897pkyprZmyxTzw&#10;ve+PebL0N/UGbXOTubqg0R2vEQw3ITetyxWhVQ+pYsV6vxpjvl6jRShcz7Ian2OcicaqpgOnLEf1&#10;qFKrOAKMsUxM5uSKSSqT0GodzKuvyX3ZNUOln3/oEytdPJRw5KRq+vJFF+pQpHTzpaJHuwMJaGgV&#10;9216k++jBgKxF8Ap2VlREgLFEdADvui8+cWpXUNhrRJbv8xoR1LJFmf9sY9bZl47K0p2mYC+y1r5&#10;1S/W3uFvGbpSomQq7Hi5lg2/crtDoEy5tvOgudMJh04rB97eMlonCa8Re+GhV0ccUSNWZtH5nXgh&#10;7IO3XmCTF3tJiPjneWOirw56kSNEac00uhdeTFZ7z7d2xfGGMOYx8mJBL0KKULgIJb2YAyGpCDDG&#10;UpEfs9Kzh2/qcrocdO6sDjoYVlLijuwc6ary4k7BJxuZ8nU3XD1kf9BKH+E6EdF1S0TPl27H/PXX&#10;q0RHzoO92wKn5B0pAiGQDwFtN7U+QlcdbM0qsf/IKT1WhiiZnn2ZefNxkmiSM4EqFP6m665OdRyZ&#10;CRzlAsj8xqUJj2bY9Mhk/HRZDQJlumz9I1zPmVy/Bl46dEWqjV3XWJnDWdoa5OpowTDSS5Q+30zS&#10;Eb3/sCFuJK9nNodTLl8mc4rVG3M6ayQ2sFi9dEoDxYYrUITCiuXvuEcNNwCQXBFgjGUyEuxuvLoc&#10;MxO1O6uGdo4URNLi7h/+duq6q+Uf2tRHPWXa6tLSq02dmrAvehNROFfO16i33gSd6qBeP0t5rHLT&#10;E6fUqSeFznaNgHacFLFaI+V2/qC0SlTXXLfB8+9XHw2rWJncJhELUm17ak1IcsEeK2Zey7ChDARE&#10;QHvmyhmmmMhWTmQDTawgoUJfqPFyA41LgdAECJQJTThr+a6XF2wZ2e7UHyXAuHxxmtgL6bn9uZ/a&#10;U+Bo/Z1QVSeq4Qon2S7Uy2pHvufwZTjhSh4c7ctk9RLDnDVnti+YlRyF9PkVGFpa/grLo5KmK/Qw&#10;6Lh8xlgmA8DpSSepTA5WUxBJW88/ql2hekuLHEzT/5xD+305hEoHAiXbkUgmEFvETkag+uq0iMDu&#10;DE8KtY+EU+LhgkBbCegB14LK+65LWlzqjm7l6GAwbuWuy4qVUeS0ry3HtKPOb+vMvH55Iq3dBBQT&#10;KZ/ftXCZ0u8vxsu1+6nMv3cEyuRvo7Aa2j8Flh6uty+pirbjk+zqas/rhmuGnDaVpGpZLw8hRkb8&#10;7UIld+3gy2pD2y275qqEY1ULTV8m0xNaoyOzT53VEOCY6odD+hKlU6rXkSIUThJ4V48ntQolwBjL&#10;wXBOIdeuiQlz6GArdajOP9p07YiW/cqUo2OAFt/jWR3qty8j8eGI+SuXyHa+1patfGbpVCACpVxL&#10;kefTgVMKNCwRC4EcCOgBX3bNkCboIqIJ+xOrVonqjtP+cA5W8KVDdQFrESv/allIxvHJTM/M6+uh&#10;QE5HCHQnXObwdUvXXd0C54mX68izmWc3CZTJ0y7xtHJNTl7jkEOREDXOwpsgUHP18owRtK5tuJgQ&#10;FJ3QqcSnTUb16LpaN6T6KERv135N5hSrV0E4e+4Zvkj25BR34l6EwjGdifchgcAiCDDGcjCT3Y3v&#10;3X+gxjIyhz62TwctJLQ+12ZKCzISV4lkXN9oCrWpHjd9G5fkIwTvxHQWoheBw90550zvwhEIASOB&#10;/GNl5OJy9m84JeNIoxgESiRQHTEWnVpGyndnldh/jGnln3m8tXbydVEUy8KBvoKZdyAiCkBgNIHW&#10;h8tU9xe3KbEuXo5HOAkBAmWSYM+oUX156RTF4nr7kroa+VBfe0m1vyg9HCZy5ZKMzJNCFc1GcSBo&#10;l78Fsa4pTHS4zeqxinwHk0ymt2u/XXZdyelIL9D34uJZ1vdS+SuMR/X7sCBtPAHGWA6jwmk3k0CZ&#10;HEzW00FTsLZUtLFS1vTX019LAu341172Z2ULuzLVV1YKcoq8CLRraCmpwGudvelFoLOfd1soUSYO&#10;gWxjZeTiqnxLgd59fOHFKfkiiRwIZEigSi1TYmh19Xm9lM/chcY0enX0mGfkk1aG5Be0DwZmXjsr&#10;SkKgIlCFy2heyNMH1jOTNgRWfqWd79R4uXpDglpNCBAo04ReS+o6nXDUuH1JmKId6je/jU80vH+m&#10;GSfuxONwFITQOnPpbHN7VY+V9+E6mWIaEiGSN+iUzul8zp66wJWweOr7FSdlBjYR9DkqQmE5kxA5&#10;fmWmFmRBGDh+KGAhwBizUApaRkeM9pBrBcq8cfBQUH0Q7kRAU4mCFRQuE2054aTeZIWr82NtdYVb&#10;FXjRM5wQLZ+0CCzu2nVN34dDZL7yRQVeEyITbngg2ZWAJjL5k3yCz6p8S4c9czn5lnBKrqOO8hAo&#10;iIAecDnJUlYdvVWi60dZBVmktqoZRj5VIU2sDGvYlJm3BjSqdJyAnhoFUOptVO+kfvf/I4PVa4s8&#10;Z/7x9A2x4OUaAqS6EwECZZxwtbOw6z0m9b4Grg71Q5yYVlbxeBufogE8nhboZbKgHa7eEJfOf/rH&#10;nw+xaJBMff5LLhlf3kTDNXQC1erhCjeMTz/1vXYaQY/Eqi9K7Se+/dWO8OwXobC2PLTXbzfxwJLV&#10;5Xp8GTYQVHcKMMaS29o+Qbxx6FC9ZWTyPrZbAXlULSe0YeRxARyIWO/wwz7qAmmSg9iC8kjLcNVF&#10;S/LYzOA5DB50GEOg2qxInmGrdyVZofmWcEo8WRBoMYH8H3BWicbhl0/kk84IWnZjiNEEHovl/2D2&#10;OsvrgEe7I6oJAb2N6p303ttW6Dwl/w2QMT3thch0JxgUL9dktFPXTuA3b775ZntpSkYgsP25n+54&#10;fqelITlELz5Ru0I6tHjt9Z9bGlWZ//vgwfPOOctYeEyx98/+bemsPuqkpJ6E8bW0nfTR31u47Jqr&#10;3n3sNF8ydRgvadLzF7/8ZW2ZUuw/f/z3q338Neset8ix2NQ+QhoGoxzzzqN/74Pn7P7/7d3zL3st&#10;ylvKaDr/3z/7mVNnvcdSeLIye/cd2PjUMxYJFp6Tydn45DN79x8Y2IpWV7Ufh4HCjQVm/Kd3y1Kv&#10;/eznu3a/bKxiL6YX1+s/84dqwl7FteRrr78+suM5S63Dz9Qnft9SsnYZDfv5Z73/F7/45fMv/s/a&#10;QqTnl5Z+uorp8fjsT6hPEQrrSVRMz4+3/48mHrXqvt5hNCDf9c53eHxCy3IpobW1y9fsVmPaDSSf&#10;MTbQXxl9UT2zyhGt27B5oA5VgSbLSGMTFKtHQG8Emrm0qtF/7Hrp5eYeu54ak9VSkmStq7WlpQnF&#10;r+TSpQnI4vPPlRv8vw8e8rho94VFhvvDj16i9Zs0fPvbf8uX2KBy7FNVEzWavKc0abd/XeNk0USB&#10;HN6eJtNfRtGLgDKfhXir6g/t8OnR4guXDl2hDZNSnpTJeoRTavKATFi3y07JO0wENiRQPeB6DdSS&#10;3rJj1rA5Y3XtNGr/U2HfrBKNxFSsZ8oXX9rjcYveqIBMpvjU3z1rrmXKe9sRb9PrSbVwCvqrsb9h&#10;7G/oYsy8IQh3efLtyBuBDju0AaJJbcb/9u63jjgiw1fp3sDWQcOHzv3A9Z/+w2oKDjHgM5eJl8vc&#10;QC1Q721vvSU/wP8yIrB67WPG2UgfPDWMhOh1e+36Jx743vftFPTJacNvAdXNdes3N1yLH07fff58&#10;zRCBcndrSXTv8HeNcUtj6CnnQe8lTW8dX/7mPRa8lhQU9hHy7ZVftzQ6sIxCc9RoPQ494dWLq5fQ&#10;Lulz6933D1RbBZo8I7fctcrS5ertzqJMhDIis3b9Zt2P5qUtRSTIZA2fdIsmetCWff0OS0mdtShH&#10;oqVk8zK1h724jU4b+6llX7Eo02SsVvLzV1iG/vaaR2uPz8Pfhw0t6fkQj09oWS4ltLZ2+Uo0VcOl&#10;B5Xf8THW39UYfVE9s6pp4yNZKdl8GWnxq5RpSEDxiFtGttd22g1b71XXilpLfW1gBVrt+9IzEzly&#10;g1tGfiLbxT/mH0NAa7az587GcJkMDNRwJaBHSe+/xm8zXIWPKa93Bz0pQbNmNtSwSXWcUhN61IVA&#10;5gT0gGszWR9epoqY0RZBdcYZYdsqc1s0VE8v6Vo9Hr4k199HrZOppFlPO/mENDU0WZ/qzLzh2CK5&#10;3QQUKy9nKE+oP1PNa2MI6+izek1o65tCvRGFl6vHjVr9CRAok90IsYdBND9Y7XXeflBdVbnqYx/W&#10;q0hzdlqIb3jyaUs4QsK9V9fgA72qKbxgdEJ4v+eC9hHiK1Cmgl+9OLluF1YzumjUOE+dbIDZeTZ5&#10;RoxnflkFylTEGu5WqEe9D8qbP+NGCcu+dodlDWqJJDO2aCymKDeF9FmWyJPt0eiBtbTl66vi/BV2&#10;9aiipzGpDAdjbtnw+ISW5VJCa2uXXy+iIrT8arZyDRlsxxjr72qMvkjPWr2NZmHXz+LuVEazDHuj&#10;RlbJi2m3SFtFipjZ4TUfZP9+afWoaxkJs2hi/WrzSLar8Z5Vu12thar1DPExtRlSMSsCcoDarAgR&#10;edZBL4dTympsowwE/BLQLkQVZmHZ1WnetKKotdjQ/gAvFM1hjpEgIwY6JJbVZLIqdaV3tRE4IQFm&#10;XgYGBGoT0Lz2qz2unTG3QXraVtNc9VpduwtdqIiX64KVo/WRQJloqHNvyH68oZ4ox1e9c5QJKVRb&#10;8JqB9FOm9wkD2LXxqharuxX0Z/yFtTxvdQh0WMmJLrjRMVul2/g5TG+M9z242jIC6p07WiR7LFMZ&#10;63DowL4DE74GazofnRXTY9OIciJQDdr+T5YEaugeNXXqSSeekOrhkg5Lb7zF8uVKwiQEglmRHG8C&#10;cdPPo0t0svJkhTNXuHL7/T2qJprqxSA3tl4MhJDQBBhjoQkjv4ME/m0l/HKI3SKtHqt1yMxfLUg6&#10;iDdclyvD6TfZe1aTpqs3oMp2zNdNSFI3ZwIDtwIsyuth0eJWLq7a07BUaWsZnFJbLUu/IODFW06I&#10;sbfjmmRDuIOWHb2dWDvqGqvlM3KYefOxBZoUR8B4vNKkX4qh770jMM3VI4mXq8eNWj0CBMowGCAQ&#10;nECqHDDBO0YDEPBBwHg3mY7QbvnSdT4aRAYEIAABCEAAAo0IKBatih+tEhRL1mTx02OaqcKp9ZdV&#10;rsFqG6jjZ8aNLOFYubbhqo8WMJwjb4q3k0Dl+qo/+/Sw59zk4uJ/51MKepxSKZZCTwjUIFB9X/fK&#10;vv3Vn3reLVdDKrpCbVXfZ1afJLFQrAHfb5XKV0vmwI9sqymPic8vf7/SmHn98kRa1whUT9Do2U0E&#10;jAGFVUBMb47rzXS8KfgdRXg5vzw7Io1AmY4Ymm6mJGC8IkQb0Cu/+sWUitI2BFIQ+M6aR9dt2Dyw&#10;5UXnzf/k5ZcOLEYBCEAAAhCAAAQgAAEIQAACEIAABCAAAQhAAAIQgAAEIAABCEAAAn0I/AZ0IACB&#10;0ASU59zSBOnKLZQo0z4CAz9JqbrMxZztMz09ggAEIAABCEAAAhCAAAQgAAEIQAACEIAABCAAAQhA&#10;AAIQgEB8AgTKxGdOi90ioCCANw71y8ncw1GloOd/EOgUAeUqtGTfVXJCHpBODQw6CwEIQAACEIAA&#10;BCAAAQhAAAIQgAAEIAABCEAAAhCAAAQgAIFABAiUCQQWsRD4VwIbn3zGyII4ACMoirWJwJaRn1i6&#10;czphZBZMlIEABCAAAQhAAAIQgAAEIAABCEAAAhCAAAQgAAEIQAACEIAABAYRIFBmECH+HQINCLxx&#10;8NDWke1GASedON1YkmIQaA0B4wNy9tzZrekyHYEABCAAAQhAAAIQgAAEIAABCEAAAhCAAAQgAAEI&#10;QAACEIAABBISIFAmIXyabj+B1WsfM967dPops46aOqX9ROghBEYRUCTZjud3WpDMI1DGgokyEIAA&#10;BCAAAQhAAAIQgAAEIAABCEAAAhCAAAQgAAEIQAACEIDAIAIEygwixL9DoC6BF1/as27DZmNt4gCM&#10;oCjWJgLGdDIzZ5xAGFmb7E5fIAABCEAAAhCAAAQgAAEIQAACEIAABCAAAQhAAAIQgAAEIJCQAIEy&#10;CeHTdJsJKErm1rvut/fwvHPOshemJATaQWCL7WIywsjaYW56AQEIQAACEIAABCAAAQhAAAIQgAAE&#10;IAABCEAAAhCAAAQgAIEcCBAok4MV0KFtBLY/91NFyRgvXVLnF37gTBJmtG0Q0B8DgR3P/dRQ6ggC&#10;ZSyUKAMBCEAAAhCAAAQgAAEIQAACEIAABCAAAQhAAAIQgAAEIAABCFgIEChjoUQZCFgJvHHw0HfW&#10;PHrr3Q5RMhK98JwzrQ1QDgJtIaB7lyzBZEdNmXLSidPb0mn6AQEIQAACEIAABCAAAQhAAAIQgAAE&#10;IAABCEAAAhCAAAQgAAEIJCZAoExiA9B8awjs3XdAITLLvnbHug2bnTp1+imzZp/6XqcqFIZACwgo&#10;UMbSC9LJWChRBgIQgAAEIAABCEAAAhCAAAQgAAEIQAACEIAABCAAAQhAAAIQMBIgUMYIimIQmJjA&#10;iy/tWbv+iRXfuHvZ1w+HyFgyZIwRtHToCuBCoIMEdEOZpdeEkVkoUQYCEIAABCAAAQhAAAIQgAAE&#10;IAABCEAAAhCAAAQgAAEIQAACEDASeNtbb71lLEoxCEBABHS5koJjdMb/4ksv73jupzUiY0ZjvHzR&#10;hUsWfwiwEOgaAT1EX/7mPZZe33vriqOmTrGUpAwEIAABCEAAAhCAAAQgAAEIQAACEIAABCAAAQhA&#10;AAIQgAAEIACBgQQIlBmIiAIQOExANyvdO/zdHc/v9Ihj5owTbvnSdR4FIgoCpRDQPWWWS8p4Rkox&#10;KHpCAAIQgAAEIAABCEAAAhCAAAQgAAEIQAACEIAABCAAAQhAoBQCXL1UiqXQMzGB4489RrEyHpU4&#10;asqUFddf41EgoiBQEAHjvUvz5s4uqFOoCgEIQAACEIAABCAAAQhAAAIQgAAEIAABCEAAAhCAAAQg&#10;AAEI5E+AQJn8bYSGuRDweGavKJmbrr+aC2VyMS16xCWgmLNdu1+2tOnxobM0RxkIQAACEIAABCAA&#10;AQhAAAIQgAAEIAABCEAAAhCAAAQgAAEIQKD1BAiUab2J6aA3AgvPOdOLLN0moyiZk06c7kUaQiBQ&#10;HIEtIz+x6Hz8tGN4TCygKAMBCEAAAhCAAAQgAAEIQAACEIAABCAAAQhAAAIQgAAEIAABCNgJEChj&#10;Z0XJrhPQmb1iXBpSOGvObN24xPF/Q4xUL5rA9ud2WvSffep7LcUoAwEIQAACEIAABCAAAQhAAAIQ&#10;gAAEIAABCEAAAhCAAAQgAAEIQMBOgEAZOytKQuCIJklldN3StVcuWXbNEDcuMZK6TOCNg4ee3rbd&#10;QoB7lyyUKAMBCEAAAhCAAAQgAAEIQAACEIAABCAAAQhAAAIQgAAEIAABCDgRIFDGCReFu07g7Lln&#10;1ECgEJnLF1248qtfbBJnU6NdqkAgQwJbR0xRMtKcjDIZmg+VIAABCEAAAhCAAAQgAAEIQAACEIAA&#10;BCAAAQhAAAIQgAAEIFA6AQJlSrcg+kclcPyxxzjdvtQLkVmy+EMkkolqKhrLlcD2535qUe30U2bx&#10;yFhAUQYCEIAABCAAAQhAAAIQgAAEIAABCEAAAhCAAAQgAAEIQAACEHAiQKCMEy4KQ+CIxeefa6Fw&#10;1pzZN1w9dO9tKwiRseCiTHcIGDPKcO9Sd4YEPYUABCAAAQhAAAIQgAAEIAABCEAAAhCAAAQgAAEI&#10;QAACEIBATAJve+utt2K2R1sQKJ3AGwcPLb3plgl7oWQzuixGP874S7cy+gcioCiZO+8ftgj/0z/+&#10;/EknTreUpAwEIAABCEAAAhCAAAQgAAEIQAACEIAABCAAAQhAAAIQgAAEIAABOwECZeysKAmBfyWw&#10;ctXw09u261qlmSee8O5jp+lPnejrx00xDBEI9CfwnTWPrtuweSCl46cds/KrXxxYjAIQgAAEIAAB&#10;CEAAAhCAAAQgAAEIQAACEIAABCAAAQhAAAIQgAAEXAkQKONKjPIQgAAEIAABCEAAAhCAAAQgAAEI&#10;QAACEIAABCAAAQhAAAIQgAAEIAABCEAAAkUS+I0itUZpCEAAAhCAAAQgAAEIQAACEIAABCAAAQhA&#10;AAIQgAAEIAABCEAAAhCAAAQgAAEIOBIgUMYRGMUhAAEIQAACEIAABCAAAQhAAAIQgAAEIAABCEAA&#10;AhCAAAQgAAEIQAACEIAABMokQKBMmXZDawhAAAIQgAAEIAABCEAAAhCAAAQgAAEIQAACEIAABCAA&#10;AQhAAAIQgAAEIAABRwIEyjgCozgEIAABCEAAAhCAAAQgAAEIQAACEIAABCAAAQhAAAIQgAAEIAAB&#10;CEAAAhCAQJkECJQp025oDQEIQAACEIAABCAAAQhAAAIQgAAEIAABCEAAAhCAAAQgAAEIQAACEIAA&#10;BCDgSIBAGUdgFIcABCAAAQhAAAIQgAAEIAABCEAAAhCAAAQgAAEIQAACEIAABCAAAQhAAAIQKJMA&#10;gTJl2g2tIQABCEAAAhCAAAQgAAEIQAACEIAABCAAAQhAAAIQgAAEIAABCEAAAhCAAAQcCRAo4wiM&#10;4hCAAAQgAAEIQAACEIAABCAAAQhAAAIQgAAEIAABCEAAAhCAAAQgAAEIQAACZRIgUKZMu6E1BCAA&#10;AQhAAAIQgAAEIAABCEAAAhCAAAQgAAEIQAACEIAABCAAAQhAAAIQgIAjAQJlHIFRHAIQgAAEIAAB&#10;CEAAAhCAAAQgAAEIQAACEIAABCAAAQhAAAIQgAAEIAABCECgTAIEypRpN7SGAAQgAAEIQAACEIAA&#10;BCAAAQhAAAIQgAAEIAABCEAAAhCAAAQgAAEIQAACEHAkQKCMIzCKQwACEIAABCAAAQhAAAIQgAAE&#10;IAABCEAAAhCAAAQgAAEIQAACEIAABCAAAQiUSYBAmTLthtYQgAAEIAABCEAAAhCAAAQgAAEIQAAC&#10;EIAABCAAAQhAAAIQgAAEIAABCEAAAo4ECJRxBEZxCEAAAhCAAAQgAAEIQAACEIAABCAAAQhAAAIQ&#10;gAAEIAABCEAAAhCAAAQgAIEyCRAoU6bd0BoCEIAABCAAAQhAAAIQgAAEIAABCEAAAhCAAAQgAAEI&#10;QAACEIAABCAAAQhAwJEAgTKOwCgOAQhAAAIQgAAEIAABCEAAAhCAAAQgAAEIQAACEIAABCAAAQhA&#10;AAIQgAAEIFAmAQJlyrQbWkMAAhCAAAQgAAEIQAACEIAABCAAAQhAAAIQgAAEIAABCEAAAhCAAAQg&#10;AAEIOBIgUMYRGMUhAAEIQAACEIAABCAAAQhAAAIQgAAEIAABCEAAAhCAAAQgAAEIQAACEIAABMok&#10;QKBMmXZDawhAAAIQgAAEIAABCEAAAhCAAAQgAAEIQAACEIAABCAAAQhAAAIQgAAEIAABRwIEyjgC&#10;ozgEIAABCEAAAhCAAAQgAAEIQAACEIAABCAAAQhAAAIQgAAEIAABCEAAAhCAQJkECJQp025oDQEI&#10;QAACEIAABCAAAQhAAAIQgAAEIAABCEAAAhCAAAQgAAEIQAACEIAABCDgSIBAGUdgFIcABCAAAQhA&#10;AAIQgAAEIAABCEAAAhCAAAQgAAEIQAACEIAABCAAAQhAAAIQKJMAgTJl2g2tIQABCEAAAhCAAAQg&#10;AAEIQAACEIAABCAAAQhAAAIQgAAEIAABCEAAAhCAAAQcCRAo4wiM4hCAAAQgAAEIQAACEIAABCAA&#10;AQhAAAIQgAAEIAABCEAAAhCAAAQgAAEIQAACZRIgUKZMu6E1BCAAAQhAAAIQgAAEIAABCEAAAhCA&#10;AAQgAAEIQAACEIAABCAAAQhAAAIQgIAjAQJlHIFRHAIQgAAEIAABCEAAAhCAAAQgAAEIQAACEIAA&#10;BCAAAQhAAAIQgAAEIAABCECgTAIEypRpN7SGAAQgAAEIQAACEIAABCAAAQhAAAIQgAAEIAABCEAA&#10;AhCAAAQgAAEIQAACEHAkQKCMIzCKQwACEIAABCAAAQhAAAIQgAAEIAABCEAAAhCAAAQgAAEIQAAC&#10;EIAABCAAAQiUSYBAmTLthtYQgAAEIAABCEAAAhCAAAQgAAEIQAACEIAABCAAAQhAAAIQgAAEIAAB&#10;CEAAAo4ECJRxBEZxCEAAAhCAAAQgAAEIQAACEIAABCAAAQhAAAIQgAAEIAABCEAAAhCAAAQgAIEy&#10;CRAoU6bd0BoCEIAABCAAAQhAAAIQgAAEIAABCEAAAhCAAAQgAAEIQAACEIAABCAAAQhAwJEAgTKO&#10;wCgOAQhAAAIQgAAEIAABCEAAAhCAAAQgAAEIQAACEIAABCAAAQhAAAIQgAAEIFAmAQJlyrQbWkMA&#10;AhCAAAQgAAEIQAACEIAABCAAAQhAAAIQgAAEIAABCEAAAhCAAAQgAAEIOBIgUMYRGMUhAAEIQAAC&#10;EIAABCAAAQhAAAIQgAAEIAABCEAAAhCAAAQgAAEIQAACEIAABMokQKBMmXZDawhAAAIQgAAEIAAB&#10;CEAAAhCAAAQgAAEIQAACEIAABCAAAQhAAAIQgAAEIAABRwIEyjgCozgEIAABCEAAAhCAAAQgAAEI&#10;QAACEIAABCAAAQhAAAIQgAAEIAABCEAAAhCAQJkECJQp025oDQEIQAACEIAABCAAAQhAAAIQgAAE&#10;IAABCEAAAhCAAAQgAAEIQAACEIAABCDgSIBAGUdgFIcABCAAAQhAAAIQgAAEIAABCEAAAhCAAAQg&#10;AAEIQAACEIAABCAAAQhAAAIQKJMAgTJl2g2tIQABCEAAAhCAAAQgAAEIQAACEIAABCAAAQhAAAIQ&#10;gAAEIAABCEAAAhCAAAQcCRAo4wiM4hCAAAQgAAEIQAACEIAABCAAAQhAAAIQgAAEIAABCEAAAhCA&#10;AAQgAAEIQAACZRIgUKZMu6E1BCAAAQhAAAIQgAAEIAABCEAAAhCAAAQgAAEIQAACEIAABCAAAQhA&#10;AAIQgIAjAQJlHIFRHAIQgAAEIAABCEAAAhCAAAQgAAEIQAACEIAABCAAAQhAAAIQgAAEIAABCECg&#10;TAIEypRpN7SGAAQgAAEIQAACEIAABCAAAQhAAAIQgAAEIAABCEAAAhCAAAQgAAEIQAACEHAkQKCM&#10;IzCKQwACEIAABCAAAQhAAAIQgAAEIAABCEAAAhCAAAQgAAEIQAACEIAABCAAAQiUSYBAmTLthtYQ&#10;gAAEIAABCEAAAhCAAAQgAAEIQAACEIAABCAAAQhAAAIQgAAEIACB/3+7dmgDAACAMOz/r7lhkqQe&#10;QYqFAAECUcBRJoKJEyBAgAABAgQIECBAgAABAgQIECBAgAABAgQIECBAgAABAgQIfAo4ynzupjUB&#10;AgQIECBAgAABAgQIECBAgAABAgQIECBAgAABAgQIECBAgEAUcJSJYOIECBAgQIAAAQIECBAgQIAA&#10;AQIECBAgQIAAAQIECBAgQIAAAQKfAo4yn7tpTYAAAQIECBAgQIAAAQIECBAgQIAAAQIECBAgQIAA&#10;AQIECBAgEAUcZSKYOAECBAgQIECAAAECBAgQIECAAAECBAgQIECAAAECBAgQIECAwKeAo8znbloT&#10;IECAAAECBAgQIECAAAECBAgQIECAAAECBAgQIECAAAECBAhEAUeZCCZOgAABAgQIECBAgAABAgQI&#10;ECBAgAABAgQIECBAgAABAgQIECDwKeAo87mb1gQIECBAgAABAgQIECBAgAABAgQIECBAgAABAgQI&#10;ECBAgAABAlHAUSaCiRMgQIAAAQIECBAgQIAAAQIECBAgQIAAAQIECBAgQIAAAQIECHwKOMp87qY1&#10;AQIECBAgQIAAAQIECBAgQIAAAQIECBAgQIAAAQIECBAgQIBAFHCUiWDiBAgQIECAAAECBAgQIECA&#10;AAECBAgQIECAAAECBAgQIECAAAECnwKOMp+7aU2AAAECBAgQIECAAAECBAgQIECAAAECBAgQIECA&#10;AAECBAgQIBAFHGUimDgBAgQIECBAgAABAgQIECBAgAABAgQIECBAgAABAgQIECBAgMCngKPM525a&#10;EyBAgAABAgQIECBAgAABAgQIECBAgAABAgQIECBAgAABAgQIRAFHmQgmToAAAQIECBAgQIAAAQIE&#10;CBAgQIAAAQIECBAgQIAAAQIECBAg8CngKPO5m9YECBAgQIAAAQIECBAgQIAAAQIECBAgQIAAAQIE&#10;CBAgQIAAAQJRwFEmgokTIECAAAECBAgQIECAAAECBAgQIECAAAECBAgQIECAAAECBAh8CjjKfO6m&#10;NQECBAgQIECAAAECBAgQIECAAAECBAgQIECAAAECBAgQIECAQBRwlIlg4gQIECBAgAABAgQIECBA&#10;gAABAgQIECBAgAABAgQIECBAgAABAp8CjjKfu2lNgAABAgQIECBAgAABAgQIECBAgAABAgQIECBA&#10;gAABAgQIECAQBRxlIpg4AQIECBAgQIAAAQIECBAgQIAAAQIECBAgQIAAAQIECBAgQIDAp4CjzOdu&#10;WhMgQIAAAQIECBAgQIAAAQIECBAgQIAAAQIECBAgQIAAAQIECEQBR5kIJk6AAAECBAgQIECAAAEC&#10;BAgQIECAAAECBAgQIECAAAECBAgQIPAp4CjzuZvWBAgQIECAAAECBAgQIECAAAECBAgQIECAAAEC&#10;BAgQIECAAAECUcBRJoKJEyBAgAABAgQIECBAgAABAgQIECBAgAABAgQIECBAgAABAgQIfAo4ynzu&#10;pjUBAgQIECBAgAABAgQIECBAgAABAgQIECBAgAABAgQIECBAgEAUcJSJYOIECBAgQIAAAQIECBAg&#10;QIAAAQIECBAgQIAAAQIECBAgQIAAAQKfAo4yn7tpTYAAAQIECBAgQIAAAQIECBAgQIAAAQIECBAg&#10;QIAAAQIECBAgEAUcZSKYOAECBAgQIECAAAECBAgQIECAAAECBAgQIECAAAECBAgQIECAwKeAo8zn&#10;bloTIECAAAECBAgQIECAAAECBAgQIECAAAECBAgQIECAAAECBAhEAUeZCCZOgAABAgQIECBAgAAB&#10;AgQIECBAgAABAgQIECBAgAABAgQIECDwKeAo87mb1gQIECBAgAABAgQIECBAgAABAgQIECBAgAAB&#10;AgQIECBAgAABAlHAUSaCiRMgQIAAAQIECBAgQIAAAQIECBAgQIAAAQIECBAgQIAAAQIECHwKOMp8&#10;7qY1AQIECBAgQIAAAQIECBAgQIAAAQIECBAgQIAAAQIECBAgQIBAFHCUiWDiBAgQIECAAAECBAgQ&#10;IECAAAECBAgQIECAAAECBAgQIECAAAECnwKOMp+7aU2AAAECBAgQIECAAAECBAgQIECAAAECBAgQ&#10;IECAAAECBAgQIBAFHGUimDgBAgQIECBAgAABAgQIECBAgAABAgQIECBAgAABAgQIECBAgMCngKPM&#10;525aEyBAgAABAgQIECBAgAABAgQIECBAgAABAgQIECBAgAABAgQIRAFHmQgmToAAAQIECBAgQIAA&#10;AQIECBAgQIAAAQIECBAgQIAAAQIECBAg8CngKPO5m9YECBAgQIAAAQIECBAgQIAAAQIECBAgQIAA&#10;AQIECBAgQIAAAQJRwFEmgokTIECAAAECBAgQIECAAAECBAgQIECAAAECBAgQIECAAAECBAh8CjjK&#10;fO6mNQECBAgQIECAAAECBAgQIECAAAECBAgQIECAAAECBAgQIECAQBRwlIlg4gQIECBAgAABAgQI&#10;ECBAgAABAgQIECBAgAABAgQIECBAgAABAp8CjjKfu2lNgAABAgQIECBAgAABAgQIECBAgAABAgQI&#10;ECBAgAABAgQIECAQBRxlIpg4AQIECBAgQIAAAQIECBAgQIAAAQIECBAgQIAAAQIECBAgQIDAp4Cj&#10;zOduWhMgQIAAAQIECBAgQIAAAQIECBAgQIAAAQIECBAgQIAAAQIECEQBR5kIJk6AAAECBAgQIECA&#10;AAECBAgQIECAAAECBAgQIECAAAECBAgQIPAp4CjzuZvWBAgQIECAAAECBAgQIECAAAECBAgQIECA&#10;AAECBAgQIECAAAECUcBRJoKJEyBAgAABAgQIECBAgAABAgQIECBAgAABAgQIECBAgAABAgQIfAo4&#10;ynzupjUBAgQIECBAgAABAgQIECBAgAABAgQIECBAgAABAgQIECBAgEAUcJSJYOIECBAgQIAAAQIE&#10;CBAgQIAAAQIECBAgQIAAAQIECBAgQIAAAQKfAo4yn7tpTYAAAQIECBAgQIAAAQIECBAgQIAAAQIE&#10;CBAgQIAAAQIECBAgEAUcZSKYOAECBAgQIECAAAECBAgQIECAAAECBAgQIECAAAECBAgQIECAwKeA&#10;o8znbloTIECAAAECBAgQIECAAAECBAgQIECAAAECBAgQIECAAAECBAhEAUeZCCZOgAABAgQIECBA&#10;gAABAgQIECBAgAABAgQIECBAgAABAgQIECDwKeAo87mb1gQIECBAgAABAgQIECBAgAABAgQIECBA&#10;gAABAgQIECBAgAABAlHAUSaCiRMgQIAAAQIECBAgQIAAAQIECBAgQIAAAQIECBAgQIAAAQIECHwK&#10;OMp87qY1AQIECBAgQIAAAQIECBAgQIAAAQIECBAgQIAAAQIECBAgQIBAFHCUiWDiBAgQIECAAAEC&#10;BAgQIECAAAECBAgQIECAAAECBAgQIECAAAECnwKOMp+7aU2AAAECBAgQIECAAAECBAgQIECAAAEC&#10;BAgQIECAAAECBAgQIBAFHGUimDgBAgQIECBAgAABAgQIECBAgAABAgQIECBAgAABAgQIECBAgMCn&#10;gKPM525aEyBAgAABAgQIECBAgAABAgQIECBAgAABAgQIECBAgAABAgQIRAFHmQgmToAAAQIECBAg&#10;QIAAAQIECBAgQIAAAQIECBAgQIAAAQIECBAg8CngKPO5m9YECBAgQIAAAQIECBAgQIAAAQIECBAg&#10;QIAAAQIECBAgQIAAAQJRwFEmgokTIECAAAECBAgQIECAAAECBAgQIECAAAECBAgQIECAAAECBAh8&#10;CjjKfO6mNQECBAgQIECAAAECBAgQIECAAAECBAgQIECAAAECBAgQIECAQBRwlIlg4gQIECBAgAAB&#10;AgQIECBAgAABAgQIECBAgAABAgQIECBAgAABAp8CjjKfu2lNgAABAgQIECBAgAABAgQIECBAgAAB&#10;AgQIECBAgAABAgQIECAQBRxlIpg4AQIECBAgQIAAAQIECBAgQIAAAQIECBAgQIAAAQIECBAgQIDA&#10;p4CjzOduWhMgQIAAAQIECBAgQIAAAQIECBAgQIAAAQIECBAgQIAAAQIECEQBR5kIJk6AAAECBAgQ&#10;IECAAAECBAgQIECAAAECBAgQIECAAAECBAgQIPAp4CjzuZvWBAgQIECAAAECBAgQIECAAAECBAgQ&#10;IECAAAECBAgQIECAAAECUcBRJoKJEyBAgAABAgQIECBAgAABAgQIECBAgAABAgQIECBAgAABAgQI&#10;fAo4ynzupjUBAgQIECBAgAABAgQIECBAgAABAgQIECBAgAABAgQIECBAgEAUcJSJYOIECBAgQIAA&#10;AQIECBAgQIAAAQIECBAgQIAAAQIECBAgQIAAAQKfAo4yn7tpTYAAAQIECBAgQIAAAQIECBAgQIAA&#10;AQIECBAgQIAAAQIECBAgEAUcZSKYOAECBAgQIECAAAECBAgQIECAAAECBAgQIECAAAECBAgQIECA&#10;wKeAo8znbloTIECAAAECBAgQIECAAAECBAgQIECAAAECBAgQIECAAAECBAhEAUeZCCZOgAABAgQI&#10;ECBAgAABAgQIECBAgAABAgQIECBAgAABAgQIECDwKeAo87mb1gQIECBAgAABAgQIECBAgAABAgQI&#10;ECBAgAABAgQIECBAgAABAlHAUSaCiRMgQIAAAQIECBAgQIAAAQIECBAgQIAAAQIECBAgQIAAAQIE&#10;CHwKOMp87qY1AQIECBAgQIAAAQIECBAgQIAAAQIECBAgQIAAAQIECBAgQIBAFHCUiWDiBAgQIECA&#10;AAECBAgQIECAAAECBAgQIECAAAECBAgQIECAAAECnwKOMp+7aU2AAAECBAgQIECAAAECBAgQIECA&#10;AAECBAgQIECAAAECBAgQIBAFHGUimDgBAgQIECBAgAABAgQIECBAgAABAgQIECBAgAABAgQIECBA&#10;gMCngKPM525aEyBAgAABAgQIECBAgAABAgQIECBAgAABAgQIECBAgAABAgQIRAFHmQgmToAAAQIE&#10;CBAgQIAAAQIECBAgQIAAAQIECBAgQIAAAQIECBAg8CngKPO5m9YECBAgQIAAAQIECBAgQIAAAQIE&#10;CBAgQIAAAQIECBAgQIAAAQJRwFEmgokTIECAAAECBAgQIECAAAECBAgQIECAAAECBAgQIECAAAEC&#10;BAh8CjjKfO6mNQECBAgQIECAAAECBAgQIECAAAECBAgQIECAAAECBAgQIECAQBRwlIlg4gQIECBA&#10;gAABAgQIECBAgAABAgQIECBAgAABAgQIECBAgAABAp8CjjKfu2lNgAABAgQIECBAgAABAgQIECBA&#10;gAABAgQIECBAgAABAgQIECAQBRxlIpg4AQIECBAgQIAAAQIECBAgQIAAAQIECBAgQIAAAQIECBAg&#10;QIDAp4CjzOduWhMgQIAAAQIECBAgQIAAAQIECBAgQIAAAQIECBAgQIAAAQIECEQBR5kIJk6AAAEC&#10;BAgQIECAAAECBAgQIECAAAECBAgQIECAAAECBAgQIPAp4CjzuZvWBAgQIECAAAECBAgQIECAAAEC&#10;BAgQIECAAAECBAgQIECAAAECUcBRJoKJEyBAgAABAgQIECBAgAABAgQIECBAgAABAgQIECBAgAAB&#10;AgQIfAo4ynzupjUBAgQIECBAgAABAgQIECBAgAABAgQIECBAgAABAgQIECBAgEAUcJSJYOIECBAg&#10;QIAAAQIECBAgQIAAAQIECBAgQIAAAQIECBAgQIAAAQKfAo4yn7tpTYAAAQIECBAgQIAAAQIECBAg&#10;QIAAAQIECBAgQIAAAQIECBAgEAUcZSKYOAECBAgQIECAAAECBAgQIECAAAECBAgQIECAAAECBAgQ&#10;IECAwKeAo8znbloTIECAAAECBAgQIECAAAECBAgQIECAAAECBAgQIECAAAECBAhEAUeZCCZOgAAB&#10;AgQIECBAgAABAgQIECBAgAABAgQIECBAgAABAgQIECDwKeAo87mb1gQIECBAgAABAgQIECBAgAAB&#10;AgQIECBAgAABAgQIECBAgAABAlHAUSaCiRMgQIAAAQIECBAgQIAAAQIECBAgQIAAAQIECBAgQIAA&#10;AQIECHwKOMp87qY1AQIECBAgQIAAAQIECBAgQIAAAQIECBAgQIAAAQIECBAgQIBAFHCUiWDiBAgQ&#10;IECAAAECBAgQIECAAAECBAgQIECAAAECBAgQIECAAAECnwKOMp+7aU2AAAECBAgQIECAAAECBAgQ&#10;IECAAAECBAgQIECAAAECBAgQIBAFHGUimDgBAgQIECBAgAABAgQIECBAgAABAgQIECBAgAABAgQI&#10;ECBAgMCngKPM525aEyBAgAABAgQIECBAgAABAgQIECBAgAABAgQIECBAgAABAgQIRAFHmQgmToAA&#10;AQIECBAgQIAAAQIECBAgQIAAAQIECBAgQIAAAQIECBAg8CngKPO5m9YECBAgQIAAAQIECBAgQIAA&#10;AQIECBAgQIAAAQIECBAgQIAAAQJRwFEmgokTIECAAAECBAgQIECAAAECBAgQIECAAAECBAgQIECA&#10;AAECBAh8CjjKfO6mNQECBAgQIECAAAECBAgQIECAAAECBAgQIECAAAECBAgQIECAQBRwlIlg4gQI&#10;ECBAgAABAgQIECBAgAABAgQIECBAgAABAgQIECBAgAABAp8CjjKfu2lNgAABAgQIECBAgAABAgQI&#10;ECBAgAABAgQIECBAgAABAgQIECAQBRxlIpg4AQIECBAgQIAAAQIECBAgQIAAAQIECBAgQIAAAQIE&#10;CBAgQIDAp4CjzOduWhMgQIAAAQIECBAgQIAAAQIECBAgQIAAAQIECBAgQIAAAQIECEQBR5kIJk6A&#10;AAECBAgQIECAAAECBAgQIECAAAECBAgQIECAAAECBAgQIPAp4CjzuZvWBAgQIECAAAECBAgQIECA&#10;AAECBAgQIECAAAECBAgQIECAAAECUcBRJoKJEyBAgAABAgQIECBAgAABAgQIECBAgAABAgQIECBA&#10;gAABAgQIfAo4ynzupjUBAgQIECBAgAABAgQIECBAgAABAgQIECBAgAABAgQIECBAgEAUcJSJYOIE&#10;CBAgQIAAAQIECBAgQIAAAQIECBAgQIAAAQIECBAgQIAAAQKfAo4yn7tpTYAAAQIECBAgQIAAAQIE&#10;CBAgQIAAAQIECBAgQIAAAQIECBAgEAUcZSKYOAECBAgQIECAAAECBAgQIECAAAECBAgQIECAAAEC&#10;BAgQIECAwKeAo8znbloTIECAAAECBAgQIECAAAECBAgQIECAAAECBAgQIECAAAECBAhEAUeZCCZO&#10;gAABAgQIECBAgAABAgQIECBAgAABAgQIECBAgAABAgQIECDwKeAo87mb1gQIECBAgAABAgQIECBA&#10;gAABAgQIECBAgAABAgQIECBAgAABAlHAUSaCiRMgQIAAAQIECBAgQIAAAQIECBAgQIAAAQIECBAg&#10;QIAAAQIECHwKOMp87qY1AQIECBAgQIAAAQIECBAgQIAAAQIECBAgQIAAAQIECBAgQIBAFHCUiWDi&#10;BAgQIECAAAECBAgQIECAAAECBAgQIECAAAECBAgQIECAAAECnwKOMp+7aU2AAAECBAgQIECAAAEC&#10;BAgQIECAAAECBAgQIECAAAECBAgQIBAFHGUimDgBAgQIECBAgAABAgQIECBAgAABAgQIECBAgAAB&#10;AgQIECBAgMCngKPM525aEyBAgAABAgQIECBAgAABAgQIECBAgAABAgQIECBAgAABAgQIRAFHmQgm&#10;ToAAAQIECBAgQIAAAQIECBAgQIAAAQIECBAgQIAAAQIECBAg8CngKPO5m9YECBAgQIAAAQIECBAg&#10;QIAAAQIECBAgQIAAAQIECBAgQIAAAQJRwFEmgokTIECAAAECBAgQIECAAAECBAgQIECAAAECBAgQ&#10;IECAAAECBAh8CjjKfO6mNQECBAgQIECAAAECBAgQIECAAAECBAgQIECAAAECBAgQIECAQBRwlIlg&#10;4gQIECBAgAABAgQIECBAgAABAgQIECBAgAABAgQIECBAgAABAp8CjjKfu2lNgAABAgQIECBAgAAB&#10;AgQIECBAgAABAgQIECBAgAABAgQIECAQBRxlIpg4AQIECBAgQIAAAQIECBAgQIAAAQIECBAgQIAA&#10;AQIECBAgQIDAp4CjzOduWhMgQIAAAQIECBAgQIAAAQIECBAgQIAAAQIECBAgQIAAAQIECEQBR5kI&#10;Jk6AAAECBAgQIECAAAECBAgQIECAAAECBAgQIECAAAECBAgQIPAp4CjzuZvWBAgQIECAAAECBAgQ&#10;IECAAAECBAgQIECAAAECBAgQIECAAAECUcBRJoKJEyBAgAABAgQIECBAgAABAgQIECBAgAABAgQI&#10;ECBAgAABAgQIfAo4ynzupjUBAgQIECBAgAABAgQIECBAgAABAgQIECBAgAABAgQIECBAgEAUcJSJ&#10;YOIECBAgQIAAAQIECBAgQIAAAQIECBAgQIAAAQIECBAgQIAAAQKfAo4yn7tpTYAAAQIECBAgQIAA&#10;AQIECBAgQIAAAQIECBAgQIAAAQIECBAgEAUcZSKYOAECBAgQIECAAAECBAgQIECAAAECBAgQIECA&#10;AAECBAgQIECAwKeAo8znbloTIECAAAECBAgQIECAAAECBAgQIECAAAECBAgQIECAAAECBAhEAUeZ&#10;CCZOgAABAgQIECBAgAABAgQIECBAgAABAgQIECBAgAABAgQIECDwKeAo87mb1gQIECBAgAABAgQI&#10;ECBAgAABAgQIECBAgAABAgQIECBAgAABAlHAUSaCiRMgQIAAAQIECBAgQIAAAQIECBAgQIAAAQIE&#10;CBAgQIAAAQIECHwKOMp87qY1AQIECBAgQIAAAQIECBAgQIAAAQIECBAgQIAAAQIECBAgQIBAFHCU&#10;iWDiBAgQIECAAAECBAgQIECAAAECBAgQIECAAAECBAgQIECAAAECnwKOMp+7aU2AAAECBAgQIECA&#10;AAECBAgQIECAAAECBAgQIECAAAECBAgQIBAFHGUimDgBAgQIECBAgAABAgQIECBAgAABAgQIECBA&#10;gAABAgQIECBAgMCngKPM525aEyBAgAABAgQIECBAgAABAgQIECBAgAABAgQIECBAgAABAgQIRAFH&#10;mQgmToAAAQIECBAgQIAAAQIECBAgQIAAAQIECBAgQIAAAQIECBAg8CngKPO5m9YECBAgQIAAAQIE&#10;CBAgQIAAAQIECBAgQIAAAQIECBAgQIAAAQJRwFEmgokTIECAAAECBAgQIECAAAECBAgQIECAAAEC&#10;BAgQIECAAAECBAh8CjjKfO6mNQECBAgQIECAAAECBAgQIECAAAECBAgQIECAAAECBAgQIECAQBRw&#10;lIlg4gQIECBAgAABAgQIECBAgAABAgQIECBAgAABAgQIECBAgAABAp8CjjKfu2lNgAABAgQIECBA&#10;gAABAgQIECBAgAABAgQIECBAgAABAgQIECAQBRxlIpg4AQIECBAgQIAAAQIECBAgQIAAAQIECBAg&#10;QIAAAQIECBAgQIDAp4CjzOduWhMgQIAAAQIECBAgQIAAAQIECBAgQIAAAQIECBAgQIAAAQIECESB&#10;AYCLSat2UZfrAAAAAElFTkSuQmCCUEsDBAoAAAAAAAAAIQAeMyB/cT4AAHE+AAAUAAAAZHJzL21l&#10;ZGlhL2ltYWdlNS5wbmeJUE5HDQoaCgAAAA1JSERSAAAA9AAAAFMIBgAAAKg2KqgAAAABc1JHQgCu&#10;zhzpAAAABGdBTUEAALGPC/xhBQAAAAlwSFlzAAAXEQAAFxEByibzPwAAPgZJREFUeF7tnQd8HMXd&#10;/mWKaaHXJJCEEAhJCCRA6JAQElIINXEghDfUGEIQrrrbdjp3m44hL6EFMLj3bsAYMAZ3OjY2YNzk&#10;IlldbmfJnv/zzM5vNXc6yYa86OT/5+bj57OnnbKz6/nu7zezs7MFBc+sUK2i4ZXYrpxU8Py6Awpa&#10;Kwxa6RQ8t6Kh4IUShd+q4HlqVaNeyKLBX0BDjIav5d8p6J/myPmQDzkK2eD7KpQroAcB6MEA+ssC&#10;LNAOWd28hq9D2tUAuiQPdD7kOGSD76tQToBeDaBXNhQMWbNrEO8KvNTQDI0A0EMA9NA80PmQ65AN&#10;PtF/voSylUPlAugXAPQLAHoogN4ZtJmQZmpYCxoJoIfmgc6HthCywSfKBuyuKFtZuQB6iAX0F4E4&#10;G7S2hsOFtzVqPfaXpApG5IHOh1yHbPA9vVwdN6JE3fdhjXrwoxp1P7Y70wNI9+BHteqK6WWq4Knl&#10;TcvMFdCDVzUUDFvbMsDUroDbnPJA50ObCZngUQDyZxPXqS8TeAMoeOLzpmXmEmiOQu8M4GygZgo3&#10;uawaDaCH54HOh7YQMsGjAPS5k74c0A8takNADwPQQyygvwjE2cBtTnmg86HNhEzwKLjcJ41eo6au&#10;3qymQdyKxq7YpIYu26iWVG8zCKeHRxbXtj2gRwDonUGcDVTRyJ1oDIAekQc6H9pCyATPaK9nV6hD&#10;B69Sh0GHQAe+sFLt89xK9ZPxa7Vb/UlNvUE4DA07lBr++UZ15kTA01b60CPXOIC4QY9Cf1FoR63Z&#10;dY0t5TYPdD60gZAJni2C+SQEi0uou86rVG+XpwzCjYFW/PLppepgzsRi+mxl5RLoUQD6vwUYHkuz&#10;GgegRwPoUXmg8yHXIRt8FB8/AehDh6xSd8wuV+9XbtNWWMKm+h1q5vqt6qoZZepATqt8HG42Xe22&#10;9NiKQA+3gN5ViDOBHbMTjQfQY/JA50NbCNngA5T7AdK/vL5Bzd2wNQ3kjQB5Iaz07W9VqMMBezuT&#10;Z2+44+2RZ0+46k3Kowj0szkCejSA/iIQZ4OWGmsLXQvRhDJuAfS6PND5kOOQDT5Y5tPRF84WVtbV&#10;q0cX1aqe71arez+s1qPaD0MDqcU16qpXmnkOPSJHQI8A0GMAdEsAZ4M4G7jNaSLOeRyAHp8HOh9y&#10;HTLBowDkWV/yOfSjmaPctNgUgX4uB0CPKgHQ67Nb4TSLKwKg4zKA5d/U+GaUBzof2kywQRYB6LO/&#10;5HPogTbQAjPc8YKRVa0P9Oh1TsFoAD0OQO/M8gq0trLBm02TAPSEPND50BZCJszU08vV90aXqNHL&#10;N6lxKzapMbsgPp9m2ptmlYcutw0zNSoHQI8F0GMsoFuCOBuotibYggtva/IGWOl1KajVgHZ8/1rH&#10;DWb4fvGrjuc3lePNcL1gWtzzhzme19cNgquSyeQhJnsUYkHwo7gbDA2Ke+h8PXr2ei3uuo6J3i0D&#10;zucGnovnB1q8Rq7rnmqidxq6xuM/9bzEiKA4GV0Tx/G7mug2HrIBDXFw66AXVqmDB6/S2/2fX6na&#10;A0zuF+2Fv/cdtFIdyHQmLf9uAjP35QrosWsa9Ch0NohbAtmGF92PFjWl9YEGdEGyRy/Vq08/1aNn&#10;nyzqrZVI9lQAW3lBoho3gHdjbnCdKUKHuO9fhP0b+va7R+e75977VdzxRpno3TLE/UQvnkvPXn21&#10;eI1cN3Gxid5piLnur3HNavr2G9B4TeLe8ya6jYcsMEeCpdbPlf8dPo46auhqdcKoEnUyrN2J6Ice&#10;O2K1Bj16ZMX0zJcJswD9/KrcAD0BQO8MYtvyZoM2U+iSRJoKoCcB6CmtCLTnFTmuv90PijWwVJBI&#10;qmIATCWKe+i/Ge/5iSgO6aqLHL+DKYZAX4By1rDhMw8bcSzuDjXRu2VwvMDXNzGcN6WvkZu40ETv&#10;NBS57iWOlyjr2atPdE0A9DMmus2Fbt26HRWLBT+AF3JKy0DTdQbIF09br9+mWrAhpcq3bFdbGnao&#10;2m071Kc19WrU8o3qFrjZR3OuNIHOBjOhH12dG6DHWUBnhZgykGaTDW42TYamAejJrWyhM4CGld2B&#10;hlyKfZ/g72VwFVdCFQSZ0g0cItRx159bWFi4D8txEokzHNd7C2lKsF2F+LWIf0gfZDcN/y3QMd8/&#10;z/WDeUGiOLom6ML0N9FtJqALtS+6AjeiW/EK/v8rXM/f2DzQgHM/wBlfUKmqUtvNkFfzYdLqzerk&#10;ceincmJJJsxc/mcMgH6hlYEeb4CeCKBtiDk9NRu8lA0qZf+2NcWIv3MMNIXfW1w/URwPAvT/kmfR&#10;8iLNlXEvuMcPEmUCPi0O/uNLpU/pOP0Pxe9fx+PxP3pIX1TkXIv8p+uDZIQOHZLtg1jwY5T9SwDy&#10;a6Q/q0uXLoeZ6LTAGwYsxwFodPub7b4mChbF/7aPMqBfdO/e/Rizu8XQoUOHPVHH09CAf1XkJi7h&#10;ebJsE50WsgEdj/sX6DjHOVR3M1BOLAh+oDNkhK7J5BGO719qX5N4PDjNRDcJuH5Hu4nE+SjzUpbd&#10;zfePN1GZoV1h4cC06yI31oEDC/dBHS9C/l8MGDDgYJ3aBKZDPX6C+F/yGLgJ/wzX7jjHSdyN89vO&#10;rpe0g+xA/2e52gNg3vJmuarfbs0q2UmYWrJZHcyFBJ5DGQIyl/yhxuYI6PEAehKAzmaFBd7moJ28&#10;HtDugl4sh9udO5ebFhi/N6Fh/dlEpwXAN4j9aTZyk7YCDfu3jHOSzkmu6z+aSPQYgcYyItmzz8h4&#10;3E07DzTsg9FnL3S9xATk/QjWYC22pSjvU/TNpyN/j3g8+S2TnJZjL99POJ6XmAJLNxn3mSmA7BHs&#10;PwYN8XbceOY4frDWdYMSLyieifyFHTt23NtkbxJ4XihrDDyMRbgZrYPnsQ4NebHvF09G3r/bNwuG&#10;TKApnO+5TuBcgf3T4U6vinv+eux/Lxb3n6C7arLqgL9/hDIes69JLOb/3URHIZZMHovj9/GD5Ou4&#10;JiuQBx5SsAr/J/NwzZ/CMc82SXUoKio6EN5PsZ/ogetSPNnzi6fguhZrOL3gaVyLVchfQqiZnjcf&#10;HL876jkF13uxvu44Bq87rt1b+F0m3lfLQMPVPmb4avWx9UYVwX5j/Rb9nLnv+9V6UYMJKzepqm2N&#10;1ptpbnqzIrTSNsyDDdBDWhnoiQB6wtqGgsll2SFuAjLgbA7iqaHaZdNL5diuS+0xLbdAo2H8xUSn&#10;BTS6gewP8j+eFhppK9BP1C4oLQqseLkeFEOazEExWNPjAeV4NKoGlkGX3ZbsQ2ObA4txLvMAsPZo&#10;cJN79+mnevXuq3r35aBUsBRAPoI61Ep/nWJ+lL3NcYLeyNqO+SUQcsd1B+DmUM1yeBzJJ8fG762o&#10;36NF9xQdaLI1ARrnuwPW7QncDJazTlIOLVsSNzrEL+Rov8mePigm1yQepA2KdYfFxHWdLecg9aJk&#10;QJKQx+OJy00WAno4XPgZUi7PCWnmxf1EP9wUUJ/eOn/M835H+BE3Hv+/O+QaM45binUXmKEdOIc6&#10;dAtWNQv0JS+uN5gq9Je366meR/CNK7jRHOHmVM+D8fd5aOzvVDS+sDFo2Ua46yhDgCbM1LgcAD0Z&#10;QE+0gM4KMZUBbxaA9zDaE9qLmrZe7W3U/uVy1X7autQ+OQYabuLNhQMH7kOLBVd4P2wPojuNhvyp&#10;/OezIcBKLEWcdpXZX0TD+TxRHI6Gs/HEHHcQ40aOHLknzOwQu/FwK5DIb9ZBN04veBPWnJa6HQAe&#10;yf0Clet6FchTz8bI/QlTHhUeGw0yCH7P40rAOeLe4m9nHjm2NGiWEeYNIYo5XueCAqVvCDbQ5hhs&#10;8FE5zCv5udXXxPHG0K1nftzsLkbcapbLNLwmvCEwjqFz585fxzWc3QMAyvlJvSQP92mo4VWIB8Du&#10;CeoxUdJQOL9FuP7LmZ770T2iNwF33+/B8uS623WWfbLf8/1q/D9fE4vFjm0KNK0rdCvcbQl8zqxH&#10;s2Uk26SRUfDCeZVqq5nwPXXN5rAPTaAFZrrh42pyA/QkAD0FQGezxjsBmPDuDbUHtPsY7QvtB+1v&#10;6QAAfcCLpan9ppXmBGg2BvxuwH/wLGz/A5d2UMz1hgJGuIJejTQEbhG/hW6cKaZFoGG9L0CDWy8g&#10;eD4bYLAILuvDsLY9EfcqGxfzBMUa7loArd1FG+gwr95uxbHHuZ73HK2lNEzG8RiAZAJuNHswP/vx&#10;qPsKwsY04Tn4lajra9jP89wkZTMN/n7PcZLfZd4sQIeguf58HKNf3PUGY1+dXBfGIX81LTPz7wxo&#10;3Dz606JKfmgHrsUSgPUKth/bx2XdvCCIA4127LrgOOlAu/5mOX9dDv92Eh3xe66cuymvDtd0OHSf&#10;5/nv2cco7tFrO/rYHcPaNQP03y2ghy7bBKsMSOXVSI5ki55Yrm6D9ebIN8O0NVtCoMU6y+J8BHpo&#10;joCeCqAF4iwgNwcw4T3A6GsvlqoDjQ6CDoYOEU2v4DZ1UI6Alv9Y/iYktiSeDQDajMZO1zYKLQLt&#10;BbfgGJukHAINKP6hMyIMhDeAm8dTaGCT0BfsB1g70PLTsmcCzUYc8wKOFGsrCotyCeqy3kfZjGeD&#10;Rj1WwDqdxHjE9WWdmN+UU+ujv8w4BoKJffVyDNYR1+RKxmUCzTQ4j0+kbNYP+R+1bxYmzb2MZx8W&#10;+7MCjfM7CjeWxZJX30wc/w10d/RAGLYn4PgfsjzG65uF580izMi7P46RBnSYzt+O8ifh2qKH4f/T&#10;AL3cPj5vgsi/F4+Bm92ZKMe6Ien/u2fCcYhsQMPl/v3LpRpQhtUbG1SH1wAFnzfzmfSTEEAm4D8Y&#10;u0a9jr61hGHLN4Wg2zBTE2oB9MpxrFCrhallnQsmA2g9Ch3CqwWQBWK6z4SYAO+Hbsb+kAYYEnAP&#10;fQnC9jCjw6EjKOynjnwF3ZGXSlOHv9QGgEYjsIGWRs0tG0E87j3tuslTTDEtAo2G+lfmYTlSBqB+&#10;0/X9f3aHW8j+NdzU9rogK6DhsQ8dAc0tLFdNN/2cNAxsnCjnqZ5w1Vl22Hj9as9LXM2RYOybFjZk&#10;QBP2R+ckkzdGg1+A87uoW5XUjRNAUB5nuLUDUPDwG4FmGlpVxunMCLGYdxngqZX8yR6A1vMnMK4l&#10;oN0guAb11Mdl+doCa3e/MaAv21vi9bnjOAD6OxzRxu8mQOPajCPsJjuP/0ukK5V07PfjnBImmtfu&#10;azhGqdTdpBscjphnAk0B6O+MLNEgS+DvQZ9tVMXvVKnOcLGdhVXqXx/X6vekJdTv2KE6L+RLGChj&#10;sAFZFuUbA6iGrl6klwUatrJrwYiSUMMs8e/RlsaubdR4S/a+ic1o8touBZPWT4Zl3q4tNEGGCPKe&#10;gFX3fQkxtD/gpAUmwGJ1DzOwAlK9PQo62ugY3Oy+bvQN6JszKrhNfSNHQIcN19+OhqGfQ6Pxf2a0&#10;BhZUQ87/eKYLAfJno1F8h+W0BHQQBCfCki3jYA3jKDZgbU09v8z1EgtxvJFwv9EG/ROYhyETaDY4&#10;HGNBV98/ziTRAXWLsZ8pDR/12gbIbo/Hk99Cme+Lq08rjga9Hi7tEAD/AjwCKDEGcVvDcw8tPI75&#10;7+SNyX1RBnoccgMK3dlYzL3eHFYHDmqhzEVyDH1DgDvPOMB7EfZlAO2GQLu+h33bPd/cSOm1+ME8&#10;nMt/cKwXcF2G4O+3pV5SB8dJnHHjjTeybhOkXAN7io8AWbYEjnrjWnwiXgDr5vj+aIHeiyV+h3K2&#10;hNfMeAnwfhCP7ko2oGGl94TigDZbsN+PtsP88pQ6mm810d22YW5cmG9HwfDV27VGWBpZEmoUNNpo&#10;DDR2Tahx0Hhba7cXTDCaaGkSNJkCxFPWNWC7w3apOZBFiOlK2xCLFSa8mQBH0BodCx0HfYuaXqa+&#10;DX3n1Ur8XZb6Vo6A5p0av7fAQqEb6J7M56sciMH2x46f/BXiptqNSP+Gy8pynETi3OaAZoC72Bn7&#10;N7Hhi9WhgkQ4Ssz0HMgB3Ivj8eAm5uHgUhOgPf9lNLijdKEmoOw7mMYHHNI44bp3wY3kx/iNOoV1&#10;Rv31sfv07R+JVov7dH5IP5bzg9Gw3PpRD/NJXVl33AB+Yw6rQ1FRcCLKXdAIDQew/DcZx0ko2JcG&#10;NCzi44zDDe4h7me5jKPoQXDkWurGsqRerCOvVcxLXHbfffcdgOs+XsplHLZVRUXJb7BsO+CG1h/H&#10;SLEMcyx0l/xXUefRgH05rndUBs6tHn3o34U5swFNPb1cz9GmFd7cHMFWeL9qm7oAAOjBsGww6zW9&#10;ADtXD+EqmVx0gK81jqU4k4uTP4w4s4via4kU32aiOFpNce40xSmXFF1qEZ8JU3yUNK0scqu1S21A&#10;Zj9Y+sB0n4+0AD4GEoAJL8HV0ELHG30XOsHS9wD0CQD6hJc25BJoPraKpnTaAY38XLjKnwq02ip6&#10;wZu8owPos1sCGmn24osgiJsLcKt5TDZIgmAapG64Ggw3qKO7iGxpo9y6Afv+i92S3TKATnRkPNNR&#10;KHsHLGEnuKencUBMGj6FuHqeI35vtrRR9gGaLTwm6ntYNqA5UcQcVgfHSX4PYMxPA9oNZjIO59DE&#10;QltAD+R+A5muM7Zb7bqFv/2N/I10WqjbVXwUlQk0PY9ksusRLNsOhB/nMda+hvSUWN/iZHjtw5ts&#10;j+1I9zDO23RHssEsejp8PHX9zA3qlTVb1Ge19apsy3Y9c6wCKtnUoF3uhxbXquM5C0tgFqBtmEX2&#10;UkD2YgPR640ox36JIm2GF24Cmc+Ts41ai0WGxK1mv1hA1v1ggEtLrK0wRIDF8n4bIsCUBtboROgk&#10;6PvQya806oevVaofvFKWOvmV3AIN63yDiU4LuHt/HXf3N6Txcov076IR7M9ZRy0BbQcvmTwLYBaj&#10;AY0DcB8gfU3kekKhlQseQ7mHoAEPtRsjQJiLenzTFKUDrXGyR+PAF+oE99O/lbDFHf9jcYc1kHDZ&#10;UeY1fJNKv03lF//VcYr/QlBgoS5j3xY3tPN0P9Xxoj40xfxwXdJeSgniwWm2y83zxrGnMA4ud5Y+&#10;dOhyw6voSY/EqvNWQh5zgz9L3VCn6/kSjBMEfyhygivcIKkfKTn/cA7FMSKXW4DG/9uRLNsO6OP/&#10;DsdYxGMgLUe/G3hMuYniN8cbPkZ5AWeSmWwI2UC2xUEyPld+dqX6PgD7PRrwn1/foK5+bYM6bxqs&#10;3XAAyymeL0AyCGZb512BmbLfUW4CM4BtFmYLZDPYxdFqG2TpGwvItMbaEkORFYZs6xvBK9Aa/cjo&#10;FKMfQ6cC6FMB9I9zDDQa9LUmOi1wKigaWWTxTH9xDl1j9O1atNAMdGPZ52TfzuwqiA8YcDCsHgfN&#10;1ppGF1piL5gWiyWPRWN7gful4WN/eeZUSzTGh/j8mnl5DvAaKjUE4aSKmbxBME7X14P1VOkTT+Jx&#10;7xYvSN4CIDh19TSOJHM/IEkb5Wa9sK+nzmQCXWDER4Nbuu5uOPCVfVDMAO0U34x0euRfn1siuQM3&#10;kDsYJwE3tGODoEc3XLcOqNv52H4Pu9vxRofrFQ2K6f+3LEDH48nv8IYm1hjHm+/Fg9tws+iGtLhb&#10;+YUxz7ssPiA83/SQDWKKIPO5M0e0+ZIGH1lxZJv7tPCboDMtR7X5qOo5AM3+c3MwC9ACMy3yTmGG&#10;bJgJcRaYBWSOWO/L0eoMkDkqfRSgJcjfhGiNvz0dltiAbEN8MkR406CFToN+MiPUT18tU2dAp0Nn&#10;zqxUZ8woS52ZW6C3aIsHSwDwjud8Ys5+olWDXmQaNiJKWzzPH8ZysvWh0XifC4+RuDKR7H0/+muT&#10;/ETxSpQznladcQz4fRAs9WIpW5eLfmz37sljkHawAM24ECovgsrt5p6COiyR1zu1pXT95ShTD9Y5&#10;TvCkAM1yYBWrkP9unRkBkPwWx06xL83HaUizBoBfzTiUw4Gr6Nhh/fyPONLMeBxDj7AXm8E+uX7I&#10;px+LZQfajHK7yR8CYL6woeOKAV3c8d4EaCcz/s47k1/jtM9evftpT8gLErVxTjfFTZHXbleAxs3w&#10;csRXMJ32qlx/tuMnL+UAJso+H/W7ANuf87k562puGCZkgkz9Z7l+e6pwboW6e16FnjiSpvlGC0RV&#10;6u6FVarz21XqQsCgLfWwLCALzGKVtYttYG4J5Obca8AbudcAmP1kghy51gBXBrg4uKXdatRP+sMC&#10;sW2FNcAAljqN4EKnv7oB8G5QZ0I/g84yOhs6Bzr3jSp1zowNqXNzBDQbLn+j0S7jfz77hkZwi/1a&#10;aXyUBsv1N3c3jT/bKHfc9TTQAOjJ/gPu0/uMu57S7jYfC7l+D/z9Eo8r4PTsxb65F0fDbQ9DMtwG&#10;Wm9dv4ZlInMv7JvNeInTjRzuqDJWGOd3JeKq7caP+AocfwzqNxS/V0rZPD+UtbGoyNXvPGdaaCkf&#10;5zkDN4qeqMMQ3AQ2cjBO8uPm8Bk9C+ZvaWIJzm0PADyCcVJ+OCjov4d6PY/6vYxrsk3imBfHHYt8&#10;+9I1RtxOgY7F9KDgSvv/Dfnq4p5fhu2GSB63QQlutgtx7AcKC5MHZQcaFvlMgJRq4KMopbZt39FU&#10;O+y/w3QcO7vv47rQSn8RmAXo5qxyNpgN0LZ7LaPWHLEWkGWQixZZQNb94SwQnwpp6wsJwGngQudR&#10;6G6cb3QBdCGAxu/U+a/mBmj5T2dDIXgiNgg2GjYuppNGCAs8sGPHJ/TLEC09tgKcZ8IardCDaKYM&#10;7QJ64W8eg/sp83sxfMIfMi8sdNrEEl0/1IfpwnKa3GQ22lM/OYUVLuYzjNMwIx23rJ/MBdf7gqSe&#10;F+3EPPbd9cBQJtAAkANq2zioxBle5gYQlcl0gDypD4yws5li8GrOgEtcwnLkGLwu7D7IteI+c72r&#10;YUF/xXyo3y653Ay4YQXIu4VlUUwr18IW97FLwvPhzapZoM8GPF8mPPrJRgBt3G0baHGzxdX+MjAL&#10;yBBd7EyrLO41R6052CUDXdI/pkU+CfD+wAKZEIslzgawQKvBhS6Cfg794vVQF0O/nFXFbeoXM1sP&#10;aDRAnw2KjU0AbqKe4Zb/8WhA26DVbOxoWJHbzJc0AHRp7z4DdNoB99xHAEaYaFgL9zrk09aC7iUb&#10;kP4N8SbQWH5iCRqUBvKJJ57Y2waaggWjRfmE+yQPyzLPuOtjjteX1k8f1AS+WknrhjOtZx67QYd5&#10;WU6P7Wj8k+z+Pc6xJ+MIV+i24yaGmwP2R4sWyGM3DYLrj+5kLc+0M6AZcH7XoM+/Suph102uD9LU&#10;IF+hnBfAPhyWdHrvPv11HrrlKH8jLHfa6P8TuNmy+xB3Aj0oJtfMFv8vuJ/1o8w1Xpkd6KeXq9MB&#10;U922HXod7l0VF9/vz0UCbaCzwayBBrgCswDd0ki2ZZXpYuu+MkA+QKwyJANedK852JUGMiQWmX1i&#10;gRh93whkscCR5bXg1eBCl1j6NXQp9BsAjd+pX7ci0LDQf8N/4Hw09oXYZpcfLODotut5g2EFOqFB&#10;6bnOdsD+U5GWI686D6zdQsCVNoDEqYZonM/BTQ1fX3R99GeDCvy9Gsd4F8d4sKio6PsmOS1Rk5li&#10;qMNyHP+3yPc49q1kGWiIpSjvA6Ttwjwme1rQA2R+ojvSzwOYq5C+EvmoNXCT34vD3yQoJrkOnLLK&#10;c0FfVAvlz+7e3T01xlcRg8Qy5K1CeRtQj8W4CfXnO+Emqw7mJqdhJSwh0N6TJjoKOO4Zju+/gHI4&#10;2sxJPTyn8iBRzEk9U4vMDU4CzvEgXqtEcVJfa7rKuB4vo5zo+IQfZXm+n6hFuQ0G2ip0Yd7CNZwZ&#10;yfXn4ng1vL6so9HWpkBzgOuZ5erwYavVjW+Wq5vfKlc3vVXRqNlGc6jKUHMr1c3QLehf/+xl9KE5&#10;IJbpalORqw1w/wuY20PiYstjKFple8BLHjmxj2wPctEiC8jsD9MaC8i2Bb4YEoB/ZcDV8EK/hX4H&#10;/X5mudYf3qrmNvW7VgSa//HQXjtRmsVrJrTj3GbOA2YebkeODN86ygx8/OW6iUsAyJ9iQXAN3XXk&#10;Qb8tPWBfBtC04N5qDtYxPhbzzuJjHsD2m0wYmwt8ewzHP0dPvcTxYfkuklHtzMDz5rnYMlFh/xT5&#10;UdZlUPQYjXl4DP7m6D3qXU1rS1CyWWg70DvgufCccIO4AjdJ3e3IFvhkQa61Vbdo9J7XGMdfIKP/&#10;PDbKjjwmCcjXHjeNmfQ0BGjcHNZnB5oj1s9CHMXmG1V6NJuj2Nxv7eNIONPxTSz9MgZA5gh3ZJkt&#10;mFuyzFRzMFsDYLq/TJhfhIsNoGmVo0GvCOTQKrOfTJDpXp8CeDlKrUem8ZvWOHKpIQ0xACXEArBY&#10;X8L7ewrgXkZ4ocuhK9+AuIWuBtDYpq5uRaDbcmBjywZ0EASRFW9rwenX73B4PQ8EicRjsJ7vwcpq&#10;SFh/di1gDQeYpF9p4PNqWN93ZISfrrtDL8hxft/V73pct2TyKD7+A+R3w2NZFw7IhU8CYP2HpANN&#10;WKNHUI06cFiJ2oegAtyjYWVvhyX+x/wqdT0s9XkAaF/Cy+fPHNmWfrNtle1BsEyQbcucDWRI5l+z&#10;v2y72DIxRPrKYpWln8znxZFFBrgCsrjUBJnuNC2xQEwL/DtAKgAT3isA71XQ1UbXGP2RmlWuOsyp&#10;5t+pP87KA82wOwKtFywAGOzfiqstQAGwaljeP5ikX2mgxfac4En2k0MPIeyy4IbCNcPmok6zsOWk&#10;nm2M5/XV0HvBBsdJ/Kwp0AIyfu83eJUqfq9KzduQUmcDIFrkswEV+8up7VwocLtavblBzS3fpgoX&#10;Vqn2BJhQZ3WzKcBL2TDLpJEWYJbBL8IsLjZh5ksShJlTM8Uq8xGU7icDYvaTT4foWhNkjk4TZOkX&#10;C8jaEhuIIwsMEWIb3j8RXqM/W7oOQGOb6pAHWgftDjr+OI780roVJ2ltvFLs189q22JwHK+jHmwC&#10;HPbglr4ped5jfAPMJP3KA134mOtPRH9fLyLBGwwtNgfRZBUYAV5D7QXLcAM1y09lAxpudLtBK1WX&#10;+ZXRixjd36lW7RBPsJVqOrebgA/8pE7tZfebBWbb1RaYNdAGZgE6G8yQDTMts/SX9cAXIObsLu1i&#10;W1aZj5842CV9ZFpl9pEFZNulFktsQ6ytL5QJ77VG171Zof5i9Ne5NdymrptVmQcagaPcAKS/4yYW&#10;xt1gPreu603q5nf7tknS5gJc2ivg2i6AC7se1o+DbrCIwbKY4yU5MGeStVoo5ACa49+I6zYF1nkl&#10;XOwyeAoVFKxyGfrPJTEnmBUExXHUPcvEEts64+/jAOOKusaPuk8q2aL2H16ifgrA+OyZgZYa/6JQ&#10;iz+ueqsiHOEm0Jkwp7na2WCGLJjZZ7bdbHmRgv1lwkwXmzBzBFtcbM7msq0y+8hildMscgbIdKW1&#10;FaYALEGO4LUAvl4gNroB5/u3eTXcpq5/Kw+0BBn8EdGVxO60qZttKqiCdlywgXDAQv6CM7J2dcDu&#10;qwy8jp06JQ+JxXr9yHXd80MlT+natesR5ppmhGxA4/ev0DeWsBZudSe41Hujn3wmoJJlAZ9YtlHd&#10;vaBKLa1tBP9xrinGUW4BOttMsOb6zQZmGQDTMEPiZqcNfkHyOEpGsOli24NeUT8Z4mBXJshXWSB3&#10;gNIsMCQA2/D+j9HfjG6EbgbQ2KZuzAOdDzkPNsx8ycJsb55dYRBV6qlPzeyvQavU+QBJwp0Lq1XB&#10;UyvU3wG1LEE0ed2W0OWmuy2WmRLLPN6ALBLLTFcbEMujKcLMVx3TYMaxZfBL+sv2wJftYme613q0&#10;WkAGvFdja/eLrwWw182C9YU0xACVEGt4cS0owkvxsd3Ncxp164IadcvsitTNrQh0UTL5Dc9LnuPH&#10;/PMovmTRt2/TGUcSYHW+HY/HL4LVOVfS425/tIneLYPr9j0yfHwV6RecR26imwQ+nuNjK64vbnb9&#10;14HHi3eLc53yC00dLoDlTJso0rqBMGcBuuPcSg0ow4BFNeH+wavVYbC6hOBaNOrvEsLBqzQwlWYx&#10;/umlW9Nd7Saj2gZk2zJLv9nAzKmcArP0mW2YaZkzYY5cbFpl1IcTQWTyB0etOdjF0WoZpbYHtwiz&#10;tsaEGBJLrCGGbIBvMbpVq1LdBnVcUKtum12Zuq0VgXY8r6PjBZ+hP8UVI5e7brCUz1dNdJOA9G5x&#10;sucqpPk8TO8tAdBpq3jsbiEe9650nGAVJ5xwIojvJ1bj/LKeE/rB34g5/rOIn04X1uz+rwNn0hUX&#10;91rDeqCfuyru+lwz+xoTnYOQCbSB+lo0egmjVm5SB9Pq8n1nSlt1pIPVbgf3us/i2mjwbOJaWOgR&#10;cLnHAF4BOoIZagIzZMHMpYHkTSkZzW7JMqf1l42LLX1lPoKKrDJEkHkzEtfa7hdngxhWN4L3Nq1K&#10;9XejjhRuerdDdy6sVbfPqUzd0bpAuxzh5GoZFB9fxKxF9DJDzPEe7tf/Hj3qHKYPlOunL6i/u4V4&#10;3L2BI8Acjab0PGovcaeJNkG145c2APxbHCHmQBffSzaR/3XA8Tr21dc1nAKK8pWs3JKbIDAL0AQW&#10;v38CqykDXhzBfu7zTepSQHPylHXqeMB4IiC86NUy9eDSjWmL7Q/8FH1oPofOhDnTOtswQ/J4ijPA&#10;5DmzPZrdxDJDAjNdbHvgi1b5NwCYfeUroKifbGBO6x8bkAkxxa6GbYVtgAnvHUb/MLoTuuvtWvWP&#10;eQB6fusBbb+cYZ5TpmCBbjbRTULc9e7jrCM2OKZ3PX8rgL7dRO+WARb6b4SY50XpVym9xF0mmo/P&#10;9nC8xB045w0EXp+/63+U/D+00CjvVvu64v+ByyT/j4nOQbCts3y+Bn8fPHy1mlKy2WAaBlphjnBv&#10;hQi5WGUJBPsSwKIHxJpYZwvmCOhGV5swc242p3PyJQv9nNnAzEdThFnmYgvMMv/ahpkDX+Ji26PX&#10;MmpNqywDXTK4pV3qDGucCbHAe+e8SvVP6C5LdwNobFOFeaBbNaDLcCG6DhMA0ETP8ycArsmxWOPa&#10;YXoBB88fYyxzaEFd/4ORHUZmndr6ZULbA9q2zoMAMwe/KMB9LoBavrFxBHtnod+SOvPsORNmiDCn&#10;WWcDM6RHtCF51syXLPQMMOjb00ujR1O0zHyxQveZoWyWmXOs01xsSFxsedwkIEcWGQohrgghhmyI&#10;bYDlnfC754fqBHV5p1Z1AtCd/z8BGi7jT4uc4r/6frIrGmyAvim2wfUAKFqGt5nQjvO0aTmDoLgb&#10;8yJfJ9T1j06WF0M4b5kDWfrtJq3EhUin3WH8/XNY285e0APF6GWJ9JraduBjJehsHPMcbrs7zrmw&#10;ynycswcXd4jH41cC6DdpnXneejEF11/OWV88XszzzkLatA/eoZyTUOerYNnvdP2Eg3NHN9m/HZDy&#10;43VN5o63TaCl7ywwc01tLimE3xzVHrlqs6qtb3SrM8OCym3q7ver1b6EWAbDBGaqOZgBceYgGBcl&#10;4Ig232Hm0kCcAcapnNoyA2IZAItgBsDySMruL+spmZZV1jAD4v8BvPZIdWiRTX/YgKytsAFZL+Qg&#10;AC8AwEadF1Sprkbd3q1TXedXpbru5kCjkR/N9avRH1/KvjZnJDEPt/zbTxR/FHf9Hl27Jpssasc1&#10;twHnEyh/OQGy83IpYWgOwOvcpcsD+gUIBq6/BeA2IA8nS3Aix6eO7/wVkNweJIrLmJezo+hWJxLJ&#10;hUUAzWTVgYNPyF+Gc9ngeEGZFxSXY991fMkCZT/v+fqtqhTHF3jeuh78wojrVwDUirjnzybALItv&#10;XBXxBqTf0Ar0csfywXj9vrWrv7Qx3k2kfzi+7QNNmEV8DRLx+48sURfP2KBunV+lEh/W6Fckey2C&#10;m/lulboCcHx3aqmZTAJlWmcbZgHaWGaZCUZXW/ebAbI9ok2Y+baUfs4MkDn7yx4AI8y2my2PpOyJ&#10;IeJic9Ar6icD4tC9DvvHkVtNkCFtiQkyLXAEMCyxAGzUfWGo+Ht1qvuCqlT3hbkFuqiFhoT4AS0B&#10;DUt1GGAYLdMfCQHFtPJb4hw38Syto8nKG8GpKP89li95pV5afvg+L7dcUI8TTZiPq37KFEsKdasG&#10;IFOw3aQHuFAO68ttT/yN+m3ww1VFdQA4f5WpkTIoBRhvodUFgFPtMkT8m2l79uzDlVk+J9Dh2mr+&#10;s3rAkGUgDQXoo/w8TnhzCkpkZRSGtge0wCz9ZwNzuyGr1d7DStTeBJUvXhBuAi9rhXHgi1u+tAGQ&#10;9wHE+6GfvFe2frNtnS2Y7Zlg8rIF+832iDb7zYSZk0b4nNkezc60zJn9ZXGxCbP0lQmy3UcW19oG&#10;WVxpQhxZYQIMFQHgmBHXLadcAI1tys0p0MG2mBP0jgfBaXAlz0kT1+f2fP3ROWl4mUA7nteTjTaM&#10;C9OYxqxXm5TVPbmfQCC9Hk0mPADtGb2Qn2n8cJXZsLmgApe11e/0UiFgAT8doxczjHvBbVImt8jD&#10;lUW285VAbFO6LFMmRXAA4SS5maCcv0gaivUH0DcZoMfzb8mbqUR4jMUo63uo72Wsgw0zxbowrSxV&#10;RPEc0G9/TdzvNgw0LbIBGu72iYBwYskWNX3dVtUP1vhIgmq/GqkF9xp/d4K7/XFdvfpsY4OKfVQb&#10;9qOzWWfCPC1cM3sPiF9t3B86eHqFOvyVCnU0xK9QfAfiWtcnQ6e8Vql+8nqlOnNmlToHOh/6+awq&#10;vUoIFxa47M1qeAnV6hqow+xqdS30F4jzq2+YXRU9irJdbLHKuo9srHJTkCs1wDbEArDzdijXyH+/&#10;Trk5BFoaG/7eBPErj3Q1bfFNna2SLsyDv90QaC4siP1LjZU0DTOohdv6KPrDN8GdfRz7075SgRvE&#10;e0X33HMgv5FMdzd8oyrKO5OLBPB9Y3RCb4Rru8wLElx7rBJpYRXDT8fE/OJbJQ+3BBB1TSHNPeHU&#10;Sy8BYKyP7XGpoGBbt3hcW+lsQBMw822t61D/h7BdKmCbL3CUId/96B70Q1quJnIYbgK4HEE5ytjM&#10;tKYeY+lBoA69AXCpnHt4fv42+QA8PYK2B3SGdebfZ1mfk32jbKv6JqztQXCnnfdr1ICP69TtaMgH&#10;ElpY6QFLa01KpQZy6qcG2sBsW+dJa3dgW99uyrpte2G779R19V+btr7+UOiIF9fXfx06Djr+pdL6&#10;E18urf/h9NL6H0Onv1Jaf9aMsvpzofNfLav/5etl9b+CfjtzQ/0foCuhP76xob4DdC103Rvl9de/&#10;Wb7thjfLt9uPonRfOYtVjga3DMhijTMhFoA9QvxOlQqMkh/UqeDtqpSfY6D5WxpkpqRBSjobaDT6&#10;6wHhRqZjPC0VGvLD+kAI/LwMjvWsxMsxYaV+ysEqgKE/DcNj6EbtBU9yFpfJrlcA4Vc9OABGy0YX&#10;l/szLbQ+ruuPRFQ05xtlP4pyd0j9aSG5gkkYF/yZ+xhH6fMEhDojQqdOnQ7BjWectqqmfJT3Ubxj&#10;+uAWF7Uv8rwzeTNA3R/HTej+f1pdCtyYehfDHbfq2tDdfDC/7QJt958B98/gAkt4rXSrOhrwnggX&#10;mS9gMLxbVa+OpcXlxJIljUA/8JkBOtM6v1zNwbCPAHW3PSatuwtAF+43dV3hQdBhL64rPBo6FvoO&#10;dAL0/enrCk+BToXOmLGu8JwZpYXnzSgv/Plr5YWXQJdCv32ttPBy6EroT2+UFv7ZCEAX3jCr/K6/&#10;vVU+8abZ5dtvm1cVjmALyJCMWBPmzpBY5CILZH6/KwIYEoATEL/xlXynWqvXBxtVj7erUz0WVucU&#10;aLrCbLzhFxYaxX0aRte3GmUj0I4T9Oe+ULRi/mY3Jq/jhYGLxcuNQQQgb+InXFHuOqmH3q8X5Qtm&#10;wMr2QYP/G1c2yfbGkg00hfPht63SrqFZUnezlK+9CD/xFG4K7QHaH+WYVCbQvHmgzzs2E+ikXh2z&#10;+QCrvUeca2PHg5+yy4Ibh/5ahtQV9awHtG0UaLHOAjT7ywT6pfXRS5KvEugJa9X3APCGreFo97yK&#10;beqbBHpEFqA50m3DTOv8+hZuW/XrkzfPLe9yy5zyho7za0IXGwCnudeAOLTK4eBWDNs4wCXM2hoD&#10;WlriBKAtNkq+W616YEv1xO+e71WrPh9tVL3eBdDv5wZoNCo2JPT3Eu+gMY1Co+Uz2UgAdATSfCqf&#10;bg3hSLPQz0mjD/vHwSqCpA9kAtfv1scy8OjG6wVo+8n9467/v2zU3M8yuOUAE/cZq7sBoL2EujhI&#10;H33HyQbaAFOOdJebaB2Q/ljkrxHvIEyXmFBYWMiP2V8jx6MygUb/+NBsFrq5iSW4QfwEZfZAfUbi&#10;+sxH/T7FsUtwnrW4Megy9Hm3eaAJc2Shw8GvTKCPAtAnAOAyA/Tcym3qGwQaLnefJXV6H0MToPVj&#10;KgK9mRZ6UsFLrfd96FvnVDq3zalouGNBTaOLnQZz6FprmCFxqz0DMq1xBLERIe4FiHtb6geg+wDo&#10;vjkC2jSkVMxJ3AUADuKgkS1aRzTkR/n4RRoegeZ8cJYFF3OYNEqCiO1njpM4Vx/IBDT2Mxkv8Ogy&#10;/OAhxvGFfNwUphYDNkIldbJBI1S0rnHXe4mfumG+TKABznrcSKJRbAacz2FIU2EDDev/IvYfgjpd&#10;bdfpvwGaj9BQxpIePcMP8DFt6OHIyiG7DdAWzPIpmwygX1m/VR0ybo36FsAsNUDPhoU+gqAOXa16&#10;oE8tIQQafWvbOvO5M4Ge2spAz6t2bp9b0fBPAG3DLKPXdj/Z7huHLnXoTmuALYj7QH2N+r0f6p5F&#10;G1X/93IPdEuPrWKO2/Sxlbjcnj9EPxZCXAiMtwJxF+qMJnDCiIBD6TJc/16ApRci5Pu5+PtWz/df&#10;RtnVgF0vNi+As2wBG+A+rctEeqmP+eRtKW4OaR+VY7k4t+g70KwfQJ6k3en/IwvdzXF+xmMznZTF&#10;9DhuHW4eK3E+mYNiuwvQgDkL0O9UbVNX83kurJzM215cW6/+iL/5XPj5VZv0PoYHPtsUTiyhhRbr&#10;TEsOoNu1MtB3AOh/AOjChTXR4Fc2mGmZaZVDixz2jcUaC8QCskDc39K9AHoAgMbvHFvoLzixpLEP&#10;/S8O+ggUSFPpBE7aGlqw4pdqYEyDpxzHc010FPh1CEB5vJdIXAl4+gGIOUi7iel5bA2V5y/Wkz/Q&#10;B5f6sGwChDqlfXCP65AhTfRh9nC2l/c8FyPYWR86G9AA8MPMQTH0lR/g2IHUEfWph8Ue6Pu9T0B9&#10;jsT5eOlPANoy0IRZgJZVOzOAZuBv+2+GbPseWJYJNGAG0O1mbuassFYF+k4Afee8ioa7AfTOLDOt&#10;sgxyiVUmzLY1tiEeYHTPBzXq/sWb1D3v16Tu3W2B9ruykXI/G3Ui2YMDXnGd0QT0k3vZQDNtzA2u&#10;4dcew4/TeWf6fvG1cL3TXuFUBaodjjlUjm3A+BSW/Qgc429SHwES+bUbLwHAEPptYZ0JJSy8E+iv&#10;XKD+LY5yN2uhO3ZMm+6JY06Xc9N18P2lKDta/wxl3rl7At2Mhf4iIQLats7QHgB6HwB9dCsCfReA&#10;vgtAd3q7Ro9k24+jZASbo9cCsw0yLXK/DJA1wAbi+yw9CKDv/2B3BjpxLhp6aTjgFEKHxv2hGwR/&#10;4kQVWOe/wNKuCvNJ/qDc7977BDTeS9Hg38Lftdpl9RJVyHcd+7hdHnhgP5R9BvLOFCAIJI79AeLb&#10;2xaa2zBN4nN+GZIuNVfixHnNYzxhY5ogUbyjyHX1FFAAm2ViSSPQrIMNtIG2zPG8O7rF45fTk2A6&#10;1OMNOXemQX1LurvuqbqQgoJ2nBmnQUc869L2gdbWOR3oc6wliL5I+N/l6CsTaN1/DmHWb1O9AaCn&#10;tT7QhfMrGrq8U6Mts0wQIcwy8CV9ZbrYdh85DWRACwus7iXAH4Z6wNLDH29SDwLo+z/azYA2M8U6&#10;cNldz59iQGZZpi8NFxjuMaCIHhtR2kq6/lMDC7kGl39pojicfsk4A8QGgDkJ+cZg3zLJy7KZDu6s&#10;XrTe9dMnluj8YTnrcNwJcc//WGBlHC0sjvs2YP8W8+PYOwO6vesmBukpm6Z8poO3scVPFOOG5j/E&#10;NASWdZDj6DSOPzXuJorZ3+d1kDimw9+7AdAcEKO7TQFqPnfuhAbfGer0LlWtOqGhR0JD74RG3gmN&#10;PBIa9wXoa0futrHOnObZHkDv28pA3w2gOy2oaOj2Tm2jZbb6y3wcxRFsu68sINsutYB8vwXxgx/V&#10;qIeMHlmyST30YU3qwVYEOua6MTYiNuIQIr++KO7dYqKbBMB1Pxu2NHwAs81JOHeYaPQj/Qs4yixQ&#10;SwMlgNLYueXSvPj9aZHnnc58dLkByL8JmwbKlE+ryOmgzC95Q5fX+6CoKDhRH7Pp1E9+2Fx/t4mQ&#10;yGQOytSjAcBGdY7F3OulbErfVFxf36QkwJ3uJnWTspi2h74pBWtjseBHcOF/z2PbaZiH9e/Vp190&#10;DnJuSLtdgMbxbrWvK+JSfNtMHzwnIbLOFtAyX1v+1vvwtyykz5cwRlNrYI2NZIUSzt+2+s7yRtW+&#10;APqAVga6M4DuAgsdA9C6zwyY6WbL4yhaZbrYmVbZBjkNYiNC/LClfwHohxflBGjdCE1D3NYS0DHH&#10;ywQ65XiNQDMUOcEVgJpWcTvTEG6KA1HmOA2weO/iyL82WXRgXxWgPYIyYclDKxzlJYg4JuqX8oLE&#10;tCAIfmqypQFN4XcNAJwIWBZllgGLvxX777Xf1sLfLVpoBn6JAjezV6QcKZNpfX0+wTWw0nuhrEE8&#10;b4kXeX5QhmPws7l61J71JNDMx/KzWGjWM4cWOtPdJsw20Ni3BwDef9xatQ+hlXncAjBhBtj7TFyv&#10;fjWnQl21oBIWGvtlMAww8yWM/WdtUV+bVtrqQHdbUNkQf7c2GgCz3ezmLLNtlQVkscYRyItgmRfV&#10;qkehx5ZuxrYmNbAVgQZYF8N1fSDuBw/FPP9hNKR7+WjJRDcJnuddDqAeQ9oHG9P755noKMTjyW+h&#10;sXZB/GQ0zA/hjn7iwKrCCk9yff+fXbp0ib4HZQdCASt/EdI8hPSzYLmWoJEvdf1gDvrqT/H4mbPF&#10;MoHGMfnR9X+4bvJkx088CxA/psvv+f4YDsDxGCarDqaPPcD1EwP01gvu87xkk2tAqHFT6QXvYD5u&#10;DJ8AwkVIP9YNkuzrf41p2Gd3fL87jjUb4H7C40ITcAO6gqPdOP9++jhecA/UHzcx/Zw+kUic4eP/&#10;QO/DNUW6PjhX7b3kJthAi3XWKlF7whpzba57ltSpYas2qyc+36RuALAH0aWmdTYrk5z+2gb15IpN&#10;esmigcs3hS9mWEBznbADAPTBrQx0dwDdHUC7AFqPZms3u3EATEaxOfiVzTJns8iPWCD/a3Gof3+y&#10;Gdua1GOLWw/oVgr86BufM+/KR+/SAvOZvM2GLECnAHShid6lMr5gaLcrZX4Fx23FIO52GtAlag/o&#10;mrcqornbdnjks43qAED7/ZdLVZ+ldWrdlgYTo9SDgD4C2rjbfEXywBwBHTNA24+mZDRbRrIFZm2V&#10;Dcy0zOgXRzATZEIsIP+v0WPQEwD6sf8/gf5KQ3agg04mOh++VLDdbQEavw+F5X2tbKvBND1wxd5R&#10;a7aot6u2mT2N4dEVmyOgaZ25gAEX/jsYQB/2UusCHQfQzsLKBv+9Wu1qZxsAE1eblllAtq3ywI9q&#10;tUUWiLklxP/+GML2cWyf+nQztnmgv2jgKqXS96UA9zZ5tTIfvmzI1n/Gb67qudlaBZATxLY2GuKs&#10;YfnmBvUn9FX1wBhAFneby/Ie+mYOgH6n2nHfrmxIvF+rrTNfqOAUzmx95sz+soaZVtlALNb4MYIM&#10;EeQnloR6+jN0R5bUpJ7MA/2FQuaKJY4b7GD/3UTnw5cKdv+Z4mAY/j57epnBVOlP3fwB7vcpL5aq&#10;CWu3mL2NYQ1I7/NJnTrx1TK1t4xwG6C5XhhX8jwMQB/ZykC7ANoD0MXv1zXpN6fBDGXCLC525Fpb&#10;IFNPAmTqKeiZz7aop5fUpf6zuC4P9BcIXCQAfeaY7ydjnlccB8zdOBHFROfDlwp2/1m73OHo9i9e&#10;3RDNFBtbskXtwxFtpPvr/EplvlWnyuF7c0GDk2ZsUHvQKtPVlgklgFn6z7kE2n+nsqEHgG7OOmeD&#10;WVtm42ZH7rUBmRZZQAbEWs8S6KUAekke6HzIddgFoIet2qLajQ6B/vWs8gjoAI1du+jyPJrLFPGR&#10;lXn+LP1n/eVIAH0UgD61FYH2AXQAC90TQGvrDPW1YNb9ZiibZRY3OwIZEpAF5v8sDTVo2Rb1TB7o&#10;fGgTYReAfr0spX4zq0Kdh30eGr0AzUdV/DgcZ4ddCJf8ojkV6ni43WKh2X/WA2IA+kgDdGtaaP+9&#10;aicBC02go1FtC2aOastodjgAVqP+ZcFM69ycVSbIgFjr+c+3qGc/qUs9mwc6H3IeCLMAbR5ZZQLN&#10;wbG1W7arVZsbVIX5KB1DTf0OtRL7ShC3Blq7dbsq/mRjOPUTQLP/zBU9+SWMowH0Ma0MdBJAJ9+p&#10;auj9QV2aqy0wR8+aaZ2bs8wZFlkgBsDqOaPBABrb1PN5oPMh5yHNOqcD/WXCI3xsBaA5ICb950Oh&#10;YwD011vZ5SbQPd6tauhjAU3rnG0WmP1oSvrNMvjVHMyDoBc+rVNDl2/hNjU4D3Q+5DzYQHOE20z5&#10;vPi1Lwf0Q5xYAqCjCSUC9Ftb1Ddfzg3QfT+sSxvZtq0zYaarnc06NwczQX7ewDwYGgagsU0NXpYH&#10;Oh9yHbIBDSt9EoD892cb1ZMA9PFlELfU8gyhH02xP/3Uys3qT29X65HuPQEzv4hBoPlZ2K8D6GNb&#10;GeieALqnAZozwqTvnDmyrfvOlnW2+8020GKZX7BgHoJrNHxFCtu61NA80PmQ85ANaL5RJeJi+hRH&#10;svlChryUwRFtqsnXMdbrUW75mqT+zjM/b5MjoHsB6H4ZQEdTOwGyjGxns87sO2fCbFtmwjwUGrli&#10;qxqWBzof2kTYFaD5EoYArd+wEpgtoAkzJY+sAHP0yApAfyOHFloDTXf7g0agm7POBNoeCMvWZ6YE&#10;5mHQKAA9fFldakQe6HzIeWgOaHlNkjBzWV75qqRYZk4i4TPnyDIbGaD1lE/AzEdW/GbVNw3QrTnK&#10;TaB7A+j+ADoa3TbWuXEwrHFGWHrfObTOzVlmgjx82UY1AhqzMg90PrSV0IpAH5droN9vHN0Wd/tR&#10;427b1tnuO7cENGEeCY1dtVWN+rwuNSoPdD7kPPyfAh32n6N3oAEzn0G3NaDFOodAG3cbMGe62zbQ&#10;mf1mWmfCLECPzgOdDzkPBQX/D8L1bdQyyM6nAAAAAElFTkSuQmCCUEsDBAoAAAAAAAAAIQA49NSY&#10;AyEAAAMhAAAUAAAAZHJzL21lZGlhL2ltYWdlNi5wbmeJUE5HDQoaCgAAAA1JSERSAAABPAAAAFMI&#10;BgAAAALQuz0AAAABc1JHQgCuzhzpAAAABGdBTUEAALGPC/xhBQAAAAlwSFlzAAASdAAAEnQB3mYf&#10;eAAAAF9pVFh0U25pcE1ldGFkYXRhAAAAAAB7ImNsaXBQb2ludHMiOlt7IngiOjAsInkiOjB9LHsi&#10;eCI6MzE2LCJ5IjowfSx7IngiOjMxNiwieSI6ODR9LHsieCI6MCwieSI6ODR9XX0H4w8ZAAAgLUlE&#10;QVR4Xu2dCdBeVXnHjywqVGWpaJQkGCg4tCUdFMwCVLDgwqK0IcQK1WnHHZUsiLZTR7s6aDbcat06&#10;tDqSBWtrYwKRVqskARXUqqEaBLIIKmUSsFN10PT9nff+v+/5Ts6999z73vdL8n3nN3Pnbuc+Z7nn&#10;/u9zlvu+j9vbw2Uymcwk4JBinclkMhOeLHiZTGbSkAUvk8lMGrLgZTKZSUMWvEwmM2nIgpfJZCYN&#10;B9S0lIe+u9U9dPfd7uHvb3N77rvfb/989x73s9273SGHHeaecNRR7qgTprunTJ3qjp7xLHfsKSe7&#10;p556qt/OZDKZOvar4O28bZPbsWmz++EdX3U7e+u2HHHssW7Kc093x8+a5aadNdc9beZpxZlMJpMZ&#10;ZdwFb9u6z7ttG2523/uXz7m9v/xlcXRfnjJtqps6Z4777uo17jcvn+/3tyxb0Ts22+3cvKUIFeeI&#10;Xz/WnXLJJe6kC1/sBTCTyWRg3ARv2+fXuzuuf7/7ybe/UxyJg6BNndsXunlrVrmb5i9wFyxf6rau&#10;ucmfn7V4oT/G+vblK90jO3b642U86wXnuVmLrnZTnnN6cSSTyUxWhi54P/nOd93m9y5z9278QnGk&#10;D17bzs2bo4J1wYql7tGdu9yp8y/rnd/R8+6m+TWwvXXNWr+NxxcDbzC0e9orr3Rzr73GPfGYY4oj&#10;mUxmsjFUwduydLm7fcX1xd4oCNrW1Wu9eOHJhSCGhKniH2aftY+oIXR4hRsXLXGnXn5Zb31NcWaU&#10;85de537rD19e7GUymcnEUATvwTvvcl98xzvdj77xzeJIv6mqvrd5a250u7bc7gcqHtm5s9TL27X5&#10;du/ZEYaRWaC5++Spx0fFDP54y22+yav+P0SQa22/38kXX+TO/eu/cEced1xxJJPJTAY6F7y7Pvox&#10;95/v+qtir+910d8GEinED+/u+DmzfNM11jTFy+M6rrcgkhsXXxMVSTWT6fO7af6oF4cI0gwO47n4&#10;Ex91J73ohcVeJpOZ6HQ38binm7csXDJG7ABhYnABL0vihceGMPU9uH2FCxBDrrvpsgU+jBe6nmDK&#10;VoxT58/za8RUzF6yyMcVE9V/+5PXRJvcmUxmYtKJ4D2yfYe78aKXjgwm9PvSbvSeHCBYNGHxwLTP&#10;Ns3VWB8e4PlxnqYodhmlJaxv3hpBs+DVIYY0aQUDH7b5S7x9D7MvmvQz3nL1Yr+dyWQmNgM3afds&#10;3+5umrfAPfrDHxZH+n10alIiLPLirt51vxefMpGzYEPQb8d18uDANlnLwAYCKcGTTcSTdHkBLdJ2&#10;wrnPd5d+6h/9diaTmZgM5uH1tHL9668aI3aAB0a/GQJHf5q8KZqnKWIHCBVCx4IoYaMvVNO8t5gC&#10;oshoMHA913KMNNDEVd8i3P/FL7lbr317sZfJZCYiAwneLYuWuB9981t+m2aimqxMGWG5/vgTxohT&#10;3RcSFgkVfXf02wGixZSTsvl3MRQnoklfHqiprTjEtz/1aXfn33+k2MtkMhON1oLHaKy+fgC8J5qc&#10;8uYQP6aWIDRqNjaBeXSAXWweP3uW74+bt3aVH4hoA4Mk2LpgxbJiMKMvhrZP78t/+Tdux1du89uZ&#10;TGZi0aoPj3l2qy65tNgbC/1kZdNGmoAIaf4doqcvLXSsibdoQYgRN+slIszYVLqPOelE94qNG9xh&#10;T3hCEWI47OzlpYypwUj05p53Oq1XDiE2XMxeaMdSFn94TWo6m+QHUuKvshlSlVdIzW8q3JMtW4qX&#10;ZmFj/vx+KyekLh9hntesWVNqqwyumT17tpszZ47fT81vLFzbMhHYpHxYY4tF6UqhrL6XkZreVoK3&#10;6uKXuQfv+obfllggSgJxShlUCEGIJGZ4YPSxIUAa/bXz+eiHkygOIq7hwIY47cpXuBdc9+5ir3u4&#10;oStXrvRrCzeOir5o0agXS6VZsmTJmLCxcCtWrPCLZdWqVaUVDZuqmIKwCxcuHHMNNnmw69LKA0fY&#10;8AHC1rJly/aplGF6Oa+wUFVGEMazadOmfeIA8knaLITjgcK2thELW55lYAubXCdR4hjpIf2UeUgs&#10;DYAN8mvLW/aF8mTzGzsGKgOOYyNWdqtXrx65HsK0cS5MUyq6p9hQ2ZAW2Y/FH2PBggXJ972qju8D&#10;gteEze9dtnflM6f7Ze28y/d+Z9XqvT1vae8nZs0dOd504fo923d4+ztu2+SPsRZs6zwQJ2FYA+eb&#10;puGWhUu8Tdax8yz3bLjZ2x8mvZu/t/ew+eXyyy8vjsbZsWPHSNgyCLN8+fKRcL2K4I9VsXjxYh+W&#10;tFShcCxsl2Hjr8tT7wGtDWfjDdNo84utMmzZUSYiLK+26cWO0lkGYbhOcZWlFzukMcyrvdZSFbfN&#10;d+y80PVVZViFzRvlGcJ5lTN5i4UJUVmzkD6LtdckzY368PghADtRF08Mz4iBBbwvDVqkgHeGd8VI&#10;rv2iQoMcjM4KtnUe8AKBPjngPDYYGcamBiWqwEPEc7SjxsSBDcV1299e59fDxL7p8DCqICxvMr05&#10;YxDGnudt2KuIxV4cpQHbVVx2Wb9fFarSipckW72K6ddl6G2NV1mGjcuWF7Cv+MI3v4Vwurb3kPg1&#10;6HqVGV5F6FlY1q7ttzZsWYDsQFk6bBrApsNC/HhY4X2211ps3CGck8cMMS8TOG7vW1PkTZLmWFqU&#10;RhbKBy+wLC0ivE8W2au77yGNBG/L0tGCoykrYZHw8XWEoElqxUOwz7UMPkjUGIWV8CCeIZy3zVY1&#10;n2k6c1xfYwA2sY3whXEDx3Tc9uMh1qTXfsnx8LZtPYHvjxAPi6qbOiiqvFQI20QKkaB0Gb8Egbir&#10;KjYVn4ek7YMmEMxB0m8FTP1yMSSGsTDEj7ikpqMsXBvhUdwxsCV7tgtBUDe4PiZUKWBT5VKWBmFF&#10;nOuaiFWMpvc9WfDuWb/B/eCW/k88IXRM6dDAgQQE0WMb8UCAECRAfETME2QEts47lK0Q4mPUVWkQ&#10;CB8CZiGMF2FTQBwjfYwwM40G4bUDIluWrthnnuHBApVBlRjRqRK9ptRVsrqHDEgTFT70lpqCHRvf&#10;oFQ9hHpB8YDH8hV6ZW1oa6PsOu6VPOjw5acXUp1QVaFySEk3aVE4xd0Wrm9635MFjx/vFIgWHf0S&#10;KdskRejsN62c0zw6C+Hw5ljL0wPs+nXhsQkdt+iY4saebIK14Qc4ijitoHGMZjQjtGV87QMfKrb2&#10;P1SY1DcaDyeVa1iiVwVptF6ePAALzcNBhYo8qZk5CKRRVAmwzRMPehdeynhgy5l7oTRTHwa5B20E&#10;K9WbroO0x+pVFUmCt23devfj//q23/be3Zqbel7Rqn2ETjBCq3Pe2zMVQpN9H+l5bAiNrg/he1iE&#10;Us1drtO+/VbWgnByXjY1uksaNH+PMGFzm6Yt6Q29TJ3/1g3/5H764I/89sGG3qiq0FTQMo+ra+xD&#10;xGirRSJY1XcXAzsSGpYuBJy0yA6eTtXDb18gQBroIx2vMh0E6+WRXsqfZRDvzgpWXR+0sN04dX28&#10;QvVFi9LflCTBu2fDzcVWL+Ked4QA8SXFxkVLvPAhMiH6qiFE1yM8iAwgllYwgX2EiIVtrrP7Qtfq&#10;GMIm1C/IeqS52vPwsEHarR0Jq0D8rAD+wJTBwQaiZx9kKst4PKDEK3FQRRXET3qqxCUGDwiVX0sb&#10;sMG0B5a5c+f6hXRs2rQpqVlGnljkaUtAsNM2TeOBLW/uBfmnXigf+4PU8lLrREvb+pskeN/718/5&#10;NR6P9cgQIYTCCofQcStGIrwG8ZE31hTSE7ue/sQwXn4UVM1n26wFwuL5MaDCyLEdgIF7b7212Boe&#10;w3xY9pfoWQGxTU8qcJu+O4SGfGhhDlaql2DB28EjUZljo8mDTzqYTyZBB2x14XEOE8oMlO8Uga/C&#10;lllq/bXXpJY55cwLyS5tqBU8PKJfPfaY38bjwSuz0z7KPDkEpC9s+1ZGzlkPi0EHeXttwKuz3mLZ&#10;jxSQVtJUBT9LhTeIYOIJivv+/Yvul7/4RbG3/+DN3OTBtHAdFV7Xj4foEZceKnl46vdp87CFeVc/&#10;ZRO4BuGXeEIbsSItehCVrtCTPdAgnUprWJZtsM3Y1P44Wz56ATeFtLepP0mCJxAT+tIQF0Y2WSRa&#10;ZdgBCQseFn1xXG+9RjuCWkcYFpGjqR16bwLB5nvcMmIiabFl0RW20g3SgRsj5vkQH56J4kXwwv61&#10;rpEXhKhIZCU0g0I+rJfVFNvMQ4irxIrzMS+GNNj8dH0fu0Z9aLYvrS1t++NEar9fDMq8qWDWCt6u&#10;2+8otvqC0Beql/vF/nhADHl3VtAs3hsrRG9QsIFXVgXTX6rABv+XYfvuaOYK/jB8GEh86iqMHri2&#10;b0URil6qRxJ72FMgHqUZsRskD1VpIB/0ozUhFCu8vLI4aJKXecQ2PyrXyQB5tS80ee9VqGuDMhu0&#10;Sd2UZA8PEQiFq84jGpk2UlEBEBnb/2a/ya3Dhm3bBxiCaCpf9OfhzSrf/GjCMAg9oDKoKFSQugdK&#10;wlklDthA9NpSZTuGHY1NyUMZVfHiqVYJadm1pMU2bRl1jYXFG0FUYy8IeyxVzJuWYVeofqR6ZHVw&#10;P5Vn6m/VC9R60V15+U2oFLyHtm4ttvogeng8rG0/Xhny3OpELBx5TUVCxLW2vy1GX7D76SjzOAVh&#10;mbai/jylTVNzuobKYiuMrTQ8FCyMqFFBU5pvaqLWVT4e9NTOX9JgBx1otlXZDqHpI5FrMlgRxqsH&#10;hoVzrMmnPjaPNZEIZ/vnKMcw7Ty0daKnQQ5sWU+GYypz7k+ZmBPOxpviDQmuteHJc1MUP2u7Pyh6&#10;YZB3bFI+sfRxjHOqd2XlBNixNqxQDkLlr6Xc/ZnPupvffLXfRiR48BE6vB7m0NWJDCAcDBbUNTex&#10;y+BFSliB+JIWBinK+u1IN7+6HPYlWk/OQnim2uAx4t3ipeKhyr6dv9cl3GBuqr3JVAiOs+aBrBM7&#10;KoQebPWt8HCzHfsFD0G8XLd9+/biyFhIk33YsCfvAKFOfVNjB6GsSoulafMUYgJu7dhyAdu0Bz1o&#10;rAljy133SGKv63SPCEf4GHphCVuGVdfZewph+lPLv85OVRqaQFkQD3ZVLjavKfU4fA5CwnvWhErB&#10;2/yepWO+sEBg6AdjpLNMYEL0WVmbn4vqApqleGwxYn/mLRA1hA6htP+De+knb3AnnHeu3x4WVBSg&#10;ksjzmwgoX20r64HERL1HXUIZHWjlU9mk3X3ffX7Nw49nAwgXYpfq5eAhlY3UxsDTs7YVt/0eFzge&#10;hg3hXJnYAfPyykAIySderJ3Ksvu++4ut4YEgsEy0B0n5mghM1HvUJQdi+VQK3v9s/e9iCwHou6QI&#10;SP+XUtIywk84aeCjSpzAC9vaVd6zIiyLBg3of7MjpqSDsFWCZvHN056I0Yz1Yub3+3kKCdNpvcBH&#10;d+0qtjKZzMFGZZP2Y6ef6f73xz8u9saCKJQ1BwVipHD6QQE8RI5xDtHB+xsZFTV9bepjw7PTYIP6&#10;99R354/1bMRsqn+RsGz3vcG+HQkdNmI/R2+FFWjGq0n+7N+/1L34A/nPuzOZg5FKD+9ne/b4NWKC&#10;V8da1IkdICgs3iPsiZBfesKja/WFBN4ixxgIYY1oSQQlZoiU+tE4J09NPxiK2GELm1wvJJocJx0s&#10;/EGQhDWWD65BJDnHRGX74wf/99BDxVYmkznYqBS8Qw7tn6aJyRQNQLDAil8Zsc/OJB4SFC9wvXB9&#10;Uet/dYEYIVJ4Wuo7tMcQNjVlJW4SrnBAxQtqIW6CaxmIkNcWQn41Gtv/kYTRUePHHXposZXJZA42&#10;Kpu0Hz9jtvvpAw/4B7/fr9b/y0SJi7ywMiROiBDNQoSHbTU3Ec/Yj3e2hXQhUBZsj3qRO3weEFj7&#10;A6YxbBPY5pOm+QtXLi/2MpnMwUSlh3fU9P4DDzQJ+QURPCMe+rIOf4uanRJIsOKB4KTYAWujjNjX&#10;FlyHh4YQ4tHJY6sSO4QacUYsyasdIX7SlCnFViaTOdio9PBuuXqR27r2M34bj8eKhPX0qtCILsLG&#10;t7ehV4hdxKUvjDtGmrx1tokfr7O/3fc8JbCDQpoZXZYY0+enZu3vvefd7reveIXfHi/snC8mcQ46&#10;teNAnB+VGV8m6zzCSsG7Y+X73Ob3xmdx4wWpaVoFgqavFWhaxvrNbPMR4cKL9NslD7ZEUf2K9ONx&#10;rAuxqwNvL+wT7BoqYzijXxUU2Ef4+EQrdXa8vnKw9iScVHg+m0qxxfX61MumyYLdFHtKUyrYLJul&#10;H7PF97tlDzNpt18eWGLlWpfWMC7KqepXaKrSFqKvJNr+BhyoTrHYe697qDpVVcbAVyv6SiOFsnzG&#10;yp80VH01UnUPUr/eqRS8bes+79a99g3FXh/ECeGCsk5/C+FpDgOCFPaxAT+4CZpSAnhreFl4W/L+&#10;QOc5hjiKMttd85q7vuaOfNpxxV63qFJyY7n54ec+YaWlItXdaMLpu1DsqTKzz9udCkR8YM+XwXU8&#10;gFzDNpAO/TgAx3SOPJD+MpuyZSs+4XnoLKSRPFelL5Yu4i8TCYWx8SsfZQ9oWF5AehHI8Jqy8KSf&#10;/MXiiEH6+CwNuNep1wnSQfyUX+x+cN6WW1WZAWFURwX2uM4iewiYrcOCc2XlU3WPuYYXLmmAMvtl&#10;VAre7h/c6244Z/QzKsQHryv1O1qhZmtZk1OCR7ORfkJGUfV9rAY+OKe5fJq+wnGJ3ngI3q9Nebp7&#10;9ddHfy6rS2zF5gZWvem48bxpqfwp38hC1cNChVOlo+KmfKtYlV7SR7yEgboHVR/+Q9lH5djDborA&#10;229n68oSsE1ZlcUdMn369GLLlX5/LML01IUPUdqg7n6HELdednXXKiykeJLkiWsglifOkfY6jxHs&#10;/af8uV9V9QXbxJ9yb0MqBy2OPnGGe+Ixx/htTQOhH05/q6hjdSBcmoYSg+N+JLcndjRTbT8f2yyc&#10;U1OWuXGInT7w7wtp2uBHUxBr8fSZM4utbuEGSjx0w6tQGN52ZajCARWjqgJRIRWnva4tYR7q7KWI&#10;TJufg4fQG4mREr+lSXgbtmk8ICGAqvsdg3LnfkJKnaIeKPygYA+xS7FnPXrVv6rr2pSjqBQ8eMZz&#10;n+PXiApeFmuassMQGPXz2SkjiCHxcoxFI61MLVHTWn15XcD8O7soDpjynNOLrW6xglBXMQUCViVi&#10;TW1aWzxk9kFrg62UXTxEpC/Fu1G81quwHmwMXdP0QRrkwUsBsabslG+25e3VQTjdQ8oiJa2qU13c&#10;L2jqgemeEX/ZbxIK8tOm/GsF7/hZzyu2xoIgacJwFyAseHB4ejR/sYt3RZOWgQIJz4in2RM/hA+P&#10;04rSoBA/C7ZZ7P/VlpXFoFhxqRIxCze7rDLZyt7EHhVU1P3se5OOaxjkIap748cgP7ZpVid6ByL0&#10;VXGPbVnb3waswr7w7H2tgjJDXNsISQhNziZ2VP+aiF4bagVv6lnlv0nGt6+pzdo61NyluUyTld+k&#10;Y7CDbUQHEWKSMv2I9PlxDg8s/HexQVHzmHyFYv7M551ZbHWHfWN3UdFCmti0TYumzac6UtMRxotw&#10;U0ZtyoZrrOhh52ARPR508s4Li3xItDhmX5AxwvNtym4QbJ1ugvIZil6X1Are039n5kg/HuBxITqI&#10;Dd6V/W51EBAXmrTy7vAeacqyTVyInW1GSyAluOrfa4uPvxA4ea8IuuI55aUX+3XXMEolUr2xOqzN&#10;JpXdhh30zdqmmQ54llzLQr+m+jbbQp7CJmFXooc90qf0xhY7YNEE0sjDr3ti+zDt/Y1h711XdaoK&#10;m1+VR1skeko3eWlbhjFqBQ9OeeklxZbzc+R8fxoDBj1RQBxsx34bJGR2YjJTUtjGswOtEVg1OyVG&#10;XYBwWq/O9x2a5uyM888vtobHoCIj2toJm6lt7HANFV5ved7W8k5SoMKHy6Dw8Eh0SV+XohdLr13a&#10;Cg5ptB63tVPnQXVVj1KJ5XsQuJ77NQzRq5yWIrZ/+Svun19+hd9GEKx3xT7NzkH+fQyPkYEHxFRr&#10;DVxg3/bR4QUySRmRZHqKJikDHmFbiAfbfFWB2ILE97AjjnCv/dad7vAjj/T7XcKDp4ePG50yJaAO&#10;KzhUmpTOfqApZD2qqikUthIiaFRQjtEESZnAarHpDaeGKJ4m0zmYNkJ6QqElDnkfxCEx1vHUOEiP&#10;RCXlGk1jSb2/Sg/3zpaFygi4p2Viau9jVZzWHhBW+YKqF1VVGRA/6U+ty9R/0hKGxz521ES3eSF+&#10;0pdax0SShzf9nLPdCec+328javKGNCmYzv22YgcIjdaIm8QOsBsbpaUJa4Vw0JFaCSlgV54ePPcN&#10;rxuK2EE4JN8F9iFpQmplL0MVkoexaUUsA5ukpYuysQ8I9njQwv6uAwHSRb6pG6y12HtSNXhhPXXy&#10;WVZ2HMcOosKi5qhewG0h/jIxbgJ55sXFGkgv6RuEJMGDWQvfUmz1Iu5VEiYB849e8oIGQeKVOkrL&#10;OcQP4cMb41hbiMNOP8Ee3qomViN0Z775Kr89DMJmZJMHsKwiWxHFXqrNMnv7G1vpBwXBs6LHA5Q6&#10;8jkecK9IF3lWWrVwTEJSd09teZWFxSYvp9CzYr/NC09IqLoAW3YivLzftnU1WfCeceYZIx/Ne6/L&#10;9G91gTxEmsd1o7QIVFejtHiSCBzNY4S8P0o7WpjnvPPP3aGPf3yx1z3cSCqeaPIGI2zYLAEeilRv&#10;wCJbXVbYptSNDuOFpAp4GRIQ4MEZ1F6XcK+4f2UekgYvSHfs3kN4/+o8NsJLUIYB96ytQAFpC0Wv&#10;LcmCB3OuHX0YY01YxAiPzDYHU6A52vfo+jdZ1yNyiFBslFbIu4ulpw7SClyLR6dmumBKzmlX9vsu&#10;hwnipApOxUgRPTXHyh4MHmhVEMLVPdRUIlXKFLHretpKCspH6BVblIe6B8yK3oECaeY+VH1VYu93&#10;1YuMcHrppdYp6Fr4yA/3rMpu3b0Cid6gNBK8I5/6VPeC695d7I1FI7UIR+of/AhNbUHQNi5a4gVI&#10;3pYGEDgOnON42JSOiWEVCBtz/qw4k3ZEVpz9Z28vtoYLNxORUQWlklS9FRE7vbXLKpIqCGtV+DLR&#10;Iz49EKSjTEQtNm11YlqHvb7sISaM7YgvQ7bqpm4A5d1U9Mh3k7zbsOG1IboHVeVP3nWeuLl3ZVhR&#10;J5wdaCij7jyE+YilgfPUUfJkWxsxyAfh68qSvIfN76YkjdKGrHv169y29RuKvb6nhGjRD0bzE09J&#10;fWCp0E9HHx6DB0xPoY9Qv8aCPTVdNbjAtBiau6wZqW0zQotIK82hhzj7rUvG9FuOB7rpPPSsVbnV&#10;J8d5KpcqmxXJMnSNFUjZtPY4ljKaS7qYKxdWTtmN/XJIDJtP5Udgy2LPk9+YByp79uFTmnjoQ5sC&#10;23oZ1I24xprT2I2NShOurJwITznp3tkXGBAmJsaxPALhCVtWFwhv6xTxs1a94uVgbWIrjBusnRDs&#10;Wew9K6un5BmbCosN7pfyUwbXcM/K0llFK8H76QMPuo+fMdp3hlghGvS7MZAgECo8tZTmJjYQOjwv&#10;vKywLw1xQug4jldGXKwJa/9VrA6usXZlC+GUSE8752z3Bzd+ym/vL6gEVCx5KuxTEVSxqEBhJauC&#10;62mGssYmayq8rWQpKF2x8Jwre+hCquyUwTVlaeVcrJmdkibC8BBVPTwp6bVCXxWeczYfxB0LZ+1B&#10;lU2JWBW6vqxOUR/COC1cq2tSICxUCXHbvHAtpNY30UrwYNu69W7da19f7I16eZpOgpDQ94YgpXh7&#10;XO9HantihPioyeq9u56g4f0xMivRQwAZzeWa1DjkRdppL0Acton8qq98yR0941nFXiaTmSi0FjzY&#10;snS5u31F/D9aEReEyApLHYgezVM1WxFN0NcV+sMfRJF1X/jmjPEqq0DYAJHE88QmWI/vwo/8nTv5&#10;oguLvUwmM5FoNGgRMvuaxe7Zl76s2OuDqCB2/Wkeo2KHQNFclYjFkJdmxQ6wxTQUHRtZ94SxSuwU&#10;p0AgGdzgGkaG7beyMPft12axy2QmMAMJHrz4g+9z084eFR0vKr1mo20igvfaisXvlwgfgw+MyHrv&#10;sOfZIUgMTgj2sc0vIlf12yF0eH99b3E0Lj4dA2/DXD/zVX801AnGmUxm/zNQk9aCUO0jcj2hQXQ4&#10;Tn+e/d6WfTtQ0AUaJEHk6N/DNsKHN6d42A/78Oa+7a3uzLe8qdjLZDITlYE9PIGQnPWnbyv2RmF6&#10;iReZnrjZ5qPm2QFN4JFmaonnVwYi1xfW/hQT4kDMEDiOIW54iGxD2K944Yc/lMUuk5kkdCZ4cMab&#10;3ugu/eQNPQHqz4RHfGg26sN+fdkA3gvreX8a3CAswsUUEQ0uANfY69hGQCV09MnRFwfeuzOCSdMa&#10;cSOMTRPwFcUrv/wf7uRLLvL7mUxm4tOp4MEJ553rrti4foxo4W2x6IsKi/W4JEa2aaxjgJgximtH&#10;V7mWfbw7vDnWgjQgkIiutcmxeas/7Y458cTiSCaTmQx0Lnjw+Cc/2XthL/nwB91R081P1ZimpNAx&#10;xEweWxneC+x5hlbUgP46jQojcmq+SmgF8/kWfO6z+1yfyWQmB50NWpTxq8ce8/P1vvr+DxZH9gWh&#10;Q6jw3mj+yhtD4NR0tcKFoDEnz05JQWD57jb2ZQe/dvK773qHm/mqVxZHMpnMZGTogid233uvu+P6&#10;D/jBixjewytGV/WpGMfwxjiu710RNkQx5fvZQw4/3J3xxte7M958lTv8iCOKo5lMZrIyboIn9tx3&#10;v7tnw83u3i/cGm3idsFJL3qhm3HB+e6kl7zIPfHoo4ujmUxmsjPugmf5+Z5H3M5Nm9yuO77qHrzz&#10;LvfA175enEkHQXvazNP8H4Y/c9bz3LSz5rrHHTKUrslMJnOQs18FL8bD3/u+e3jbNu8JPtJruj66&#10;a5f72e7d7pBDD3VHHnece9Izpvgm7tEzZrhjT/4N9xQzKJLJZDJVHHCCl8lkMsMit/0ymcykIQte&#10;JpOZNGTBy2Qyk4YseJlMZtKQBS+TyUwSnPt/rjEgVPiNyzsAAAAASUVORK5CYIJQSwMEFAAGAAgA&#10;AAAhAHqRVSjfAAAACgEAAA8AAABkcnMvZG93bnJldi54bWxMj0FrwkAQhe+F/odlCr3pJkqbGrMR&#10;kbYnKVQLxduYHZNgdjZk1yT++66nehzex3vfZKvRNKKnztWWFcTTCARxYXXNpYKf/cfkDYTzyBob&#10;y6TgSg5W+eNDhqm2A39Tv/OlCCXsUlRQed+mUrqiIoNualvikJ1sZ9CHsyul7nAI5aaRsyh6lQZr&#10;DgsVtrSpqDjvLkbB54DDeh6/99vzaXM97F++frcxKfX8NK6XIDyN/h+Gm35Qhzw4He2FtRONgkky&#10;TwIaglkM4gZEYQ/EUcFikYDMM3n/Qv4HAAD//wMAUEsDBBQABgAIAAAAIQDM6ikl4AAAALUDAAAZ&#10;AAAAZHJzL19yZWxzL2Uyb0RvYy54bWwucmVsc7zTTWrDMBAF4H2hdxCzr2U7iSklcjalkG1JDzBI&#10;Y1nU+kFSS3P7CkoggeDutNQM89630f7wYxf2TTEZ7wR0TQuMnPTKOC3g4/T29AwsZXQKF+9IwJkS&#10;HMbHh/07LZjLUZpNSKykuCRgzjm8cJ7kTBZT4wO5spl8tJjLM2oeUH6iJt637cDjdQaMN5nsqATE&#10;o9oAO51Daf4/20+TkfTq5Zcll+9UcGNLdwnEqCkLsKQM/g03TXAa+H1DX8fQrxm6OoZuzTDUMQxr&#10;hl0dw27NsK1j2F4M/Oazjb8AAAD//wMAUEsBAi0AFAAGAAgAAAAhALGCZ7YKAQAAEwIAABMAAAAA&#10;AAAAAAAAAAAAAAAAAFtDb250ZW50X1R5cGVzXS54bWxQSwECLQAUAAYACAAAACEAOP0h/9YAAACU&#10;AQAACwAAAAAAAAAAAAAAAAA7AQAAX3JlbHMvLnJlbHNQSwECLQAUAAYACAAAACEA/R9gQtsDAACx&#10;EgAADgAAAAAAAAAAAAAAAAA6AgAAZHJzL2Uyb0RvYy54bWxQSwECLQAKAAAAAAAAACEAeCknkXrJ&#10;AwB6yQMAFAAAAAAAAAAAAAAAAABBBgAAZHJzL21lZGlhL2ltYWdlMS5wbmdQSwECLQAKAAAAAAAA&#10;ACEALUHyLJUUAACVFAAAFAAAAAAAAAAAAAAAAADtzwMAZHJzL21lZGlhL2ltYWdlMi5wbmdQSwEC&#10;LQAKAAAAAAAAACEANuqoo61EAACtRAAAFAAAAAAAAAAAAAAAAAC05AMAZHJzL21lZGlhL2ltYWdl&#10;My5wbmdQSwECLQAKAAAAAAAAACEAqxONSjbCAgA2wgIAFAAAAAAAAAAAAAAAAACTKQQAZHJzL21l&#10;ZGlhL2ltYWdlNC5wbmdQSwECLQAKAAAAAAAAACEAHjMgf3E+AABxPgAAFAAAAAAAAAAAAAAAAAD7&#10;6wYAZHJzL21lZGlhL2ltYWdlNS5wbmdQSwECLQAKAAAAAAAAACEAOPTUmAMhAAADIQAAFAAAAAAA&#10;AAAAAAAAAACeKgcAZHJzL21lZGlhL2ltYWdlNi5wbmdQSwECLQAUAAYACAAAACEAepFVKN8AAAAK&#10;AQAADwAAAAAAAAAAAAAAAADTSwcAZHJzL2Rvd25yZXYueG1sUEsBAi0AFAAGAAgAAAAhAMzqKSXg&#10;AAAAtQMAABkAAAAAAAAAAAAAAAAA30wHAGRycy9fcmVscy9lMm9Eb2MueG1sLnJlbHNQSwUGAAAA&#10;AAsACwDGAgAA9k0H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27" type="#_x0000_t75" alt="A close-up of a logo&#10;&#10;AI-generated content may be incorrect." style="position:absolute;width:7232;height: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5qLyQAAAOMAAAAPAAAAZHJzL2Rvd25yZXYueG1sRE9fS8Mw&#10;EH8X/A7hBF/EpathaF02ZCAobAPXTXw8m7MtNpeuiWvnpzeDgY/3+3/T+WAbcaDO1441jEcJCOLC&#10;mZpLDdv8+fYehA/IBhvHpOFIHuazy4spZsb1/EaHTShFDGGfoYYqhDaT0hcVWfQj1xJH7st1FkM8&#10;u1KaDvsYbhuZJslEWqw5NlTY0qKi4nvzYzXYz9f3Vb5brD/65Y1qbI5q/4taX18NT48gAg3hX3x2&#10;v5g4X6nkLlUP6QROP0UA5OwPAAD//wMAUEsBAi0AFAAGAAgAAAAhANvh9svuAAAAhQEAABMAAAAA&#10;AAAAAAAAAAAAAAAAAFtDb250ZW50X1R5cGVzXS54bWxQSwECLQAUAAYACAAAACEAWvQsW78AAAAV&#10;AQAACwAAAAAAAAAAAAAAAAAfAQAAX3JlbHMvLnJlbHNQSwECLQAUAAYACAAAACEAeJeai8kAAADj&#10;AAAADwAAAAAAAAAAAAAAAAAHAgAAZHJzL2Rvd25yZXYueG1sUEsFBgAAAAADAAMAtwAAAP0CAAAA&#10;AA==&#10;">
                <v:imagedata r:id="rId7" o:title="A close-up of a logo&#10;&#10;AI-generated content may be incorrect"/>
              </v:shape>
              <v:shape id="Picture 23" o:spid="_x0000_s1028" type="#_x0000_t75" alt="A black background with a black square&#10;&#10;AI-generated content may be incorrect." style="position:absolute;left:7444;top:1055;width:12941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1xCygAAAOMAAAAPAAAAZHJzL2Rvd25yZXYueG1sRE/NSsNA&#10;EL4LvsMyghdpdxOttGm3RZQSb9VWD70N2WkSzM7G7JrEPr0rCB7n+5/VZrSN6KnztWMNyVSBIC6c&#10;qbnU8HbYTuYgfEA22DgmDd/kYbO+vFhhZtzAr9TvQyliCPsMNVQhtJmUvqjIop+6ljhyJ9dZDPHs&#10;Smk6HGK4bWSq1L20WHNsqLClx4qKj/2X1bB7P/fJS7516pyPs5unTzPkx4XW11fjwxJEoDH8i//c&#10;zybOT2fzuyS9VSn8/hQBkOsfAAAA//8DAFBLAQItABQABgAIAAAAIQDb4fbL7gAAAIUBAAATAAAA&#10;AAAAAAAAAAAAAAAAAABbQ29udGVudF9UeXBlc10ueG1sUEsBAi0AFAAGAAgAAAAhAFr0LFu/AAAA&#10;FQEAAAsAAAAAAAAAAAAAAAAAHwEAAF9yZWxzLy5yZWxzUEsBAi0AFAAGAAgAAAAhAJa3XELKAAAA&#10;4wAAAA8AAAAAAAAAAAAAAAAABwIAAGRycy9kb3ducmV2LnhtbFBLBQYAAAAAAwADALcAAAD+AgAA&#10;AAA=&#10;">
                <v:imagedata r:id="rId8" o:title="A black background with a black square&#10;&#10;AI-generated content may be incorrect"/>
              </v:shape>
              <v:shape id="Picture 3" o:spid="_x0000_s1029" type="#_x0000_t75" alt="A close-up of a sign&#10;&#10;AI-generated content may be incorrect." style="position:absolute;left:21570;top:1172;width:13792;height:2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sdIyAAAAOIAAAAPAAAAZHJzL2Rvd25yZXYueG1sRI9BS8NA&#10;FITvgv9heYXe7CZLTU3abRFBEPFi66W3R/Y1Cc2+DdnXNv57VxA8DjPzDbPZTb5XVxpjF9hCvshA&#10;EdfBddxY+Dq8PjyBioLssA9MFr4pwm57f7fByoUbf9J1L41KEI4VWmhFhkrrWLfkMS7CQJy8Uxg9&#10;SpJjo92ItwT3vTZZVmiPHaeFFgd6aak+7y/egr4cyRwPU8kftZP3x8LkhRhr57PpeQ1KaJL/8F/7&#10;zVkw+apcGVMu4fdSugN6+wMAAP//AwBQSwECLQAUAAYACAAAACEA2+H2y+4AAACFAQAAEwAAAAAA&#10;AAAAAAAAAAAAAAAAW0NvbnRlbnRfVHlwZXNdLnhtbFBLAQItABQABgAIAAAAIQBa9CxbvwAAABUB&#10;AAALAAAAAAAAAAAAAAAAAB8BAABfcmVscy8ucmVsc1BLAQItABQABgAIAAAAIQB7DsdIyAAAAOIA&#10;AAAPAAAAAAAAAAAAAAAAAAcCAABkcnMvZG93bnJldi54bWxQSwUGAAAAAAMAAwC3AAAA/AIAAAAA&#10;">
                <v:imagedata r:id="rId9" o:title="A close-up of a sign&#10;&#10;AI-generated content may be incorrect"/>
              </v:shape>
              <v:shape id="Picture 22" o:spid="_x0000_s1030" type="#_x0000_t75" alt="A logo for a diabetes center&#10;&#10;AI-generated content may be incorrect." style="position:absolute;left:36869;top:644;width:9067;height:4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1JygAAAOMAAAAPAAAAZHJzL2Rvd25yZXYueG1sRI9PT8Mw&#10;DMXvSPsOkZG4saSrykZZNk1ISAgu+9PDjlZj2mqNUzVhK98eH5A42n5+7/3W28n36kpj7AJbyOYG&#10;FHEdXMeNher09rgCFROywz4wWfihCNvN7G6NpQs3PtD1mBolJhxLtNCmNJRax7olj3EeBmK5fYXR&#10;Y5JxbLQb8SbmvtcLY560x44locWBXluqL8dvb8HguVjg8vNMpyzvPi7e7Kt9Ze3D/bR7AZVoSv/i&#10;v+93J/XzrMjNc2GEQphkAXrzCwAA//8DAFBLAQItABQABgAIAAAAIQDb4fbL7gAAAIUBAAATAAAA&#10;AAAAAAAAAAAAAAAAAABbQ29udGVudF9UeXBlc10ueG1sUEsBAi0AFAAGAAgAAAAhAFr0LFu/AAAA&#10;FQEAAAsAAAAAAAAAAAAAAAAAHwEAAF9yZWxzLy5yZWxzUEsBAi0AFAAGAAgAAAAhADKY3UnKAAAA&#10;4wAAAA8AAAAAAAAAAAAAAAAABwIAAGRycy9kb3ducmV2LnhtbFBLBQYAAAAAAwADALcAAAD+AgAA&#10;AAA=&#10;">
                <v:imagedata r:id="rId10" o:title="A logo for a diabetes center&#10;&#10;AI-generated content may be incorrect"/>
              </v:shape>
              <v:shape id="Picture 6" o:spid="_x0000_s1031" type="#_x0000_t75" style="position:absolute;left:60139;top:1230;width:8077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bwLyAAAAOIAAAAPAAAAZHJzL2Rvd25yZXYueG1sRI9Ba8JA&#10;FITvBf/D8gq91U1jFY2uIlKh2pNR78/sMwlm38bs1sR/3xWEHoeZ+YaZLTpTiRs1rrSs4KMfgSDO&#10;rC45V3DYr9/HIJxH1lhZJgV3crCY915mmGjb8o5uqc9FgLBLUEHhfZ1I6bKCDLq+rYmDd7aNQR9k&#10;k0vdYBvgppJxFI2kwZLDQoE1rQrKLumvUXBa50c6ty7ttl90dZuf2t71Rqm31245BeGp8//hZ/tb&#10;K4gHk2E8Gn8O4HEp3AE5/wMAAP//AwBQSwECLQAUAAYACAAAACEA2+H2y+4AAACFAQAAEwAAAAAA&#10;AAAAAAAAAAAAAAAAW0NvbnRlbnRfVHlwZXNdLnhtbFBLAQItABQABgAIAAAAIQBa9CxbvwAAABUB&#10;AAALAAAAAAAAAAAAAAAAAB8BAABfcmVscy8ucmVsc1BLAQItABQABgAIAAAAIQAqXbwLyAAAAOIA&#10;AAAPAAAAAAAAAAAAAAAAAAcCAABkcnMvZG93bnJldi54bWxQSwUGAAAAAAMAAwC3AAAA/AIAAAAA&#10;">
                <v:imagedata r:id="rId11" o:title=""/>
              </v:shape>
              <v:shape id="Picture 1" o:spid="_x0000_s1032" type="#_x0000_t75" alt="A close-up of a sign&#10;&#10;AI-generated content may be incorrect." style="position:absolute;left:46188;top:996;width:11907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BIYxwAAAOMAAAAPAAAAZHJzL2Rvd25yZXYueG1sRE9LawIx&#10;EL4X+h/CFHqriW19bY0ipYoHEXzgeUjG3aWbybKJuv57Iwge53vPeNq6SpypCaVnDd2OAkFsvC05&#10;17DfzT+GIEJEtlh5Jg1XCjCdvL6MMbP+whs6b2MuUgiHDDUUMdaZlMEU5DB0fE2cuKNvHMZ0Nrm0&#10;DV5SuKvkp1J96bDk1FBgTb8Fmf/tyWlYjvYnv54NDkfzZ+a9lVzs+quF1u9v7ewHRKQ2PsUP99Km&#10;+cPu10D1Ruob7j8lAOTkBgAA//8DAFBLAQItABQABgAIAAAAIQDb4fbL7gAAAIUBAAATAAAAAAAA&#10;AAAAAAAAAAAAAABbQ29udGVudF9UeXBlc10ueG1sUEsBAi0AFAAGAAgAAAAhAFr0LFu/AAAAFQEA&#10;AAsAAAAAAAAAAAAAAAAAHwEAAF9yZWxzLy5yZWxzUEsBAi0AFAAGAAgAAAAhAODEEhjHAAAA4wAA&#10;AA8AAAAAAAAAAAAAAAAABwIAAGRycy9kb3ducmV2LnhtbFBLBQYAAAAAAwADALcAAAD7AgAAAAA=&#10;">
                <v:imagedata r:id="rId12" o:title="A close-up of a sign&#10;&#10;AI-generated content may be incorrect"/>
              </v:shape>
            </v:group>
          </w:pict>
        </mc:Fallback>
      </mc:AlternateContent>
    </w:r>
  </w:p>
  <w:p w14:paraId="6AB6E1A4" w14:textId="77777777" w:rsidR="0061150D" w:rsidRPr="009C4179" w:rsidRDefault="009C4179" w:rsidP="009C4179">
    <w:pPr>
      <w:pStyle w:val="Sidefod"/>
      <w:tabs>
        <w:tab w:val="clear" w:pos="4819"/>
        <w:tab w:val="clear" w:pos="9638"/>
        <w:tab w:val="left" w:pos="6936"/>
      </w:tabs>
      <w:rPr>
        <w:lang w:val="en-US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EDEE" w14:textId="77777777" w:rsidR="00EA21E6" w:rsidRDefault="00EA21E6" w:rsidP="0061150D">
      <w:pPr>
        <w:spacing w:after="0" w:line="240" w:lineRule="auto"/>
      </w:pPr>
      <w:r>
        <w:separator/>
      </w:r>
    </w:p>
  </w:footnote>
  <w:footnote w:type="continuationSeparator" w:id="0">
    <w:p w14:paraId="66187304" w14:textId="77777777" w:rsidR="00EA21E6" w:rsidRDefault="00EA21E6" w:rsidP="00611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35D19" w14:textId="77777777" w:rsidR="003A517C" w:rsidRPr="000A34E5" w:rsidRDefault="003A517C" w:rsidP="003A517C">
    <w:pPr>
      <w:pStyle w:val="Sidehoved"/>
      <w:rPr>
        <w:b/>
        <w:bCs/>
      </w:rPr>
    </w:pPr>
    <w:r w:rsidRPr="000A34E5">
      <w:rPr>
        <w:b/>
        <w:bCs/>
        <w:noProof/>
      </w:rPr>
      <w:drawing>
        <wp:anchor distT="0" distB="0" distL="114300" distR="114300" simplePos="0" relativeHeight="251668480" behindDoc="0" locked="0" layoutInCell="1" allowOverlap="1" wp14:anchorId="6B5D3EF0" wp14:editId="734460C4">
          <wp:simplePos x="0" y="0"/>
          <wp:positionH relativeFrom="column">
            <wp:posOffset>4971024</wp:posOffset>
          </wp:positionH>
          <wp:positionV relativeFrom="paragraph">
            <wp:posOffset>1905</wp:posOffset>
          </wp:positionV>
          <wp:extent cx="1560830" cy="417830"/>
          <wp:effectExtent l="0" t="0" r="1270" b="1270"/>
          <wp:wrapNone/>
          <wp:docPr id="164510908" name="Picture 6" descr="A blue letter in a squar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32BA0FC-F3E2-A88D-2AD6-FF7BFA029C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A blue letter in a square&#10;&#10;AI-generated content may be incorrect.">
                    <a:extLst>
                      <a:ext uri="{FF2B5EF4-FFF2-40B4-BE49-F238E27FC236}">
                        <a16:creationId xmlns:a16="http://schemas.microsoft.com/office/drawing/2014/main" id="{732BA0FC-F3E2-A88D-2AD6-FF7BFA029C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0830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A34E5">
      <w:rPr>
        <w:b/>
        <w:bCs/>
      </w:rPr>
      <w:t>Version 1.0</w:t>
    </w:r>
  </w:p>
  <w:p w14:paraId="5E376631" w14:textId="393924D9" w:rsidR="003A517C" w:rsidRPr="000A34E5" w:rsidRDefault="003A517C" w:rsidP="003A517C">
    <w:pPr>
      <w:pStyle w:val="Sidehoved"/>
      <w:rPr>
        <w:b/>
        <w:bCs/>
      </w:rPr>
    </w:pPr>
    <w:r>
      <w:rPr>
        <w:b/>
        <w:bCs/>
      </w:rPr>
      <w:t>04</w:t>
    </w:r>
    <w:r w:rsidRPr="000A34E5">
      <w:rPr>
        <w:b/>
        <w:bCs/>
      </w:rPr>
      <w:t>.0</w:t>
    </w:r>
    <w:r>
      <w:rPr>
        <w:b/>
        <w:bCs/>
      </w:rPr>
      <w:t>2</w:t>
    </w:r>
    <w:r w:rsidRPr="000A34E5">
      <w:rPr>
        <w:b/>
        <w:bCs/>
      </w:rPr>
      <w:t>.2026</w:t>
    </w:r>
  </w:p>
  <w:p w14:paraId="0E58450A" w14:textId="77777777" w:rsidR="003A517C" w:rsidRPr="000A34E5" w:rsidRDefault="003A517C" w:rsidP="003A517C">
    <w:pPr>
      <w:pStyle w:val="Sidehoved"/>
      <w:rPr>
        <w:b/>
        <w:bCs/>
      </w:rPr>
    </w:pPr>
    <w:r w:rsidRPr="000A34E5">
      <w:rPr>
        <w:b/>
        <w:bCs/>
      </w:rPr>
      <w:t xml:space="preserve">Udarbejdet af SDCC ON </w:t>
    </w:r>
    <w:proofErr w:type="spellStart"/>
    <w:r w:rsidRPr="000A34E5">
      <w:rPr>
        <w:b/>
        <w:bCs/>
      </w:rPr>
      <w:t>LiMiT</w:t>
    </w:r>
    <w:proofErr w:type="spellEnd"/>
    <w:r w:rsidRPr="000A34E5">
      <w:rPr>
        <w:b/>
        <w:bCs/>
      </w:rPr>
      <w:t xml:space="preserve"> projektteam</w:t>
    </w:r>
    <w:r w:rsidRPr="000A34E5">
      <w:rPr>
        <w:b/>
        <w:bCs/>
      </w:rPr>
      <w:ptab w:relativeTo="margin" w:alignment="center" w:leader="none"/>
    </w:r>
    <w:r w:rsidRPr="000A34E5">
      <w:rPr>
        <w:b/>
        <w:bCs/>
      </w:rPr>
      <w:ptab w:relativeTo="margin" w:alignment="right" w:leader="none"/>
    </w:r>
  </w:p>
  <w:p w14:paraId="2621EA37" w14:textId="1FD977F4" w:rsidR="009C4179" w:rsidRPr="009C4179" w:rsidRDefault="009C4179">
    <w:pPr>
      <w:pStyle w:val="Sidehoved"/>
      <w:rPr>
        <w:lang w:val="en-US"/>
      </w:rPr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B20"/>
    <w:multiLevelType w:val="hybridMultilevel"/>
    <w:tmpl w:val="8BCA6F5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E6F22"/>
    <w:multiLevelType w:val="hybridMultilevel"/>
    <w:tmpl w:val="39E20D1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07429"/>
    <w:multiLevelType w:val="hybridMultilevel"/>
    <w:tmpl w:val="557E48BA"/>
    <w:lvl w:ilvl="0" w:tplc="277894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  <w:szCs w:val="20"/>
      </w:rPr>
    </w:lvl>
    <w:lvl w:ilvl="1" w:tplc="040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0263E"/>
    <w:multiLevelType w:val="hybridMultilevel"/>
    <w:tmpl w:val="BE066C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56BDA"/>
    <w:multiLevelType w:val="hybridMultilevel"/>
    <w:tmpl w:val="B8728C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182471"/>
    <w:multiLevelType w:val="hybridMultilevel"/>
    <w:tmpl w:val="F176E75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61112"/>
    <w:multiLevelType w:val="hybridMultilevel"/>
    <w:tmpl w:val="B6CE8608"/>
    <w:lvl w:ilvl="0" w:tplc="0638E4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6574688">
    <w:abstractNumId w:val="3"/>
  </w:num>
  <w:num w:numId="2" w16cid:durableId="17348846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4044797">
    <w:abstractNumId w:val="1"/>
  </w:num>
  <w:num w:numId="4" w16cid:durableId="1993291909">
    <w:abstractNumId w:val="2"/>
  </w:num>
  <w:num w:numId="5" w16cid:durableId="1211842776">
    <w:abstractNumId w:val="6"/>
  </w:num>
  <w:num w:numId="6" w16cid:durableId="1785999879">
    <w:abstractNumId w:val="0"/>
  </w:num>
  <w:num w:numId="7" w16cid:durableId="1781412678">
    <w:abstractNumId w:val="4"/>
  </w:num>
  <w:num w:numId="8" w16cid:durableId="1597325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AB"/>
    <w:rsid w:val="00061DAB"/>
    <w:rsid w:val="00080925"/>
    <w:rsid w:val="00093849"/>
    <w:rsid w:val="000A41CF"/>
    <w:rsid w:val="000C5B45"/>
    <w:rsid w:val="001245BF"/>
    <w:rsid w:val="001A3C7F"/>
    <w:rsid w:val="002D2FC2"/>
    <w:rsid w:val="003A517C"/>
    <w:rsid w:val="003C160E"/>
    <w:rsid w:val="004169BD"/>
    <w:rsid w:val="00445340"/>
    <w:rsid w:val="004B332C"/>
    <w:rsid w:val="00522450"/>
    <w:rsid w:val="00527F63"/>
    <w:rsid w:val="00550D0E"/>
    <w:rsid w:val="00574BDF"/>
    <w:rsid w:val="00591C83"/>
    <w:rsid w:val="005A7C7C"/>
    <w:rsid w:val="005F4E9F"/>
    <w:rsid w:val="0061150D"/>
    <w:rsid w:val="00691A46"/>
    <w:rsid w:val="00695349"/>
    <w:rsid w:val="006C16D5"/>
    <w:rsid w:val="006E0A58"/>
    <w:rsid w:val="006E5723"/>
    <w:rsid w:val="00755526"/>
    <w:rsid w:val="007653D7"/>
    <w:rsid w:val="00787327"/>
    <w:rsid w:val="007B14ED"/>
    <w:rsid w:val="007C6A18"/>
    <w:rsid w:val="00840DDB"/>
    <w:rsid w:val="00844026"/>
    <w:rsid w:val="008A573D"/>
    <w:rsid w:val="008B5EDF"/>
    <w:rsid w:val="00956207"/>
    <w:rsid w:val="009C4179"/>
    <w:rsid w:val="00A108A5"/>
    <w:rsid w:val="00A20F3C"/>
    <w:rsid w:val="00A652AB"/>
    <w:rsid w:val="00A8305D"/>
    <w:rsid w:val="00B90EB1"/>
    <w:rsid w:val="00C73413"/>
    <w:rsid w:val="00D37360"/>
    <w:rsid w:val="00D430DC"/>
    <w:rsid w:val="00DA7941"/>
    <w:rsid w:val="00DD5852"/>
    <w:rsid w:val="00DE226B"/>
    <w:rsid w:val="00DF3196"/>
    <w:rsid w:val="00E71740"/>
    <w:rsid w:val="00EA21E6"/>
    <w:rsid w:val="00ED1B4A"/>
    <w:rsid w:val="00ED310B"/>
    <w:rsid w:val="00ED39C3"/>
    <w:rsid w:val="00EF3588"/>
    <w:rsid w:val="00F13396"/>
    <w:rsid w:val="00F22B0C"/>
    <w:rsid w:val="00F4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03181"/>
  <w15:chartTrackingRefBased/>
  <w15:docId w15:val="{A06EE067-59A5-4EA8-8E93-3C92A137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A58"/>
    <w:pPr>
      <w:spacing w:line="259" w:lineRule="auto"/>
    </w:pPr>
    <w:rPr>
      <w:kern w:val="0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1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1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1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1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1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1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1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1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1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61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1150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1150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1150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1150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1150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115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1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1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1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1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1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1150D"/>
    <w:rPr>
      <w:i/>
      <w:iCs/>
      <w:color w:val="404040" w:themeColor="text1" w:themeTint="BF"/>
    </w:rPr>
  </w:style>
  <w:style w:type="paragraph" w:styleId="Listeafsnit">
    <w:name w:val="List Paragraph"/>
    <w:basedOn w:val="Normal"/>
    <w:link w:val="ListeafsnitTegn"/>
    <w:uiPriority w:val="34"/>
    <w:qFormat/>
    <w:rsid w:val="0061150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1150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1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1150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1150D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6115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1150D"/>
  </w:style>
  <w:style w:type="paragraph" w:styleId="Sidefod">
    <w:name w:val="footer"/>
    <w:basedOn w:val="Normal"/>
    <w:link w:val="SidefodTegn"/>
    <w:uiPriority w:val="99"/>
    <w:unhideWhenUsed/>
    <w:rsid w:val="006115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1150D"/>
  </w:style>
  <w:style w:type="character" w:customStyle="1" w:styleId="ListeafsnitTegn">
    <w:name w:val="Listeafsnit Tegn"/>
    <w:link w:val="Listeafsnit"/>
    <w:uiPriority w:val="34"/>
    <w:locked/>
    <w:rsid w:val="006E0A58"/>
  </w:style>
  <w:style w:type="paragraph" w:customStyle="1" w:styleId="Default">
    <w:name w:val="Default"/>
    <w:rsid w:val="006E0A58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lang w:eastAsia="da-DK"/>
      <w14:ligatures w14:val="none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3A517C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3A51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a-DK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3A517C"/>
    <w:rPr>
      <w:rFonts w:ascii="Times New Roman" w:eastAsia="Times New Roman" w:hAnsi="Times New Roman" w:cs="Times New Roman"/>
      <w:kern w:val="0"/>
      <w:sz w:val="20"/>
      <w:szCs w:val="20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0.png"/><Relationship Id="rId3" Type="http://schemas.openxmlformats.org/officeDocument/2006/relationships/image" Target="media/image4.png"/><Relationship Id="rId7" Type="http://schemas.openxmlformats.org/officeDocument/2006/relationships/image" Target="media/image80.png"/><Relationship Id="rId12" Type="http://schemas.openxmlformats.org/officeDocument/2006/relationships/image" Target="media/image13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mad0392\Downloads\ON%20LiMiT%20brevpapir_skabelon_gener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5963f7-80d3-4ec5-aba9-272c8bc50904">
      <Terms xmlns="http://schemas.microsoft.com/office/infopath/2007/PartnerControls"/>
    </lcf76f155ced4ddcb4097134ff3c332f>
    <TaxCatchAll xmlns="be41a760-d2ba-4f1f-a63e-a0a96dfc1a7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AD27A9FB48B54CAC9FA0E614788320" ma:contentTypeVersion="13" ma:contentTypeDescription="Opret et nyt dokument." ma:contentTypeScope="" ma:versionID="07a1cf55d0b55a0f13f5489c7480aa07">
  <xsd:schema xmlns:xsd="http://www.w3.org/2001/XMLSchema" xmlns:xs="http://www.w3.org/2001/XMLSchema" xmlns:p="http://schemas.microsoft.com/office/2006/metadata/properties" xmlns:ns2="6c5963f7-80d3-4ec5-aba9-272c8bc50904" xmlns:ns3="be41a760-d2ba-4f1f-a63e-a0a96dfc1a73" targetNamespace="http://schemas.microsoft.com/office/2006/metadata/properties" ma:root="true" ma:fieldsID="727952f4a1353d66d4b5f1f78ece24a2" ns2:_="" ns3:_="">
    <xsd:import namespace="6c5963f7-80d3-4ec5-aba9-272c8bc50904"/>
    <xsd:import namespace="be41a760-d2ba-4f1f-a63e-a0a96dfc1a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5963f7-80d3-4ec5-aba9-272c8bc509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ledmærker" ma:readOnly="false" ma:fieldId="{5cf76f15-5ced-4ddc-b409-7134ff3c332f}" ma:taxonomyMulti="true" ma:sspId="5cd08861-88c0-49b2-8510-903f698cf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1a760-d2ba-4f1f-a63e-a0a96dfc1a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e4f4311-bcde-44e4-85ea-aeb513e5317f}" ma:internalName="TaxCatchAll" ma:showField="CatchAllData" ma:web="be41a760-d2ba-4f1f-a63e-a0a96dfc1a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0EB872-A81C-40DC-8848-FE0DCF4A38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0D8823-24A4-45C4-BE44-F7957D1D5D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4515A3-B65D-41B4-AC50-A1F6F73FF867}"/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ON LiMiT brevpapir_skabelon_generel</Template>
  <TotalTime>80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Madsen</dc:creator>
  <cp:keywords/>
  <dc:description/>
  <cp:lastModifiedBy>Anne-Ditte Termannsen</cp:lastModifiedBy>
  <cp:revision>31</cp:revision>
  <dcterms:created xsi:type="dcterms:W3CDTF">2026-01-05T12:17:00Z</dcterms:created>
  <dcterms:modified xsi:type="dcterms:W3CDTF">2026-04-20T06:56:00Z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0x010100A7AD27A9FB48B54CAC9FA0E614788320</vt:lpwstr>
  </property>
</Properties>
</file>