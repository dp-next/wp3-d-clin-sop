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37D5C" w14:textId="5EF708FE" w:rsidR="00911784" w:rsidRPr="00B716FF" w:rsidRDefault="00911784" w:rsidP="00BF5C51">
      <w:pPr>
        <w:pStyle w:val="Overskrift1"/>
        <w:spacing w:line="240" w:lineRule="auto"/>
        <w:rPr>
          <w:rFonts w:cstheme="minorHAnsi"/>
        </w:rPr>
      </w:pPr>
      <w:r>
        <w:t>Afføringsprøve</w:t>
      </w:r>
    </w:p>
    <w:p w14:paraId="54CCD1B7" w14:textId="77777777" w:rsidR="00BE2B55" w:rsidRDefault="00BE2B55" w:rsidP="00BF5C51">
      <w:pPr>
        <w:spacing w:line="240" w:lineRule="auto"/>
      </w:pPr>
    </w:p>
    <w:p w14:paraId="45E6855B" w14:textId="77777777" w:rsidR="00911784" w:rsidRDefault="00911784" w:rsidP="00BF5C51">
      <w:pPr>
        <w:pStyle w:val="Normalverdena"/>
        <w:ind w:left="0"/>
        <w:rPr>
          <w:rFonts w:asciiTheme="minorHAnsi" w:hAnsiTheme="minorHAnsi"/>
          <w:sz w:val="24"/>
          <w:szCs w:val="24"/>
        </w:rPr>
      </w:pPr>
      <w:r w:rsidRPr="00911784">
        <w:rPr>
          <w:rFonts w:asciiTheme="minorHAnsi" w:hAnsiTheme="minorHAnsi"/>
          <w:sz w:val="24"/>
          <w:szCs w:val="24"/>
        </w:rPr>
        <w:t>Introduktion:</w:t>
      </w:r>
    </w:p>
    <w:p w14:paraId="25A9DABA" w14:textId="3D5E1E0D" w:rsidR="00FA12C2" w:rsidRPr="00FA12C2" w:rsidRDefault="009F4C97" w:rsidP="00BF5C51">
      <w:pPr>
        <w:pStyle w:val="Normalverdena"/>
        <w:ind w:left="0"/>
        <w:rPr>
          <w:rFonts w:asciiTheme="minorHAnsi" w:hAnsiTheme="minorHAnsi"/>
          <w:b w:val="0"/>
          <w:bCs w:val="0"/>
          <w:sz w:val="24"/>
          <w:szCs w:val="24"/>
        </w:rPr>
      </w:pPr>
      <w:r>
        <w:rPr>
          <w:rFonts w:asciiTheme="minorHAnsi" w:hAnsiTheme="minorHAnsi"/>
          <w:b w:val="0"/>
          <w:bCs w:val="0"/>
          <w:sz w:val="24"/>
          <w:szCs w:val="24"/>
        </w:rPr>
        <w:t>Afføringsprøven skal bruges til at</w:t>
      </w:r>
      <w:r w:rsidRPr="00FA12C2">
        <w:rPr>
          <w:rFonts w:asciiTheme="minorHAnsi" w:hAnsiTheme="minorHAnsi"/>
          <w:b w:val="0"/>
          <w:bCs w:val="0"/>
          <w:sz w:val="24"/>
          <w:szCs w:val="24"/>
        </w:rPr>
        <w:t xml:space="preserve"> undersøge</w:t>
      </w:r>
      <w:r>
        <w:rPr>
          <w:rFonts w:asciiTheme="minorHAnsi" w:hAnsiTheme="minorHAnsi"/>
          <w:b w:val="0"/>
          <w:bCs w:val="0"/>
          <w:sz w:val="24"/>
          <w:szCs w:val="24"/>
        </w:rPr>
        <w:t>r hvordan sammensætningen af</w:t>
      </w:r>
      <w:r w:rsidRPr="00FA12C2">
        <w:rPr>
          <w:rFonts w:asciiTheme="minorHAnsi" w:hAnsiTheme="minorHAnsi"/>
          <w:b w:val="0"/>
          <w:bCs w:val="0"/>
          <w:sz w:val="24"/>
          <w:szCs w:val="24"/>
        </w:rPr>
        <w:t xml:space="preserve"> d</w:t>
      </w:r>
      <w:r>
        <w:rPr>
          <w:rFonts w:asciiTheme="minorHAnsi" w:hAnsiTheme="minorHAnsi"/>
          <w:b w:val="0"/>
          <w:bCs w:val="0"/>
          <w:sz w:val="24"/>
          <w:szCs w:val="24"/>
        </w:rPr>
        <w:t xml:space="preserve">eltagerens tarmmikrobiom ændrer sig i løbet af interventionsperioden. </w:t>
      </w:r>
      <w:r w:rsidR="00FA12C2" w:rsidRPr="00FA12C2">
        <w:rPr>
          <w:rFonts w:asciiTheme="minorHAnsi" w:hAnsiTheme="minorHAnsi"/>
          <w:b w:val="0"/>
          <w:bCs w:val="0"/>
          <w:sz w:val="24"/>
          <w:szCs w:val="24"/>
        </w:rPr>
        <w:t>Ligeledes vil der</w:t>
      </w:r>
      <w:r w:rsidR="00FA12C2">
        <w:rPr>
          <w:rFonts w:asciiTheme="minorHAnsi" w:hAnsiTheme="minorHAnsi"/>
          <w:b w:val="0"/>
          <w:bCs w:val="0"/>
          <w:sz w:val="24"/>
          <w:szCs w:val="24"/>
        </w:rPr>
        <w:t xml:space="preserve"> blive indsamlet fæces til opbevaring i biobanken.</w:t>
      </w:r>
      <w:r w:rsidR="00DB74BC">
        <w:rPr>
          <w:rFonts w:asciiTheme="minorHAnsi" w:hAnsiTheme="minorHAnsi"/>
          <w:b w:val="0"/>
          <w:bCs w:val="0"/>
          <w:sz w:val="24"/>
          <w:szCs w:val="24"/>
        </w:rPr>
        <w:t xml:space="preserve"> Deltageren får udleveret et </w:t>
      </w:r>
      <w:proofErr w:type="spellStart"/>
      <w:r w:rsidR="00DB74BC">
        <w:rPr>
          <w:rFonts w:asciiTheme="minorHAnsi" w:hAnsiTheme="minorHAnsi"/>
          <w:b w:val="0"/>
          <w:bCs w:val="0"/>
          <w:sz w:val="24"/>
          <w:szCs w:val="24"/>
        </w:rPr>
        <w:t>Easysampler</w:t>
      </w:r>
      <w:proofErr w:type="spellEnd"/>
      <w:r w:rsidR="00DB74BC">
        <w:rPr>
          <w:rFonts w:asciiTheme="minorHAnsi" w:hAnsiTheme="minorHAnsi"/>
          <w:b w:val="0"/>
          <w:bCs w:val="0"/>
          <w:sz w:val="24"/>
          <w:szCs w:val="24"/>
        </w:rPr>
        <w:t xml:space="preserve"> kit (GP Medical Devices), til at opsamle en afføringsp</w:t>
      </w:r>
      <w:r w:rsidR="001E0C25">
        <w:rPr>
          <w:rFonts w:asciiTheme="minorHAnsi" w:hAnsiTheme="minorHAnsi"/>
          <w:b w:val="0"/>
          <w:bCs w:val="0"/>
          <w:sz w:val="24"/>
          <w:szCs w:val="24"/>
        </w:rPr>
        <w:t>r</w:t>
      </w:r>
      <w:r w:rsidR="00DB74BC">
        <w:rPr>
          <w:rFonts w:asciiTheme="minorHAnsi" w:hAnsiTheme="minorHAnsi"/>
          <w:b w:val="0"/>
          <w:bCs w:val="0"/>
          <w:sz w:val="24"/>
          <w:szCs w:val="24"/>
        </w:rPr>
        <w:t>øve hjemme, forud for de pågældende besøg.</w:t>
      </w:r>
    </w:p>
    <w:p w14:paraId="39D2CA31" w14:textId="77777777" w:rsidR="00911784" w:rsidRPr="00FA12C2" w:rsidRDefault="00911784" w:rsidP="00BF5C51">
      <w:pPr>
        <w:pStyle w:val="Normalverdena"/>
        <w:ind w:left="0"/>
        <w:rPr>
          <w:rFonts w:asciiTheme="minorHAnsi" w:hAnsiTheme="minorHAnsi"/>
          <w:sz w:val="24"/>
          <w:szCs w:val="24"/>
        </w:rPr>
      </w:pPr>
    </w:p>
    <w:p w14:paraId="17339092" w14:textId="77777777" w:rsidR="00911784" w:rsidRPr="00911784" w:rsidRDefault="00911784" w:rsidP="00BF5C51">
      <w:pPr>
        <w:pStyle w:val="Normalverdena"/>
        <w:ind w:left="0"/>
        <w:rPr>
          <w:rFonts w:asciiTheme="minorHAnsi" w:hAnsiTheme="minorHAnsi"/>
          <w:sz w:val="24"/>
          <w:szCs w:val="24"/>
        </w:rPr>
      </w:pPr>
    </w:p>
    <w:p w14:paraId="7099D579" w14:textId="100A72DB" w:rsidR="00FF34F6" w:rsidRDefault="00FF34F6" w:rsidP="00BF5C51">
      <w:pPr>
        <w:spacing w:line="240" w:lineRule="auto"/>
        <w:rPr>
          <w:b/>
          <w:bCs/>
          <w:szCs w:val="24"/>
        </w:rPr>
      </w:pPr>
      <w:r w:rsidRPr="00911784">
        <w:rPr>
          <w:b/>
          <w:bCs/>
          <w:szCs w:val="24"/>
        </w:rPr>
        <w:t>Ud</w:t>
      </w:r>
      <w:r w:rsidR="00BF5C51">
        <w:rPr>
          <w:b/>
          <w:bCs/>
          <w:szCs w:val="24"/>
        </w:rPr>
        <w:t>styr:</w:t>
      </w:r>
    </w:p>
    <w:p w14:paraId="429AF402" w14:textId="77777777" w:rsidR="002501CF" w:rsidRPr="00BF5C51" w:rsidRDefault="002501CF" w:rsidP="002501CF">
      <w:pPr>
        <w:pStyle w:val="Listeafsnit"/>
        <w:numPr>
          <w:ilvl w:val="0"/>
          <w:numId w:val="15"/>
        </w:numPr>
        <w:spacing w:after="0" w:line="240" w:lineRule="auto"/>
        <w:ind w:left="714" w:hanging="357"/>
        <w:rPr>
          <w:szCs w:val="24"/>
        </w:rPr>
      </w:pPr>
      <w:r w:rsidRPr="00BF5C51">
        <w:rPr>
          <w:szCs w:val="24"/>
        </w:rPr>
        <w:t>Køletaske</w:t>
      </w:r>
    </w:p>
    <w:p w14:paraId="4D8FDAF9" w14:textId="77777777" w:rsidR="002501CF" w:rsidRPr="00BF5C51" w:rsidRDefault="002501CF" w:rsidP="002501CF">
      <w:pPr>
        <w:pStyle w:val="Listeafsnit"/>
        <w:numPr>
          <w:ilvl w:val="0"/>
          <w:numId w:val="15"/>
        </w:numPr>
        <w:spacing w:after="0" w:line="240" w:lineRule="auto"/>
        <w:ind w:left="714" w:hanging="357"/>
        <w:rPr>
          <w:szCs w:val="24"/>
        </w:rPr>
      </w:pPr>
      <w:r w:rsidRPr="00BF5C51">
        <w:rPr>
          <w:szCs w:val="24"/>
        </w:rPr>
        <w:t>2 x køleelementer</w:t>
      </w:r>
    </w:p>
    <w:p w14:paraId="1A7649A4" w14:textId="529F0B12" w:rsidR="00BF5C51" w:rsidRPr="00BF5C51" w:rsidRDefault="00BF5C51" w:rsidP="00BF5C51">
      <w:pPr>
        <w:pStyle w:val="Listeafsnit"/>
        <w:numPr>
          <w:ilvl w:val="0"/>
          <w:numId w:val="15"/>
        </w:numPr>
        <w:spacing w:after="0" w:line="240" w:lineRule="auto"/>
        <w:rPr>
          <w:szCs w:val="24"/>
        </w:rPr>
      </w:pPr>
      <w:r w:rsidRPr="00BF5C51">
        <w:rPr>
          <w:szCs w:val="24"/>
        </w:rPr>
        <w:t>Pose til opsamling</w:t>
      </w:r>
    </w:p>
    <w:p w14:paraId="3FBE206F" w14:textId="30351485" w:rsidR="00BF5C51" w:rsidRPr="00BF5C51" w:rsidRDefault="00BF5C51" w:rsidP="00BF5C51">
      <w:pPr>
        <w:pStyle w:val="Listeafsnit"/>
        <w:numPr>
          <w:ilvl w:val="0"/>
          <w:numId w:val="15"/>
        </w:numPr>
        <w:spacing w:after="0" w:line="240" w:lineRule="auto"/>
        <w:rPr>
          <w:szCs w:val="24"/>
        </w:rPr>
      </w:pPr>
      <w:r w:rsidRPr="00BF5C51">
        <w:rPr>
          <w:szCs w:val="24"/>
        </w:rPr>
        <w:t xml:space="preserve">2 x Rør med ske i </w:t>
      </w:r>
      <w:r w:rsidR="00E126EC">
        <w:rPr>
          <w:szCs w:val="24"/>
        </w:rPr>
        <w:t xml:space="preserve">brunt </w:t>
      </w:r>
      <w:r w:rsidRPr="00BF5C51">
        <w:rPr>
          <w:szCs w:val="24"/>
        </w:rPr>
        <w:t>låg</w:t>
      </w:r>
      <w:r w:rsidR="00E126EC">
        <w:rPr>
          <w:szCs w:val="24"/>
        </w:rPr>
        <w:t xml:space="preserve"> </w:t>
      </w:r>
      <w:r w:rsidR="00C90460">
        <w:rPr>
          <w:szCs w:val="24"/>
        </w:rPr>
        <w:t>(</w:t>
      </w:r>
      <w:proofErr w:type="spellStart"/>
      <w:r w:rsidR="00E126EC">
        <w:rPr>
          <w:szCs w:val="24"/>
        </w:rPr>
        <w:t>Fæcesrør</w:t>
      </w:r>
      <w:proofErr w:type="spellEnd"/>
      <w:r w:rsidR="00C90460">
        <w:rPr>
          <w:szCs w:val="24"/>
        </w:rPr>
        <w:t>)</w:t>
      </w:r>
    </w:p>
    <w:p w14:paraId="313ECB61" w14:textId="4DBD13ED" w:rsidR="00BF5C51" w:rsidRPr="00BF5C51" w:rsidRDefault="00BF5C51" w:rsidP="00FA12C2">
      <w:pPr>
        <w:pStyle w:val="Listeafsnit"/>
        <w:numPr>
          <w:ilvl w:val="0"/>
          <w:numId w:val="15"/>
        </w:numPr>
        <w:spacing w:after="0" w:line="240" w:lineRule="auto"/>
        <w:ind w:left="714" w:hanging="357"/>
        <w:rPr>
          <w:szCs w:val="24"/>
        </w:rPr>
      </w:pPr>
      <w:r w:rsidRPr="00BF5C51">
        <w:rPr>
          <w:szCs w:val="24"/>
        </w:rPr>
        <w:t>2 x Transportbeholder</w:t>
      </w:r>
    </w:p>
    <w:p w14:paraId="0271BBEA" w14:textId="43CCFCFE" w:rsidR="00BF5C51" w:rsidRPr="00BF5C51" w:rsidRDefault="00BF5C51" w:rsidP="00FA12C2">
      <w:pPr>
        <w:pStyle w:val="Listeafsnit"/>
        <w:numPr>
          <w:ilvl w:val="0"/>
          <w:numId w:val="15"/>
        </w:numPr>
        <w:spacing w:after="0" w:line="240" w:lineRule="auto"/>
        <w:ind w:left="714" w:hanging="357"/>
        <w:rPr>
          <w:szCs w:val="24"/>
        </w:rPr>
      </w:pPr>
      <w:r w:rsidRPr="00BF5C51">
        <w:rPr>
          <w:szCs w:val="24"/>
        </w:rPr>
        <w:t>Plasticpose</w:t>
      </w:r>
    </w:p>
    <w:p w14:paraId="40BAB649" w14:textId="353D1D3F" w:rsidR="00BF5C51" w:rsidRPr="00BF5C51" w:rsidRDefault="00BF5C51" w:rsidP="00FA12C2">
      <w:pPr>
        <w:pStyle w:val="Listeafsnit"/>
        <w:numPr>
          <w:ilvl w:val="0"/>
          <w:numId w:val="15"/>
        </w:numPr>
        <w:spacing w:after="0" w:line="240" w:lineRule="auto"/>
        <w:ind w:left="714" w:hanging="357"/>
        <w:rPr>
          <w:szCs w:val="24"/>
        </w:rPr>
      </w:pPr>
      <w:r w:rsidRPr="00BF5C51">
        <w:rPr>
          <w:szCs w:val="24"/>
        </w:rPr>
        <w:t>Handsker</w:t>
      </w:r>
    </w:p>
    <w:p w14:paraId="37BBFB34" w14:textId="77777777" w:rsidR="00C90460" w:rsidRPr="00FA12C2" w:rsidRDefault="00C90460" w:rsidP="00C90460">
      <w:pPr>
        <w:numPr>
          <w:ilvl w:val="0"/>
          <w:numId w:val="16"/>
        </w:numPr>
        <w:spacing w:after="0" w:line="240" w:lineRule="auto"/>
        <w:ind w:left="714" w:hanging="357"/>
        <w:contextualSpacing/>
        <w:rPr>
          <w:rFonts w:cstheme="minorHAnsi"/>
          <w:szCs w:val="24"/>
        </w:rPr>
      </w:pPr>
      <w:r w:rsidRPr="00BF5C51">
        <w:rPr>
          <w:rFonts w:cstheme="minorHAnsi"/>
          <w:szCs w:val="24"/>
        </w:rPr>
        <w:t>Desinfektions-serviet</w:t>
      </w:r>
    </w:p>
    <w:p w14:paraId="4F437C82" w14:textId="4A694068" w:rsidR="00BF5C51" w:rsidRPr="002501CF" w:rsidRDefault="00BF5C51" w:rsidP="00FA12C2">
      <w:pPr>
        <w:pStyle w:val="Listeafsnit"/>
        <w:numPr>
          <w:ilvl w:val="0"/>
          <w:numId w:val="16"/>
        </w:numPr>
        <w:spacing w:after="0" w:line="240" w:lineRule="auto"/>
        <w:ind w:left="714" w:hanging="357"/>
        <w:rPr>
          <w:szCs w:val="24"/>
        </w:rPr>
      </w:pPr>
      <w:r w:rsidRPr="002501CF">
        <w:rPr>
          <w:rFonts w:cstheme="minorHAnsi"/>
          <w:szCs w:val="24"/>
        </w:rPr>
        <w:t xml:space="preserve">1 vandfast tusch med ON </w:t>
      </w:r>
      <w:proofErr w:type="spellStart"/>
      <w:r w:rsidRPr="002501CF">
        <w:rPr>
          <w:rFonts w:cstheme="minorHAnsi"/>
          <w:szCs w:val="24"/>
        </w:rPr>
        <w:t>LiMiT</w:t>
      </w:r>
      <w:proofErr w:type="spellEnd"/>
      <w:r w:rsidRPr="002501CF">
        <w:rPr>
          <w:rFonts w:cstheme="minorHAnsi"/>
          <w:szCs w:val="24"/>
        </w:rPr>
        <w:t xml:space="preserve"> logo</w:t>
      </w:r>
      <w:r w:rsidR="002501CF" w:rsidRPr="002501CF">
        <w:rPr>
          <w:rFonts w:cstheme="minorHAnsi"/>
          <w:szCs w:val="24"/>
        </w:rPr>
        <w:t xml:space="preserve"> (</w:t>
      </w:r>
      <w:r w:rsidR="002501CF">
        <w:rPr>
          <w:rFonts w:cstheme="minorHAnsi"/>
          <w:szCs w:val="24"/>
        </w:rPr>
        <w:t xml:space="preserve">OBS: </w:t>
      </w:r>
      <w:r w:rsidR="002501CF" w:rsidRPr="002501CF">
        <w:rPr>
          <w:rFonts w:cstheme="minorHAnsi"/>
          <w:szCs w:val="24"/>
        </w:rPr>
        <w:t>udleveres kun ve</w:t>
      </w:r>
      <w:r w:rsidR="002501CF">
        <w:rPr>
          <w:rFonts w:cstheme="minorHAnsi"/>
          <w:szCs w:val="24"/>
        </w:rPr>
        <w:t>d V1)</w:t>
      </w:r>
    </w:p>
    <w:p w14:paraId="2961AE2D" w14:textId="1FEA27A8" w:rsidR="00C90460" w:rsidRDefault="002501CF" w:rsidP="00FA12C2">
      <w:pPr>
        <w:pStyle w:val="Listeafsnit"/>
        <w:numPr>
          <w:ilvl w:val="0"/>
          <w:numId w:val="16"/>
        </w:numPr>
        <w:spacing w:after="0" w:line="240" w:lineRule="auto"/>
        <w:ind w:left="714" w:hanging="357"/>
        <w:rPr>
          <w:szCs w:val="24"/>
        </w:rPr>
      </w:pPr>
      <w:r>
        <w:rPr>
          <w:szCs w:val="24"/>
        </w:rPr>
        <w:t>Printet o</w:t>
      </w:r>
      <w:r w:rsidR="00C90460" w:rsidRPr="00C90460">
        <w:rPr>
          <w:szCs w:val="24"/>
        </w:rPr>
        <w:t xml:space="preserve">versigt </w:t>
      </w:r>
      <w:r w:rsidR="00C90460">
        <w:rPr>
          <w:szCs w:val="24"/>
        </w:rPr>
        <w:t>med angivelse af:</w:t>
      </w:r>
    </w:p>
    <w:p w14:paraId="71561470" w14:textId="134C39AD" w:rsidR="00C90460" w:rsidRDefault="00C90460" w:rsidP="00C90460">
      <w:pPr>
        <w:pStyle w:val="Listeafsnit"/>
        <w:numPr>
          <w:ilvl w:val="1"/>
          <w:numId w:val="16"/>
        </w:numPr>
        <w:spacing w:after="0" w:line="240" w:lineRule="auto"/>
        <w:rPr>
          <w:szCs w:val="24"/>
        </w:rPr>
      </w:pPr>
      <w:proofErr w:type="gramStart"/>
      <w:r>
        <w:rPr>
          <w:szCs w:val="24"/>
        </w:rPr>
        <w:t>ID n</w:t>
      </w:r>
      <w:r w:rsidR="002501CF">
        <w:rPr>
          <w:szCs w:val="24"/>
        </w:rPr>
        <w:t>ummer</w:t>
      </w:r>
      <w:proofErr w:type="gramEnd"/>
    </w:p>
    <w:p w14:paraId="716D4DC1" w14:textId="5DD784A5" w:rsidR="001E0C25" w:rsidRDefault="00C90460" w:rsidP="001E0C25">
      <w:pPr>
        <w:pStyle w:val="Listeafsnit"/>
        <w:numPr>
          <w:ilvl w:val="1"/>
          <w:numId w:val="16"/>
        </w:numPr>
        <w:spacing w:after="0" w:line="240" w:lineRule="auto"/>
        <w:rPr>
          <w:szCs w:val="24"/>
        </w:rPr>
      </w:pPr>
      <w:r>
        <w:rPr>
          <w:szCs w:val="24"/>
        </w:rPr>
        <w:t>Visit n</w:t>
      </w:r>
      <w:r w:rsidR="002501CF">
        <w:rPr>
          <w:szCs w:val="24"/>
        </w:rPr>
        <w:t>ummer</w:t>
      </w:r>
    </w:p>
    <w:p w14:paraId="6CEAB27D" w14:textId="66654AA9" w:rsidR="009F4C97" w:rsidRDefault="001E0C25" w:rsidP="00BF5C51">
      <w:pPr>
        <w:pStyle w:val="Listeafsnit"/>
        <w:numPr>
          <w:ilvl w:val="1"/>
          <w:numId w:val="16"/>
        </w:numPr>
        <w:spacing w:after="0" w:line="240" w:lineRule="auto"/>
        <w:rPr>
          <w:szCs w:val="24"/>
        </w:rPr>
      </w:pPr>
      <w:r>
        <w:rPr>
          <w:szCs w:val="24"/>
        </w:rPr>
        <w:t>Dato og tidspunkt for afføringsprøve</w:t>
      </w:r>
    </w:p>
    <w:p w14:paraId="79FF6B33" w14:textId="16CC56B1" w:rsidR="00F24082" w:rsidRPr="00F24082" w:rsidRDefault="00F24082" w:rsidP="00F24082">
      <w:pPr>
        <w:pStyle w:val="Listeafsnit"/>
        <w:numPr>
          <w:ilvl w:val="0"/>
          <w:numId w:val="25"/>
        </w:numPr>
        <w:spacing w:after="0" w:line="240" w:lineRule="auto"/>
        <w:rPr>
          <w:szCs w:val="24"/>
        </w:rPr>
      </w:pPr>
      <w:r w:rsidRPr="00F24082">
        <w:rPr>
          <w:szCs w:val="24"/>
        </w:rPr>
        <w:t>Oversigt hedder ’Deltagerinfo – Afføringsprøve’ og ligger her</w:t>
      </w:r>
      <w:r w:rsidR="00F521D6">
        <w:rPr>
          <w:szCs w:val="24"/>
        </w:rPr>
        <w:t xml:space="preserve"> i mappe i pipetterum, eller kan printes herfra</w:t>
      </w:r>
      <w:r w:rsidRPr="00F24082">
        <w:rPr>
          <w:szCs w:val="24"/>
        </w:rPr>
        <w:t xml:space="preserve">: </w:t>
      </w:r>
      <w:r w:rsidR="00E048A8" w:rsidRPr="00E048A8">
        <w:rPr>
          <w:b/>
          <w:bCs/>
          <w:szCs w:val="24"/>
        </w:rPr>
        <w:t xml:space="preserve">L:\Auditdata\ON </w:t>
      </w:r>
      <w:proofErr w:type="spellStart"/>
      <w:r w:rsidR="00E048A8" w:rsidRPr="00E048A8">
        <w:rPr>
          <w:b/>
          <w:bCs/>
          <w:szCs w:val="24"/>
        </w:rPr>
        <w:t>LiMiT</w:t>
      </w:r>
      <w:proofErr w:type="spellEnd"/>
      <w:r w:rsidR="00E048A8" w:rsidRPr="00E048A8">
        <w:rPr>
          <w:b/>
          <w:bCs/>
          <w:szCs w:val="24"/>
        </w:rPr>
        <w:t xml:space="preserve">\2. </w:t>
      </w:r>
      <w:proofErr w:type="spellStart"/>
      <w:r w:rsidR="00E048A8" w:rsidRPr="00E048A8">
        <w:rPr>
          <w:b/>
          <w:bCs/>
          <w:szCs w:val="24"/>
        </w:rPr>
        <w:t>Feasibility</w:t>
      </w:r>
      <w:proofErr w:type="spellEnd"/>
      <w:r w:rsidR="00E048A8" w:rsidRPr="00E048A8">
        <w:rPr>
          <w:b/>
          <w:bCs/>
          <w:szCs w:val="24"/>
        </w:rPr>
        <w:t xml:space="preserve"> studie\14. Dokumenter til besøg</w:t>
      </w:r>
    </w:p>
    <w:p w14:paraId="07E4CA4A" w14:textId="77777777" w:rsidR="001E0C25" w:rsidRPr="001E0C25" w:rsidRDefault="001E0C25" w:rsidP="001E0C25">
      <w:pPr>
        <w:pStyle w:val="Listeafsnit"/>
        <w:spacing w:after="0" w:line="240" w:lineRule="auto"/>
        <w:ind w:left="1440"/>
        <w:rPr>
          <w:szCs w:val="24"/>
        </w:rPr>
      </w:pPr>
    </w:p>
    <w:p w14:paraId="6C7777E0" w14:textId="621BBFF3" w:rsidR="00BF5C51" w:rsidRPr="00F24082" w:rsidRDefault="00BF5C51" w:rsidP="00BF5C51">
      <w:pPr>
        <w:spacing w:line="240" w:lineRule="auto"/>
        <w:rPr>
          <w:rFonts w:cs="Calibri"/>
          <w:b/>
          <w:bCs/>
          <w:szCs w:val="24"/>
        </w:rPr>
      </w:pPr>
      <w:r w:rsidRPr="00F24082">
        <w:rPr>
          <w:rFonts w:cs="Calibri"/>
          <w:b/>
          <w:bCs/>
          <w:szCs w:val="24"/>
        </w:rPr>
        <w:t>Forberedelse:</w:t>
      </w:r>
    </w:p>
    <w:p w14:paraId="5577B058" w14:textId="32C3E4F4" w:rsidR="002501CF" w:rsidRPr="002501CF" w:rsidRDefault="00DB74BC" w:rsidP="002501CF">
      <w:pPr>
        <w:pStyle w:val="Listeafsnit"/>
        <w:numPr>
          <w:ilvl w:val="0"/>
          <w:numId w:val="24"/>
        </w:numPr>
        <w:spacing w:line="240" w:lineRule="auto"/>
        <w:rPr>
          <w:rFonts w:cs="Calibri"/>
          <w:szCs w:val="24"/>
        </w:rPr>
      </w:pPr>
      <w:r w:rsidRPr="002501CF">
        <w:rPr>
          <w:rFonts w:cs="Calibri"/>
          <w:szCs w:val="24"/>
        </w:rPr>
        <w:t>Pak kits til hjemmeprøve inden de</w:t>
      </w:r>
      <w:r w:rsidR="002501CF">
        <w:rPr>
          <w:rFonts w:cs="Calibri"/>
          <w:szCs w:val="24"/>
        </w:rPr>
        <w:t>t</w:t>
      </w:r>
      <w:r w:rsidRPr="002501CF">
        <w:rPr>
          <w:rFonts w:cs="Calibri"/>
          <w:szCs w:val="24"/>
        </w:rPr>
        <w:t xml:space="preserve"> pågældende besøg</w:t>
      </w:r>
    </w:p>
    <w:p w14:paraId="07574D45" w14:textId="268831E2" w:rsidR="00926C29" w:rsidRPr="002501CF" w:rsidRDefault="00926C29" w:rsidP="002501CF">
      <w:pPr>
        <w:pStyle w:val="Listeafsnit"/>
        <w:numPr>
          <w:ilvl w:val="0"/>
          <w:numId w:val="24"/>
        </w:numPr>
        <w:spacing w:line="240" w:lineRule="auto"/>
        <w:rPr>
          <w:rFonts w:cs="Calibri"/>
          <w:szCs w:val="24"/>
        </w:rPr>
      </w:pPr>
      <w:r w:rsidRPr="002501CF">
        <w:rPr>
          <w:szCs w:val="24"/>
        </w:rPr>
        <w:t xml:space="preserve">Alle materialer </w:t>
      </w:r>
      <w:r w:rsidR="00F24082">
        <w:rPr>
          <w:szCs w:val="24"/>
        </w:rPr>
        <w:t xml:space="preserve">angivet ovenfor </w:t>
      </w:r>
      <w:r w:rsidRPr="002501CF">
        <w:rPr>
          <w:szCs w:val="24"/>
        </w:rPr>
        <w:t xml:space="preserve">pakkes samlet i </w:t>
      </w:r>
      <w:proofErr w:type="spellStart"/>
      <w:r w:rsidRPr="002501CF">
        <w:rPr>
          <w:szCs w:val="24"/>
        </w:rPr>
        <w:t>zipposen</w:t>
      </w:r>
      <w:proofErr w:type="spellEnd"/>
      <w:r w:rsidRPr="002501CF">
        <w:rPr>
          <w:szCs w:val="24"/>
        </w:rPr>
        <w:t xml:space="preserve"> på nær </w:t>
      </w:r>
      <w:r w:rsidR="00AF6B99" w:rsidRPr="002501CF">
        <w:rPr>
          <w:szCs w:val="24"/>
        </w:rPr>
        <w:t>køle</w:t>
      </w:r>
      <w:r w:rsidRPr="002501CF">
        <w:rPr>
          <w:szCs w:val="24"/>
        </w:rPr>
        <w:t>taske og køleelement</w:t>
      </w:r>
      <w:r w:rsidR="00C90460" w:rsidRPr="002501CF">
        <w:rPr>
          <w:szCs w:val="24"/>
        </w:rPr>
        <w:t>er</w:t>
      </w:r>
      <w:r w:rsidRPr="002501CF">
        <w:rPr>
          <w:szCs w:val="24"/>
        </w:rPr>
        <w:t>.</w:t>
      </w:r>
    </w:p>
    <w:p w14:paraId="538E535B" w14:textId="311BF34D" w:rsidR="00DB74BC" w:rsidRPr="00F24082" w:rsidRDefault="00926C29" w:rsidP="00F24082">
      <w:pPr>
        <w:pStyle w:val="Listeafsnit"/>
        <w:numPr>
          <w:ilvl w:val="0"/>
          <w:numId w:val="24"/>
        </w:numPr>
        <w:spacing w:line="240" w:lineRule="auto"/>
        <w:rPr>
          <w:szCs w:val="24"/>
        </w:rPr>
      </w:pPr>
      <w:proofErr w:type="spellStart"/>
      <w:r w:rsidRPr="002501CF">
        <w:rPr>
          <w:szCs w:val="24"/>
        </w:rPr>
        <w:t>Zipposen</w:t>
      </w:r>
      <w:proofErr w:type="spellEnd"/>
      <w:r w:rsidRPr="002501CF">
        <w:rPr>
          <w:szCs w:val="24"/>
        </w:rPr>
        <w:t xml:space="preserve"> med indhold samt køleelement lægges i</w:t>
      </w:r>
      <w:r w:rsidR="00AF6B99" w:rsidRPr="002501CF">
        <w:rPr>
          <w:szCs w:val="24"/>
        </w:rPr>
        <w:t xml:space="preserve"> køletasken</w:t>
      </w:r>
      <w:r w:rsidRPr="002501CF">
        <w:rPr>
          <w:szCs w:val="24"/>
        </w:rPr>
        <w:t xml:space="preserve"> og</w:t>
      </w:r>
      <w:r w:rsidR="009E64C0" w:rsidRPr="002501CF">
        <w:rPr>
          <w:szCs w:val="24"/>
        </w:rPr>
        <w:t xml:space="preserve"> udleveres til deltagerne ved besøg </w:t>
      </w:r>
      <w:r w:rsidR="00DB74BC" w:rsidRPr="002501CF">
        <w:rPr>
          <w:szCs w:val="24"/>
        </w:rPr>
        <w:t>V</w:t>
      </w:r>
      <w:r w:rsidR="00B7745C" w:rsidRPr="002501CF">
        <w:rPr>
          <w:szCs w:val="24"/>
        </w:rPr>
        <w:t>1</w:t>
      </w:r>
      <w:r w:rsidR="009E64C0" w:rsidRPr="002501CF">
        <w:rPr>
          <w:szCs w:val="24"/>
        </w:rPr>
        <w:t xml:space="preserve">, </w:t>
      </w:r>
      <w:r w:rsidR="00DB74BC" w:rsidRPr="002501CF">
        <w:rPr>
          <w:szCs w:val="24"/>
        </w:rPr>
        <w:t>V</w:t>
      </w:r>
      <w:r w:rsidR="009E64C0" w:rsidRPr="002501CF">
        <w:rPr>
          <w:szCs w:val="24"/>
        </w:rPr>
        <w:t xml:space="preserve">5, </w:t>
      </w:r>
      <w:r w:rsidR="00DB74BC" w:rsidRPr="002501CF">
        <w:rPr>
          <w:szCs w:val="24"/>
        </w:rPr>
        <w:t>V</w:t>
      </w:r>
      <w:r w:rsidR="009E64C0" w:rsidRPr="002501CF">
        <w:rPr>
          <w:szCs w:val="24"/>
        </w:rPr>
        <w:t xml:space="preserve">7 og </w:t>
      </w:r>
      <w:r w:rsidR="00DB74BC" w:rsidRPr="002501CF">
        <w:rPr>
          <w:szCs w:val="24"/>
        </w:rPr>
        <w:t>V</w:t>
      </w:r>
      <w:r w:rsidR="009E64C0" w:rsidRPr="002501CF">
        <w:rPr>
          <w:szCs w:val="24"/>
        </w:rPr>
        <w:t xml:space="preserve">9. </w:t>
      </w:r>
    </w:p>
    <w:p w14:paraId="23E9988E" w14:textId="49AFD384" w:rsidR="00DB74BC" w:rsidRDefault="00DB74BC" w:rsidP="00DB74BC">
      <w:pPr>
        <w:spacing w:line="240" w:lineRule="auto"/>
        <w:rPr>
          <w:szCs w:val="24"/>
        </w:rPr>
      </w:pPr>
      <w:r w:rsidRPr="00911784">
        <w:rPr>
          <w:noProof/>
          <w:szCs w:val="24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2E655829" wp14:editId="1834D320">
            <wp:simplePos x="0" y="0"/>
            <wp:positionH relativeFrom="margin">
              <wp:align>center</wp:align>
            </wp:positionH>
            <wp:positionV relativeFrom="paragraph">
              <wp:posOffset>7950</wp:posOffset>
            </wp:positionV>
            <wp:extent cx="1389380" cy="1330960"/>
            <wp:effectExtent l="0" t="0" r="1270" b="2540"/>
            <wp:wrapThrough wrapText="bothSides">
              <wp:wrapPolygon edited="0">
                <wp:start x="0" y="0"/>
                <wp:lineTo x="0" y="21332"/>
                <wp:lineTo x="21324" y="21332"/>
                <wp:lineTo x="21324" y="0"/>
                <wp:lineTo x="0" y="0"/>
              </wp:wrapPolygon>
            </wp:wrapThrough>
            <wp:docPr id="26933652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36520" name="Billede 2693365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938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FA08FD" w14:textId="6113A50D" w:rsidR="00DB74BC" w:rsidRDefault="00DB74BC" w:rsidP="00DB74BC">
      <w:pPr>
        <w:spacing w:line="240" w:lineRule="auto"/>
        <w:rPr>
          <w:szCs w:val="24"/>
        </w:rPr>
      </w:pPr>
    </w:p>
    <w:p w14:paraId="773048FE" w14:textId="77777777" w:rsidR="00DB74BC" w:rsidRDefault="00DB74BC" w:rsidP="00DB74BC">
      <w:pPr>
        <w:spacing w:line="240" w:lineRule="auto"/>
        <w:rPr>
          <w:szCs w:val="24"/>
        </w:rPr>
      </w:pPr>
    </w:p>
    <w:p w14:paraId="10A6C717" w14:textId="77777777" w:rsidR="00DB74BC" w:rsidRDefault="00DB74BC" w:rsidP="00DB74BC">
      <w:pPr>
        <w:spacing w:line="240" w:lineRule="auto"/>
        <w:rPr>
          <w:szCs w:val="24"/>
        </w:rPr>
      </w:pPr>
    </w:p>
    <w:p w14:paraId="7B36C44B" w14:textId="77777777" w:rsidR="00DB74BC" w:rsidRPr="00DB74BC" w:rsidRDefault="00DB74BC" w:rsidP="00DB74BC">
      <w:pPr>
        <w:spacing w:line="240" w:lineRule="auto"/>
        <w:rPr>
          <w:szCs w:val="24"/>
        </w:rPr>
      </w:pPr>
    </w:p>
    <w:p w14:paraId="4C43FE72" w14:textId="69BAEFA1" w:rsidR="00BF5C51" w:rsidRPr="00BF5C51" w:rsidRDefault="00BF5C51" w:rsidP="00C262DC">
      <w:pPr>
        <w:spacing w:after="0" w:line="240" w:lineRule="auto"/>
        <w:rPr>
          <w:b/>
          <w:bCs/>
          <w:szCs w:val="24"/>
        </w:rPr>
      </w:pPr>
    </w:p>
    <w:p w14:paraId="2AA159EA" w14:textId="4D66C00D" w:rsidR="00C262DC" w:rsidRPr="00C262DC" w:rsidRDefault="00BF5C51" w:rsidP="00C262DC">
      <w:pPr>
        <w:spacing w:after="0" w:line="240" w:lineRule="auto"/>
        <w:rPr>
          <w:szCs w:val="24"/>
          <w:u w:val="single"/>
        </w:rPr>
      </w:pPr>
      <w:r w:rsidRPr="00C262DC">
        <w:rPr>
          <w:szCs w:val="24"/>
          <w:u w:val="single"/>
        </w:rPr>
        <w:t>Ved</w:t>
      </w:r>
      <w:r w:rsidR="00C262DC" w:rsidRPr="00C262DC">
        <w:rPr>
          <w:szCs w:val="24"/>
          <w:u w:val="single"/>
        </w:rPr>
        <w:t xml:space="preserve"> </w:t>
      </w:r>
      <w:r w:rsidR="00C262DC" w:rsidRPr="00C262DC">
        <w:rPr>
          <w:b/>
          <w:bCs/>
          <w:szCs w:val="24"/>
          <w:u w:val="single"/>
        </w:rPr>
        <w:t>udleveringsdage</w:t>
      </w:r>
      <w:r w:rsidR="00C262DC" w:rsidRPr="00C262DC">
        <w:rPr>
          <w:szCs w:val="24"/>
          <w:u w:val="single"/>
        </w:rPr>
        <w:t>:</w:t>
      </w:r>
    </w:p>
    <w:p w14:paraId="0C4E5BF7" w14:textId="7BDEE62C" w:rsidR="00BF5C51" w:rsidRPr="00C90460" w:rsidRDefault="00C262DC" w:rsidP="00C90460">
      <w:pPr>
        <w:spacing w:after="0" w:line="240" w:lineRule="auto"/>
        <w:rPr>
          <w:szCs w:val="24"/>
        </w:rPr>
      </w:pPr>
      <w:r w:rsidRPr="00C90460">
        <w:rPr>
          <w:szCs w:val="24"/>
        </w:rPr>
        <w:t>Udlever og gennemgå</w:t>
      </w:r>
      <w:r w:rsidR="00BF5C51" w:rsidRPr="00C90460">
        <w:rPr>
          <w:szCs w:val="24"/>
        </w:rPr>
        <w:t xml:space="preserve"> proceduren for indsamling af prøven samt </w:t>
      </w:r>
      <w:r w:rsidRPr="00C90460">
        <w:rPr>
          <w:szCs w:val="24"/>
        </w:rPr>
        <w:t>instruer</w:t>
      </w:r>
      <w:r w:rsidR="00BF5C51" w:rsidRPr="00C90460">
        <w:rPr>
          <w:szCs w:val="24"/>
        </w:rPr>
        <w:t xml:space="preserve"> deltagerne </w:t>
      </w:r>
      <w:r w:rsidRPr="00C90460">
        <w:rPr>
          <w:szCs w:val="24"/>
        </w:rPr>
        <w:t>i brug af</w:t>
      </w:r>
      <w:r w:rsidR="00BF5C51" w:rsidRPr="00C90460">
        <w:rPr>
          <w:szCs w:val="24"/>
        </w:rPr>
        <w:t xml:space="preserve"> den udleverede deltagermappe. Sig også til deltagerne, at de skal benytte køletasken og køleelementer gennem hele studiet.</w:t>
      </w:r>
    </w:p>
    <w:p w14:paraId="50E4A740" w14:textId="77777777" w:rsidR="00C90460" w:rsidRDefault="00C90460" w:rsidP="00C90460">
      <w:pPr>
        <w:spacing w:after="0" w:line="240" w:lineRule="auto"/>
        <w:rPr>
          <w:szCs w:val="24"/>
        </w:rPr>
      </w:pPr>
    </w:p>
    <w:p w14:paraId="32063915" w14:textId="167D7B39" w:rsidR="00C90460" w:rsidRPr="00C90460" w:rsidRDefault="00C90460" w:rsidP="00C90460">
      <w:pPr>
        <w:spacing w:after="0" w:line="240" w:lineRule="auto"/>
        <w:rPr>
          <w:b/>
          <w:bCs/>
          <w:szCs w:val="24"/>
        </w:rPr>
      </w:pPr>
      <w:r w:rsidRPr="00C90460">
        <w:rPr>
          <w:b/>
          <w:bCs/>
          <w:szCs w:val="24"/>
        </w:rPr>
        <w:t>Behandling af afføringsprøve:</w:t>
      </w:r>
    </w:p>
    <w:p w14:paraId="2A688393" w14:textId="77777777" w:rsidR="00C90460" w:rsidRDefault="00BF253C" w:rsidP="00C90460">
      <w:pPr>
        <w:pStyle w:val="Listeafsnit"/>
        <w:numPr>
          <w:ilvl w:val="0"/>
          <w:numId w:val="8"/>
        </w:numPr>
        <w:spacing w:after="0" w:line="240" w:lineRule="auto"/>
        <w:rPr>
          <w:rFonts w:cs="Calibri"/>
          <w:szCs w:val="24"/>
        </w:rPr>
      </w:pPr>
      <w:r w:rsidRPr="00C262DC">
        <w:rPr>
          <w:rFonts w:cs="Calibri"/>
          <w:szCs w:val="24"/>
        </w:rPr>
        <w:t xml:space="preserve">Tag imod </w:t>
      </w:r>
      <w:r w:rsidR="00F91651">
        <w:rPr>
          <w:rFonts w:cs="Calibri"/>
          <w:szCs w:val="24"/>
        </w:rPr>
        <w:t xml:space="preserve">køletasken med </w:t>
      </w:r>
      <w:r w:rsidRPr="00C262DC">
        <w:rPr>
          <w:rFonts w:cs="Calibri"/>
          <w:szCs w:val="24"/>
        </w:rPr>
        <w:t>prøverne</w:t>
      </w:r>
    </w:p>
    <w:p w14:paraId="7DE3171C" w14:textId="77777777" w:rsidR="00C90460" w:rsidRDefault="00BF253C" w:rsidP="00C90460">
      <w:pPr>
        <w:pStyle w:val="Listeafsnit"/>
        <w:numPr>
          <w:ilvl w:val="0"/>
          <w:numId w:val="8"/>
        </w:numPr>
        <w:spacing w:after="0" w:line="240" w:lineRule="auto"/>
        <w:rPr>
          <w:rFonts w:cs="Calibri"/>
          <w:szCs w:val="24"/>
        </w:rPr>
      </w:pPr>
      <w:r w:rsidRPr="00C90460">
        <w:rPr>
          <w:rFonts w:cs="Calibri"/>
          <w:szCs w:val="24"/>
        </w:rPr>
        <w:t>Tag handsker på</w:t>
      </w:r>
    </w:p>
    <w:p w14:paraId="369B0D00" w14:textId="77777777" w:rsidR="00C90460" w:rsidRDefault="00BF253C" w:rsidP="00C90460">
      <w:pPr>
        <w:pStyle w:val="Listeafsnit"/>
        <w:numPr>
          <w:ilvl w:val="0"/>
          <w:numId w:val="8"/>
        </w:numPr>
        <w:spacing w:after="0" w:line="240" w:lineRule="auto"/>
        <w:rPr>
          <w:rFonts w:cs="Calibri"/>
          <w:szCs w:val="24"/>
        </w:rPr>
      </w:pPr>
      <w:r w:rsidRPr="00C90460">
        <w:rPr>
          <w:rFonts w:cs="Calibri"/>
          <w:szCs w:val="24"/>
        </w:rPr>
        <w:t>Åbn plastikposen og tag de to transportbeholdere op</w:t>
      </w:r>
      <w:r w:rsidR="00F91651" w:rsidRPr="00C90460">
        <w:rPr>
          <w:rFonts w:cs="Calibri"/>
          <w:szCs w:val="24"/>
        </w:rPr>
        <w:t>.</w:t>
      </w:r>
    </w:p>
    <w:p w14:paraId="0F6BB0BD" w14:textId="77777777" w:rsidR="00C90460" w:rsidRDefault="00BF253C" w:rsidP="00C90460">
      <w:pPr>
        <w:pStyle w:val="Listeafsnit"/>
        <w:numPr>
          <w:ilvl w:val="0"/>
          <w:numId w:val="8"/>
        </w:numPr>
        <w:spacing w:after="0" w:line="240" w:lineRule="auto"/>
        <w:rPr>
          <w:rFonts w:cs="Calibri"/>
          <w:szCs w:val="24"/>
        </w:rPr>
      </w:pPr>
      <w:r w:rsidRPr="00C90460">
        <w:rPr>
          <w:rFonts w:cs="Calibri"/>
          <w:szCs w:val="24"/>
        </w:rPr>
        <w:t>Åbn transportbeholderne og tag prøverne ud</w:t>
      </w:r>
      <w:r w:rsidR="00F91651" w:rsidRPr="00C90460">
        <w:rPr>
          <w:rFonts w:cs="Calibri"/>
          <w:szCs w:val="24"/>
        </w:rPr>
        <w:t>.</w:t>
      </w:r>
    </w:p>
    <w:p w14:paraId="03A1E121" w14:textId="2A19AEF2" w:rsidR="00EF1721" w:rsidRDefault="00F521D6" w:rsidP="00EF1721">
      <w:pPr>
        <w:pStyle w:val="Listeafsnit"/>
        <w:numPr>
          <w:ilvl w:val="0"/>
          <w:numId w:val="8"/>
        </w:numPr>
        <w:spacing w:after="0" w:line="240" w:lineRule="auto"/>
        <w:rPr>
          <w:rFonts w:cs="Calibri"/>
          <w:szCs w:val="24"/>
        </w:rPr>
      </w:pPr>
      <w:r>
        <w:rPr>
          <w:rFonts w:cstheme="minorHAnsi"/>
          <w:szCs w:val="24"/>
        </w:rPr>
        <w:t>N</w:t>
      </w:r>
      <w:r w:rsidR="001E0C25">
        <w:rPr>
          <w:rFonts w:cstheme="minorHAnsi"/>
          <w:szCs w:val="24"/>
        </w:rPr>
        <w:t xml:space="preserve">oter </w:t>
      </w:r>
      <w:proofErr w:type="gramStart"/>
      <w:r w:rsidR="00D55E13" w:rsidRPr="00C90460">
        <w:rPr>
          <w:rFonts w:cs="Calibri"/>
          <w:szCs w:val="24"/>
        </w:rPr>
        <w:t>ID</w:t>
      </w:r>
      <w:r w:rsidR="001E0C25">
        <w:rPr>
          <w:rFonts w:cs="Calibri"/>
          <w:szCs w:val="24"/>
        </w:rPr>
        <w:t xml:space="preserve"> nummer</w:t>
      </w:r>
      <w:proofErr w:type="gramEnd"/>
      <w:r w:rsidR="00D55E13" w:rsidRPr="00C90460">
        <w:rPr>
          <w:rFonts w:cs="Calibri"/>
          <w:szCs w:val="24"/>
        </w:rPr>
        <w:t>, visit</w:t>
      </w:r>
      <w:r w:rsidR="001E0C25">
        <w:rPr>
          <w:rFonts w:cs="Calibri"/>
          <w:szCs w:val="24"/>
        </w:rPr>
        <w:t xml:space="preserve"> nummer, og dato og tidspunkt for prøven</w:t>
      </w:r>
      <w:r>
        <w:rPr>
          <w:rFonts w:cs="Calibri"/>
          <w:szCs w:val="24"/>
        </w:rPr>
        <w:t xml:space="preserve"> på </w:t>
      </w:r>
      <w:r w:rsidRPr="00BF5C51">
        <w:rPr>
          <w:rFonts w:cstheme="minorHAnsi"/>
          <w:szCs w:val="24"/>
        </w:rPr>
        <w:t>2</w:t>
      </w:r>
      <w:r>
        <w:rPr>
          <w:rFonts w:cstheme="minorHAnsi"/>
          <w:szCs w:val="24"/>
        </w:rPr>
        <w:t xml:space="preserve"> </w:t>
      </w:r>
      <w:r w:rsidRPr="00BF5C51">
        <w:rPr>
          <w:rFonts w:cstheme="minorHAnsi"/>
          <w:szCs w:val="24"/>
        </w:rPr>
        <w:t xml:space="preserve">x -80 </w:t>
      </w:r>
      <w:r w:rsidRPr="00BF5C51">
        <w:rPr>
          <w:rFonts w:cstheme="minorHAnsi"/>
          <w:szCs w:val="24"/>
          <w:vertAlign w:val="superscript"/>
        </w:rPr>
        <w:t xml:space="preserve">o </w:t>
      </w:r>
      <w:r w:rsidRPr="00BF5C51">
        <w:rPr>
          <w:rFonts w:cstheme="minorHAnsi"/>
          <w:szCs w:val="24"/>
        </w:rPr>
        <w:t xml:space="preserve">c </w:t>
      </w:r>
      <w:r>
        <w:rPr>
          <w:rFonts w:cstheme="minorHAnsi"/>
          <w:szCs w:val="24"/>
        </w:rPr>
        <w:t>labels, og påsæt dem på prøveglassene.</w:t>
      </w:r>
    </w:p>
    <w:p w14:paraId="4C3375C8" w14:textId="75941ED8" w:rsidR="00EF1721" w:rsidRDefault="00EF1721" w:rsidP="00EF1721">
      <w:pPr>
        <w:spacing w:after="0" w:line="240" w:lineRule="auto"/>
        <w:rPr>
          <w:rFonts w:cs="Calibri"/>
          <w:szCs w:val="24"/>
        </w:rPr>
      </w:pPr>
    </w:p>
    <w:p w14:paraId="452F5EFC" w14:textId="791C0BC6" w:rsidR="00EF1721" w:rsidRPr="00EF1721" w:rsidRDefault="00EF1721" w:rsidP="00EF1721">
      <w:pPr>
        <w:spacing w:after="0" w:line="240" w:lineRule="auto"/>
        <w:rPr>
          <w:rFonts w:cs="Calibri"/>
          <w:b/>
          <w:bCs/>
          <w:szCs w:val="24"/>
        </w:rPr>
      </w:pPr>
      <w:r w:rsidRPr="00EF1721">
        <w:rPr>
          <w:rFonts w:cs="Calibri"/>
          <w:b/>
          <w:bCs/>
          <w:szCs w:val="24"/>
        </w:rPr>
        <w:t xml:space="preserve">Placering af prøver i fryser: </w:t>
      </w:r>
    </w:p>
    <w:p w14:paraId="2A25BB64" w14:textId="77777777" w:rsidR="00EF1721" w:rsidRPr="00EF1721" w:rsidRDefault="00EF1721" w:rsidP="00EF1721">
      <w:pPr>
        <w:pStyle w:val="Listeafsnit"/>
        <w:numPr>
          <w:ilvl w:val="0"/>
          <w:numId w:val="23"/>
        </w:numPr>
        <w:spacing w:after="0" w:line="240" w:lineRule="auto"/>
        <w:rPr>
          <w:rFonts w:cs="Calibri"/>
          <w:szCs w:val="24"/>
        </w:rPr>
      </w:pPr>
      <w:r>
        <w:rPr>
          <w:rFonts w:cs="Calibri"/>
          <w:szCs w:val="24"/>
        </w:rPr>
        <w:t xml:space="preserve">Afføringsprøverne </w:t>
      </w:r>
      <w:r w:rsidRPr="00334BA8">
        <w:rPr>
          <w:szCs w:val="24"/>
        </w:rPr>
        <w:t xml:space="preserve">registreres i excel-arket </w:t>
      </w:r>
      <w:r>
        <w:rPr>
          <w:szCs w:val="24"/>
        </w:rPr>
        <w:t>”ON-</w:t>
      </w:r>
      <w:proofErr w:type="spellStart"/>
      <w:r>
        <w:rPr>
          <w:szCs w:val="24"/>
        </w:rPr>
        <w:t>LiMiT</w:t>
      </w:r>
      <w:proofErr w:type="spellEnd"/>
      <w:r>
        <w:rPr>
          <w:szCs w:val="24"/>
        </w:rPr>
        <w:t xml:space="preserve"> Biobank” </w:t>
      </w:r>
      <w:r w:rsidRPr="00334BA8">
        <w:rPr>
          <w:szCs w:val="24"/>
        </w:rPr>
        <w:t xml:space="preserve">for visit </w:t>
      </w:r>
      <w:r>
        <w:rPr>
          <w:szCs w:val="24"/>
        </w:rPr>
        <w:t>2</w:t>
      </w:r>
      <w:r w:rsidRPr="00334BA8">
        <w:rPr>
          <w:szCs w:val="24"/>
        </w:rPr>
        <w:t>, 6, 8 eller 10</w:t>
      </w:r>
      <w:r>
        <w:rPr>
          <w:szCs w:val="24"/>
        </w:rPr>
        <w:t xml:space="preserve"> under fanerne ”Fæces 1+2”.</w:t>
      </w:r>
      <w:r>
        <w:rPr>
          <w:szCs w:val="24"/>
        </w:rPr>
        <w:br/>
      </w:r>
      <w:r w:rsidRPr="00334BA8">
        <w:rPr>
          <w:szCs w:val="24"/>
        </w:rPr>
        <w:t>Sti</w:t>
      </w:r>
      <w:r>
        <w:rPr>
          <w:szCs w:val="24"/>
        </w:rPr>
        <w:t>:</w:t>
      </w:r>
      <w:r w:rsidRPr="00334BA8">
        <w:rPr>
          <w:szCs w:val="24"/>
        </w:rPr>
        <w:t xml:space="preserve"> </w:t>
      </w:r>
      <w:r w:rsidRPr="00334BA8">
        <w:rPr>
          <w:b/>
          <w:bCs/>
          <w:szCs w:val="24"/>
        </w:rPr>
        <w:t xml:space="preserve">L:\Auditdata\ON </w:t>
      </w:r>
      <w:proofErr w:type="spellStart"/>
      <w:r w:rsidRPr="00334BA8">
        <w:rPr>
          <w:b/>
          <w:bCs/>
          <w:szCs w:val="24"/>
        </w:rPr>
        <w:t>LiMiT</w:t>
      </w:r>
      <w:proofErr w:type="spellEnd"/>
      <w:r w:rsidRPr="00334BA8">
        <w:rPr>
          <w:b/>
          <w:bCs/>
          <w:szCs w:val="24"/>
        </w:rPr>
        <w:t xml:space="preserve">\2. </w:t>
      </w:r>
      <w:proofErr w:type="spellStart"/>
      <w:r w:rsidRPr="00334BA8">
        <w:rPr>
          <w:b/>
          <w:bCs/>
          <w:szCs w:val="24"/>
        </w:rPr>
        <w:t>Feasibility</w:t>
      </w:r>
      <w:proofErr w:type="spellEnd"/>
      <w:r w:rsidRPr="00334BA8">
        <w:rPr>
          <w:b/>
          <w:bCs/>
          <w:szCs w:val="24"/>
        </w:rPr>
        <w:t xml:space="preserve"> studie\11. Prøver.</w:t>
      </w:r>
      <w:r w:rsidRPr="00334BA8">
        <w:rPr>
          <w:szCs w:val="24"/>
        </w:rPr>
        <w:t xml:space="preserve"> </w:t>
      </w:r>
      <w:r w:rsidRPr="00334BA8">
        <w:rPr>
          <w:rFonts w:cstheme="minorHAnsi"/>
          <w:color w:val="FF0000"/>
          <w:szCs w:val="24"/>
        </w:rPr>
        <w:t xml:space="preserve"> </w:t>
      </w:r>
    </w:p>
    <w:p w14:paraId="1C9436B0" w14:textId="49158A17" w:rsidR="00C90460" w:rsidRPr="00EF1721" w:rsidRDefault="00D55E13" w:rsidP="00EF1721">
      <w:pPr>
        <w:pStyle w:val="Listeafsnit"/>
        <w:numPr>
          <w:ilvl w:val="0"/>
          <w:numId w:val="23"/>
        </w:numPr>
        <w:spacing w:after="0" w:line="240" w:lineRule="auto"/>
        <w:rPr>
          <w:rFonts w:cs="Calibri"/>
          <w:szCs w:val="24"/>
        </w:rPr>
      </w:pPr>
      <w:r w:rsidRPr="00EF1721">
        <w:rPr>
          <w:rFonts w:cs="Calibri"/>
          <w:szCs w:val="24"/>
        </w:rPr>
        <w:t xml:space="preserve">Skriv </w:t>
      </w:r>
      <w:r w:rsidRPr="00EF1721">
        <w:rPr>
          <w:rFonts w:cs="Calibri"/>
          <w:b/>
          <w:bCs/>
          <w:szCs w:val="24"/>
        </w:rPr>
        <w:t xml:space="preserve">ID </w:t>
      </w:r>
      <w:r w:rsidR="00F24082">
        <w:rPr>
          <w:rFonts w:cs="Calibri"/>
          <w:b/>
          <w:bCs/>
          <w:szCs w:val="24"/>
        </w:rPr>
        <w:t xml:space="preserve">nummer </w:t>
      </w:r>
      <w:r w:rsidRPr="00EF1721">
        <w:rPr>
          <w:rFonts w:cs="Calibri"/>
          <w:szCs w:val="24"/>
        </w:rPr>
        <w:t xml:space="preserve">på den næste ledige plads for kassen. </w:t>
      </w:r>
    </w:p>
    <w:p w14:paraId="63B593D2" w14:textId="6DCDA996" w:rsidR="00C90460" w:rsidRPr="00C90460" w:rsidRDefault="00EF1721" w:rsidP="00EF1721">
      <w:pPr>
        <w:pStyle w:val="Listeafsnit"/>
        <w:numPr>
          <w:ilvl w:val="0"/>
          <w:numId w:val="23"/>
        </w:numPr>
        <w:spacing w:after="0" w:line="240" w:lineRule="auto"/>
        <w:rPr>
          <w:rFonts w:cs="Calibri"/>
          <w:szCs w:val="24"/>
        </w:rPr>
      </w:pPr>
      <w:r w:rsidRPr="00EF1721">
        <w:rPr>
          <w:rFonts w:cs="Calibri"/>
          <w:szCs w:val="24"/>
        </w:rPr>
        <w:t>Afføringsprøverne sættes</w:t>
      </w:r>
      <w:r w:rsidR="00D55E13" w:rsidRPr="00EF1721">
        <w:rPr>
          <w:rFonts w:cs="Calibri"/>
          <w:szCs w:val="24"/>
        </w:rPr>
        <w:t xml:space="preserve"> i -80 graders fryseren </w:t>
      </w:r>
      <w:bookmarkStart w:id="0" w:name="_Hlk226399121"/>
      <w:r w:rsidR="00D55E13" w:rsidRPr="00EF1721">
        <w:rPr>
          <w:rFonts w:cs="Calibri"/>
          <w:szCs w:val="24"/>
        </w:rPr>
        <w:t>i den plads og kasse der er noteret i excel-arket for biobank</w:t>
      </w:r>
      <w:bookmarkEnd w:id="0"/>
      <w:r w:rsidR="00D55E13" w:rsidRPr="00EF1721">
        <w:rPr>
          <w:rFonts w:cs="Calibri"/>
          <w:szCs w:val="24"/>
        </w:rPr>
        <w:t>.</w:t>
      </w:r>
      <w:r w:rsidR="002A463A" w:rsidRPr="00EF1721">
        <w:rPr>
          <w:rFonts w:cs="Calibri"/>
          <w:szCs w:val="24"/>
        </w:rPr>
        <w:t xml:space="preserve"> </w:t>
      </w:r>
      <w:r w:rsidR="002A463A" w:rsidRPr="00EF1721">
        <w:rPr>
          <w:rFonts w:cstheme="minorHAnsi"/>
          <w:szCs w:val="24"/>
        </w:rPr>
        <w:t>Fryseren er placeret i pipperum 1. Kassen er på hylde 3 og mærkeret ”ON-LIMIT</w:t>
      </w:r>
      <w:r w:rsidR="00F24082">
        <w:rPr>
          <w:rFonts w:cstheme="minorHAnsi"/>
          <w:szCs w:val="24"/>
        </w:rPr>
        <w:t>”</w:t>
      </w:r>
      <w:r w:rsidR="002A463A" w:rsidRPr="00EF1721">
        <w:rPr>
          <w:rFonts w:cstheme="minorHAnsi"/>
          <w:szCs w:val="24"/>
        </w:rPr>
        <w:t xml:space="preserve">, ”Fæces ” + ”Kasse </w:t>
      </w:r>
      <w:proofErr w:type="spellStart"/>
      <w:r w:rsidR="002A463A" w:rsidRPr="00EF1721">
        <w:rPr>
          <w:rFonts w:cstheme="minorHAnsi"/>
          <w:szCs w:val="24"/>
        </w:rPr>
        <w:t>nr</w:t>
      </w:r>
      <w:proofErr w:type="spellEnd"/>
      <w:r w:rsidR="002A463A" w:rsidRPr="00EF1721">
        <w:rPr>
          <w:rFonts w:cstheme="minorHAnsi"/>
          <w:szCs w:val="24"/>
        </w:rPr>
        <w:t xml:space="preserve"> X”</w:t>
      </w:r>
      <w:r w:rsidR="00F24082">
        <w:rPr>
          <w:rFonts w:cstheme="minorHAnsi"/>
          <w:szCs w:val="24"/>
        </w:rPr>
        <w:t>.</w:t>
      </w:r>
      <w:r w:rsidR="002A463A" w:rsidRPr="00EF1721">
        <w:rPr>
          <w:rFonts w:cstheme="minorHAnsi"/>
          <w:szCs w:val="24"/>
        </w:rPr>
        <w:t xml:space="preserve"> Kassen er en hvid papkasse.</w:t>
      </w:r>
    </w:p>
    <w:p w14:paraId="5367A762" w14:textId="77777777" w:rsidR="00C90460" w:rsidRDefault="002A463A" w:rsidP="00EF1721">
      <w:pPr>
        <w:pStyle w:val="Listeafsnit"/>
        <w:numPr>
          <w:ilvl w:val="0"/>
          <w:numId w:val="23"/>
        </w:numPr>
        <w:spacing w:after="0" w:line="240" w:lineRule="auto"/>
        <w:rPr>
          <w:rFonts w:cs="Calibri"/>
          <w:szCs w:val="24"/>
        </w:rPr>
      </w:pPr>
      <w:r w:rsidRPr="00C90460">
        <w:rPr>
          <w:rFonts w:cs="Calibri"/>
          <w:szCs w:val="24"/>
        </w:rPr>
        <w:t>S</w:t>
      </w:r>
      <w:r w:rsidR="00666354" w:rsidRPr="00C90460">
        <w:rPr>
          <w:rFonts w:cs="Calibri"/>
          <w:szCs w:val="24"/>
        </w:rPr>
        <w:t>mid posen ud som prøverne blev afleveret i</w:t>
      </w:r>
      <w:r w:rsidR="0095337A" w:rsidRPr="00C90460">
        <w:rPr>
          <w:rFonts w:cs="Calibri"/>
          <w:szCs w:val="24"/>
        </w:rPr>
        <w:t>.</w:t>
      </w:r>
    </w:p>
    <w:p w14:paraId="7848BA87" w14:textId="77777777" w:rsidR="00C90460" w:rsidRDefault="00BF253C" w:rsidP="00EF1721">
      <w:pPr>
        <w:pStyle w:val="Listeafsnit"/>
        <w:numPr>
          <w:ilvl w:val="0"/>
          <w:numId w:val="23"/>
        </w:numPr>
        <w:spacing w:after="0" w:line="240" w:lineRule="auto"/>
        <w:rPr>
          <w:rFonts w:cs="Calibri"/>
          <w:szCs w:val="24"/>
        </w:rPr>
      </w:pPr>
      <w:r w:rsidRPr="00C90460">
        <w:rPr>
          <w:rFonts w:cs="Calibri"/>
          <w:szCs w:val="24"/>
        </w:rPr>
        <w:t>Læg transportbeholderne ud i skyllerummet ti</w:t>
      </w:r>
      <w:r w:rsidR="00C262DC" w:rsidRPr="00C90460">
        <w:rPr>
          <w:rFonts w:cs="Calibri"/>
          <w:szCs w:val="24"/>
        </w:rPr>
        <w:t>l</w:t>
      </w:r>
      <w:r w:rsidRPr="00C90460">
        <w:rPr>
          <w:rFonts w:cs="Calibri"/>
          <w:szCs w:val="24"/>
        </w:rPr>
        <w:t xml:space="preserve"> vask</w:t>
      </w:r>
      <w:r w:rsidR="0095337A" w:rsidRPr="00C90460">
        <w:rPr>
          <w:rFonts w:cs="Calibri"/>
          <w:szCs w:val="24"/>
        </w:rPr>
        <w:t>.</w:t>
      </w:r>
    </w:p>
    <w:p w14:paraId="2F64DCF6" w14:textId="77777777" w:rsidR="00C90460" w:rsidRDefault="00D55E13" w:rsidP="00EF1721">
      <w:pPr>
        <w:pStyle w:val="Listeafsnit"/>
        <w:numPr>
          <w:ilvl w:val="0"/>
          <w:numId w:val="23"/>
        </w:numPr>
        <w:spacing w:after="0" w:line="240" w:lineRule="auto"/>
        <w:rPr>
          <w:rFonts w:cs="Calibri"/>
          <w:szCs w:val="24"/>
        </w:rPr>
      </w:pPr>
      <w:r w:rsidRPr="00C90460">
        <w:rPr>
          <w:rFonts w:cs="Calibri"/>
          <w:szCs w:val="24"/>
        </w:rPr>
        <w:t xml:space="preserve">Tag handsker af og udfør håndvask. </w:t>
      </w:r>
    </w:p>
    <w:p w14:paraId="58136ECB" w14:textId="72833A6A" w:rsidR="00BF253C" w:rsidRPr="00C90460" w:rsidRDefault="00BF253C" w:rsidP="00EF1721">
      <w:pPr>
        <w:pStyle w:val="Listeafsnit"/>
        <w:numPr>
          <w:ilvl w:val="0"/>
          <w:numId w:val="23"/>
        </w:numPr>
        <w:spacing w:after="0" w:line="240" w:lineRule="auto"/>
        <w:rPr>
          <w:rFonts w:cs="Calibri"/>
          <w:szCs w:val="24"/>
        </w:rPr>
      </w:pPr>
      <w:r w:rsidRPr="00C90460">
        <w:rPr>
          <w:rFonts w:cs="Calibri"/>
          <w:b/>
          <w:bCs/>
          <w:szCs w:val="24"/>
        </w:rPr>
        <w:t xml:space="preserve">Køletaske og køleelementer </w:t>
      </w:r>
      <w:r w:rsidR="006A379C" w:rsidRPr="00C90460">
        <w:rPr>
          <w:rFonts w:cs="Calibri"/>
          <w:b/>
          <w:bCs/>
          <w:szCs w:val="24"/>
        </w:rPr>
        <w:t xml:space="preserve">leveres </w:t>
      </w:r>
      <w:r w:rsidRPr="00C90460">
        <w:rPr>
          <w:rFonts w:cs="Calibri"/>
          <w:b/>
          <w:bCs/>
          <w:szCs w:val="24"/>
        </w:rPr>
        <w:t xml:space="preserve">retur til deltager  </w:t>
      </w:r>
    </w:p>
    <w:p w14:paraId="3F4BD6FC" w14:textId="77777777" w:rsidR="00A30FF2" w:rsidRPr="00911784" w:rsidRDefault="00A30FF2" w:rsidP="00BF5C51">
      <w:pPr>
        <w:spacing w:line="240" w:lineRule="auto"/>
        <w:rPr>
          <w:rFonts w:cs="Calibri"/>
          <w:b/>
          <w:bCs/>
          <w:szCs w:val="24"/>
        </w:rPr>
      </w:pPr>
    </w:p>
    <w:p w14:paraId="595C5883" w14:textId="3ED2657D" w:rsidR="00A30FF2" w:rsidRDefault="00BF5C51" w:rsidP="00BF5C51">
      <w:pPr>
        <w:spacing w:line="240" w:lineRule="auto"/>
        <w:rPr>
          <w:rFonts w:cs="Calibri"/>
          <w:b/>
          <w:bCs/>
          <w:szCs w:val="24"/>
        </w:rPr>
      </w:pPr>
      <w:r w:rsidRPr="00C262DC">
        <w:rPr>
          <w:rFonts w:cs="Calibri"/>
          <w:b/>
          <w:bCs/>
          <w:szCs w:val="24"/>
        </w:rPr>
        <w:t>Databehandling:</w:t>
      </w:r>
    </w:p>
    <w:p w14:paraId="3F5922F6" w14:textId="723E2D29" w:rsidR="009675F2" w:rsidRPr="009675F2" w:rsidRDefault="009675F2" w:rsidP="00AF6B99">
      <w:pPr>
        <w:pStyle w:val="Listeafsnit"/>
        <w:numPr>
          <w:ilvl w:val="0"/>
          <w:numId w:val="19"/>
        </w:numPr>
        <w:spacing w:line="240" w:lineRule="auto"/>
        <w:rPr>
          <w:rFonts w:cs="Calibri"/>
          <w:szCs w:val="24"/>
        </w:rPr>
      </w:pPr>
      <w:r>
        <w:rPr>
          <w:rFonts w:cs="Calibri"/>
          <w:szCs w:val="24"/>
        </w:rPr>
        <w:t xml:space="preserve">Noter i </w:t>
      </w:r>
      <w:proofErr w:type="spellStart"/>
      <w:r>
        <w:rPr>
          <w:rFonts w:cs="Calibri"/>
          <w:szCs w:val="24"/>
        </w:rPr>
        <w:t>REDCap</w:t>
      </w:r>
      <w:proofErr w:type="spellEnd"/>
      <w:r>
        <w:rPr>
          <w:rFonts w:cs="Calibri"/>
          <w:szCs w:val="24"/>
        </w:rPr>
        <w:t xml:space="preserve"> under den pågældende besøgsdag at afføringsprøven er afleveret. Ligeledes noter hvis og hvorfor deltager ikke har afleveret en prøve, og aftal et nyt tidspunkt for aflevering.</w:t>
      </w:r>
    </w:p>
    <w:sectPr w:rsidR="009675F2" w:rsidRPr="009675F2" w:rsidSect="009C4179">
      <w:headerReference w:type="default" r:id="rId12"/>
      <w:footerReference w:type="default" r:id="rId13"/>
      <w:pgSz w:w="11906" w:h="16838"/>
      <w:pgMar w:top="1701" w:right="1134" w:bottom="1701" w:left="1134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49B3A" w14:textId="77777777" w:rsidR="00EA21E6" w:rsidRDefault="00EA21E6" w:rsidP="0061150D">
      <w:pPr>
        <w:spacing w:after="0" w:line="240" w:lineRule="auto"/>
      </w:pPr>
      <w:r>
        <w:separator/>
      </w:r>
    </w:p>
  </w:endnote>
  <w:endnote w:type="continuationSeparator" w:id="0">
    <w:p w14:paraId="0BACC011" w14:textId="77777777" w:rsidR="00EA21E6" w:rsidRDefault="00EA21E6" w:rsidP="00611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C8A6B" w14:textId="77777777" w:rsidR="0061150D" w:rsidRDefault="009C4179">
    <w:pPr>
      <w:pStyle w:val="Sidefod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F02A949" wp14:editId="442515BC">
              <wp:simplePos x="0" y="0"/>
              <wp:positionH relativeFrom="column">
                <wp:posOffset>-468044</wp:posOffset>
              </wp:positionH>
              <wp:positionV relativeFrom="paragraph">
                <wp:posOffset>76591</wp:posOffset>
              </wp:positionV>
              <wp:extent cx="6821659" cy="556260"/>
              <wp:effectExtent l="0" t="0" r="0" b="0"/>
              <wp:wrapNone/>
              <wp:docPr id="486437571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21659" cy="556260"/>
                        <a:chOff x="0" y="0"/>
                        <a:chExt cx="6821659" cy="556260"/>
                      </a:xfrm>
                    </wpg:grpSpPr>
                    <pic:pic xmlns:pic="http://schemas.openxmlformats.org/drawingml/2006/picture">
                      <pic:nvPicPr>
                        <pic:cNvPr id="1440324926" name="Picture 20" descr="A close-up of a logo&#10;&#10;AI-generated content may be incorrect.">
                          <a:extLst>
                            <a:ext uri="{FF2B5EF4-FFF2-40B4-BE49-F238E27FC236}">
                              <a16:creationId xmlns:a16="http://schemas.microsoft.com/office/drawing/2014/main" id="{7AE2451C-9200-3BED-9213-ADB7C2887AB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265" cy="55626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58412302" name="Picture 23" descr="A black background with a black square&#10;&#10;AI-generated content may be incorrect.">
                          <a:extLst>
                            <a:ext uri="{FF2B5EF4-FFF2-40B4-BE49-F238E27FC236}">
                              <a16:creationId xmlns:a16="http://schemas.microsoft.com/office/drawing/2014/main" id="{CFC237AB-C745-3893-6ACE-728E7BD7A9AA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44416" y="105507"/>
                          <a:ext cx="1294130" cy="2743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7972294" name="Picture 3" descr="A close-up of a sign&#10;&#10;AI-generated content may be incorrect.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157046" y="117231"/>
                          <a:ext cx="1379220" cy="2901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1315309500" name="Picture 22" descr="A logo for a diabetes center&#10;&#10;AI-generated content may be incorrect.">
                          <a:extLst>
                            <a:ext uri="{FF2B5EF4-FFF2-40B4-BE49-F238E27FC236}">
                              <a16:creationId xmlns:a16="http://schemas.microsoft.com/office/drawing/2014/main" id="{DC5E63A8-698A-2859-3404-7B24E06FC793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686908" y="64477"/>
                          <a:ext cx="906780" cy="45339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9526843" name="Picture 6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013939" y="123092"/>
                          <a:ext cx="807720" cy="2743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1813705904" name="Picture 1" descr="A close-up of a sign&#10;&#10;AI-generated content may be incorrect."/>
                        <pic:cNvPicPr>
                          <a:picLocks noChangeAspect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618892" y="99646"/>
                          <a:ext cx="1190625" cy="31242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ED771F" id="Group 8" o:spid="_x0000_s1026" style="position:absolute;margin-left:-36.85pt;margin-top:6.05pt;width:537.15pt;height:43.8pt;z-index:251665408" coordsize="68216,5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" o:spid="_x0000_s1027" type="#_x0000_t75" alt="A close-up of a logo&#10;&#10;AI-generated content may be incorrect." style="position:absolute;width:7232;height:5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">
                <v:imagedata r:id="rId7" o:title="A close-up of a logo&#10;&#10;AI-generated content may be incorrect"/>
              </v:shape>
              <v:shape id="Picture 23" o:spid="_x0000_s1028" type="#_x0000_t75" alt="A black background with a black square&#10;&#10;AI-generated content may be incorrect." style="position:absolute;left:7444;top:1055;width:12941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">
                <v:imagedata r:id="rId8" o:title="A black background with a black square&#10;&#10;AI-generated content may be incorrect"/>
              </v:shape>
              <v:shape id="Picture 3" o:spid="_x0000_s1029" type="#_x0000_t75" alt="A close-up of a sign&#10;&#10;AI-generated content may be incorrect." style="position:absolute;left:21570;top:1172;width:13792;height:2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">
                <v:imagedata r:id="rId9" o:title="A close-up of a sign&#10;&#10;AI-generated content may be incorrect"/>
              </v:shape>
              <v:shape id="Picture 22" o:spid="_x0000_s1030" type="#_x0000_t75" alt="A logo for a diabetes center&#10;&#10;AI-generated content may be incorrect." style="position:absolute;left:36869;top:644;width:9067;height:4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">
                <v:imagedata r:id="rId10" o:title="A logo for a diabetes center&#10;&#10;AI-generated content may be incorrect"/>
              </v:shape>
              <v:shape id="Picture 6" o:spid="_x0000_s1031" type="#_x0000_t75" style="position:absolute;left:60139;top:1230;width:8077;height:2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">
                <v:imagedata r:id="rId11" o:title=""/>
              </v:shape>
              <v:shape id="Picture 1" o:spid="_x0000_s1032" type="#_x0000_t75" alt="A close-up of a sign&#10;&#10;AI-generated content may be incorrect." style="position:absolute;left:46188;top:996;width:11907;height:3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">
                <v:imagedata r:id="rId12" o:title="A close-up of a sign&#10;&#10;AI-generated content may be incorrect"/>
              </v:shape>
            </v:group>
          </w:pict>
        </mc:Fallback>
      </mc:AlternateContent>
    </w:r>
  </w:p>
  <w:p w14:paraId="6AB6E1A4" w14:textId="77777777" w:rsidR="0061150D" w:rsidRPr="009C4179" w:rsidRDefault="009C4179" w:rsidP="009C4179">
    <w:pPr>
      <w:pStyle w:val="Sidefod"/>
      <w:tabs>
        <w:tab w:val="clear" w:pos="4819"/>
        <w:tab w:val="clear" w:pos="9638"/>
        <w:tab w:val="left" w:pos="6936"/>
      </w:tabs>
      <w:rPr>
        <w:lang w:val="en-US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BEDEE" w14:textId="77777777" w:rsidR="00EA21E6" w:rsidRDefault="00EA21E6" w:rsidP="0061150D">
      <w:pPr>
        <w:spacing w:after="0" w:line="240" w:lineRule="auto"/>
      </w:pPr>
      <w:r>
        <w:separator/>
      </w:r>
    </w:p>
  </w:footnote>
  <w:footnote w:type="continuationSeparator" w:id="0">
    <w:p w14:paraId="66187304" w14:textId="77777777" w:rsidR="00EA21E6" w:rsidRDefault="00EA21E6" w:rsidP="00611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860E4" w14:textId="77777777" w:rsidR="00911784" w:rsidRPr="000A34E5" w:rsidRDefault="00911784" w:rsidP="00911784">
    <w:pPr>
      <w:pStyle w:val="Sidehoved"/>
      <w:rPr>
        <w:b/>
        <w:bCs/>
      </w:rPr>
    </w:pPr>
    <w:r w:rsidRPr="000A34E5">
      <w:rPr>
        <w:b/>
        <w:bCs/>
        <w:noProof/>
      </w:rPr>
      <w:drawing>
        <wp:anchor distT="0" distB="0" distL="114300" distR="114300" simplePos="0" relativeHeight="251668480" behindDoc="0" locked="0" layoutInCell="1" allowOverlap="1" wp14:anchorId="72E3F470" wp14:editId="2E256194">
          <wp:simplePos x="0" y="0"/>
          <wp:positionH relativeFrom="column">
            <wp:posOffset>4971024</wp:posOffset>
          </wp:positionH>
          <wp:positionV relativeFrom="paragraph">
            <wp:posOffset>1905</wp:posOffset>
          </wp:positionV>
          <wp:extent cx="1560830" cy="417830"/>
          <wp:effectExtent l="0" t="0" r="1270" b="1270"/>
          <wp:wrapNone/>
          <wp:docPr id="1658574826" name="Picture 6" descr="A blue letter in a square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732BA0FC-F3E2-A88D-2AD6-FF7BFA029C9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 descr="A blue letter in a square&#10;&#10;AI-generated content may be incorrect.">
                    <a:extLst>
                      <a:ext uri="{FF2B5EF4-FFF2-40B4-BE49-F238E27FC236}">
                        <a16:creationId xmlns:a16="http://schemas.microsoft.com/office/drawing/2014/main" id="{732BA0FC-F3E2-A88D-2AD6-FF7BFA029C9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0830" cy="417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A34E5">
      <w:rPr>
        <w:b/>
        <w:bCs/>
      </w:rPr>
      <w:t>Version 1.0</w:t>
    </w:r>
  </w:p>
  <w:p w14:paraId="0D09D563" w14:textId="77777777" w:rsidR="00911784" w:rsidRPr="000A34E5" w:rsidRDefault="00911784" w:rsidP="00911784">
    <w:pPr>
      <w:pStyle w:val="Sidehoved"/>
      <w:rPr>
        <w:b/>
        <w:bCs/>
      </w:rPr>
    </w:pPr>
    <w:r w:rsidRPr="000A34E5">
      <w:rPr>
        <w:b/>
        <w:bCs/>
      </w:rPr>
      <w:t>31.01.2026</w:t>
    </w:r>
  </w:p>
  <w:p w14:paraId="4D4BE02D" w14:textId="77777777" w:rsidR="00911784" w:rsidRPr="000A34E5" w:rsidRDefault="00911784" w:rsidP="00911784">
    <w:pPr>
      <w:pStyle w:val="Sidehoved"/>
      <w:rPr>
        <w:b/>
        <w:bCs/>
      </w:rPr>
    </w:pPr>
    <w:r w:rsidRPr="000A34E5">
      <w:rPr>
        <w:b/>
        <w:bCs/>
      </w:rPr>
      <w:t xml:space="preserve">Udarbejdet af SDCC ON </w:t>
    </w:r>
    <w:proofErr w:type="spellStart"/>
    <w:r w:rsidRPr="000A34E5">
      <w:rPr>
        <w:b/>
        <w:bCs/>
      </w:rPr>
      <w:t>LiMiT</w:t>
    </w:r>
    <w:proofErr w:type="spellEnd"/>
    <w:r w:rsidRPr="000A34E5">
      <w:rPr>
        <w:b/>
        <w:bCs/>
      </w:rPr>
      <w:t xml:space="preserve"> projektteam</w:t>
    </w:r>
    <w:r w:rsidRPr="000A34E5">
      <w:rPr>
        <w:b/>
        <w:bCs/>
      </w:rPr>
      <w:ptab w:relativeTo="margin" w:alignment="center" w:leader="none"/>
    </w:r>
    <w:r w:rsidRPr="000A34E5">
      <w:rPr>
        <w:b/>
        <w:bCs/>
      </w:rPr>
      <w:ptab w:relativeTo="margin" w:alignment="right" w:leader="none"/>
    </w:r>
  </w:p>
  <w:p w14:paraId="2621EA37" w14:textId="6F8438F7" w:rsidR="009C4179" w:rsidRPr="009C4179" w:rsidRDefault="009C4179">
    <w:pPr>
      <w:pStyle w:val="Sidehoved"/>
      <w:rPr>
        <w:lang w:val="en-US"/>
      </w:rPr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B2B20"/>
    <w:multiLevelType w:val="hybridMultilevel"/>
    <w:tmpl w:val="8BCA6F5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E6F22"/>
    <w:multiLevelType w:val="hybridMultilevel"/>
    <w:tmpl w:val="39E20D1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62404A"/>
    <w:multiLevelType w:val="hybridMultilevel"/>
    <w:tmpl w:val="A52CF1A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C67644"/>
    <w:multiLevelType w:val="hybridMultilevel"/>
    <w:tmpl w:val="C35AF1BC"/>
    <w:lvl w:ilvl="0" w:tplc="66B8267E">
      <w:start w:val="1"/>
      <w:numFmt w:val="decimal"/>
      <w:lvlText w:val="%1."/>
      <w:lvlJc w:val="left"/>
      <w:pPr>
        <w:ind w:left="5605" w:hanging="360"/>
      </w:pPr>
      <w:rPr>
        <w:rFonts w:hint="default"/>
        <w:b/>
        <w:bCs/>
      </w:rPr>
    </w:lvl>
    <w:lvl w:ilvl="1" w:tplc="04060019" w:tentative="1">
      <w:start w:val="1"/>
      <w:numFmt w:val="lowerLetter"/>
      <w:lvlText w:val="%2."/>
      <w:lvlJc w:val="left"/>
      <w:pPr>
        <w:ind w:left="6325" w:hanging="360"/>
      </w:pPr>
    </w:lvl>
    <w:lvl w:ilvl="2" w:tplc="0406001B" w:tentative="1">
      <w:start w:val="1"/>
      <w:numFmt w:val="lowerRoman"/>
      <w:lvlText w:val="%3."/>
      <w:lvlJc w:val="right"/>
      <w:pPr>
        <w:ind w:left="7045" w:hanging="180"/>
      </w:pPr>
    </w:lvl>
    <w:lvl w:ilvl="3" w:tplc="0406000F" w:tentative="1">
      <w:start w:val="1"/>
      <w:numFmt w:val="decimal"/>
      <w:lvlText w:val="%4."/>
      <w:lvlJc w:val="left"/>
      <w:pPr>
        <w:ind w:left="7765" w:hanging="360"/>
      </w:pPr>
    </w:lvl>
    <w:lvl w:ilvl="4" w:tplc="04060019" w:tentative="1">
      <w:start w:val="1"/>
      <w:numFmt w:val="lowerLetter"/>
      <w:lvlText w:val="%5."/>
      <w:lvlJc w:val="left"/>
      <w:pPr>
        <w:ind w:left="8485" w:hanging="360"/>
      </w:pPr>
    </w:lvl>
    <w:lvl w:ilvl="5" w:tplc="0406001B" w:tentative="1">
      <w:start w:val="1"/>
      <w:numFmt w:val="lowerRoman"/>
      <w:lvlText w:val="%6."/>
      <w:lvlJc w:val="right"/>
      <w:pPr>
        <w:ind w:left="9205" w:hanging="180"/>
      </w:pPr>
    </w:lvl>
    <w:lvl w:ilvl="6" w:tplc="0406000F" w:tentative="1">
      <w:start w:val="1"/>
      <w:numFmt w:val="decimal"/>
      <w:lvlText w:val="%7."/>
      <w:lvlJc w:val="left"/>
      <w:pPr>
        <w:ind w:left="9925" w:hanging="360"/>
      </w:pPr>
    </w:lvl>
    <w:lvl w:ilvl="7" w:tplc="04060019" w:tentative="1">
      <w:start w:val="1"/>
      <w:numFmt w:val="lowerLetter"/>
      <w:lvlText w:val="%8."/>
      <w:lvlJc w:val="left"/>
      <w:pPr>
        <w:ind w:left="10645" w:hanging="360"/>
      </w:pPr>
    </w:lvl>
    <w:lvl w:ilvl="8" w:tplc="0406001B" w:tentative="1">
      <w:start w:val="1"/>
      <w:numFmt w:val="lowerRoman"/>
      <w:lvlText w:val="%9."/>
      <w:lvlJc w:val="right"/>
      <w:pPr>
        <w:ind w:left="11365" w:hanging="180"/>
      </w:pPr>
    </w:lvl>
  </w:abstractNum>
  <w:abstractNum w:abstractNumId="4" w15:restartNumberingAfterBreak="0">
    <w:nsid w:val="31D91E34"/>
    <w:multiLevelType w:val="hybridMultilevel"/>
    <w:tmpl w:val="2688899A"/>
    <w:lvl w:ilvl="0" w:tplc="0BB472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FF2F79"/>
    <w:multiLevelType w:val="hybridMultilevel"/>
    <w:tmpl w:val="B77EEA5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604180"/>
    <w:multiLevelType w:val="hybridMultilevel"/>
    <w:tmpl w:val="12F488E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="Calibri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4813C6"/>
    <w:multiLevelType w:val="hybridMultilevel"/>
    <w:tmpl w:val="C6D0C6E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E53449"/>
    <w:multiLevelType w:val="hybridMultilevel"/>
    <w:tmpl w:val="0C9614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40263E"/>
    <w:multiLevelType w:val="hybridMultilevel"/>
    <w:tmpl w:val="BE066CF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016441"/>
    <w:multiLevelType w:val="hybridMultilevel"/>
    <w:tmpl w:val="47A28D72"/>
    <w:lvl w:ilvl="0" w:tplc="EBEEC0A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65602"/>
    <w:multiLevelType w:val="hybridMultilevel"/>
    <w:tmpl w:val="66B82C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434F6C"/>
    <w:multiLevelType w:val="hybridMultilevel"/>
    <w:tmpl w:val="CD165776"/>
    <w:lvl w:ilvl="0" w:tplc="CC7AE626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70358C"/>
    <w:multiLevelType w:val="hybridMultilevel"/>
    <w:tmpl w:val="72F2506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1E4B7D"/>
    <w:multiLevelType w:val="hybridMultilevel"/>
    <w:tmpl w:val="66C621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EF531D"/>
    <w:multiLevelType w:val="hybridMultilevel"/>
    <w:tmpl w:val="DC880E6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127FEC"/>
    <w:multiLevelType w:val="hybridMultilevel"/>
    <w:tmpl w:val="9EDE1148"/>
    <w:lvl w:ilvl="0" w:tplc="5E7635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C91DFC"/>
    <w:multiLevelType w:val="hybridMultilevel"/>
    <w:tmpl w:val="2582337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5A5897"/>
    <w:multiLevelType w:val="hybridMultilevel"/>
    <w:tmpl w:val="D64EF6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8D47B8"/>
    <w:multiLevelType w:val="hybridMultilevel"/>
    <w:tmpl w:val="B010EC7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0273CC"/>
    <w:multiLevelType w:val="hybridMultilevel"/>
    <w:tmpl w:val="DED2D55E"/>
    <w:lvl w:ilvl="0" w:tplc="F844DFD0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C570AC7"/>
    <w:multiLevelType w:val="hybridMultilevel"/>
    <w:tmpl w:val="3F54DAB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1F16AA"/>
    <w:multiLevelType w:val="hybridMultilevel"/>
    <w:tmpl w:val="12F488E8"/>
    <w:lvl w:ilvl="0" w:tplc="CD0A879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="Calibri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4E11F4"/>
    <w:multiLevelType w:val="hybridMultilevel"/>
    <w:tmpl w:val="7118281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6574688">
    <w:abstractNumId w:val="9"/>
  </w:num>
  <w:num w:numId="2" w16cid:durableId="17348846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64044797">
    <w:abstractNumId w:val="1"/>
  </w:num>
  <w:num w:numId="4" w16cid:durableId="1836722296">
    <w:abstractNumId w:val="2"/>
  </w:num>
  <w:num w:numId="5" w16cid:durableId="914360761">
    <w:abstractNumId w:val="15"/>
  </w:num>
  <w:num w:numId="6" w16cid:durableId="18512908">
    <w:abstractNumId w:val="0"/>
  </w:num>
  <w:num w:numId="7" w16cid:durableId="193155582">
    <w:abstractNumId w:val="5"/>
  </w:num>
  <w:num w:numId="8" w16cid:durableId="380399048">
    <w:abstractNumId w:val="22"/>
  </w:num>
  <w:num w:numId="9" w16cid:durableId="1852067727">
    <w:abstractNumId w:val="14"/>
  </w:num>
  <w:num w:numId="10" w16cid:durableId="801729311">
    <w:abstractNumId w:val="10"/>
  </w:num>
  <w:num w:numId="11" w16cid:durableId="1349483773">
    <w:abstractNumId w:val="8"/>
  </w:num>
  <w:num w:numId="12" w16cid:durableId="800002644">
    <w:abstractNumId w:val="12"/>
  </w:num>
  <w:num w:numId="13" w16cid:durableId="1825974397">
    <w:abstractNumId w:val="4"/>
  </w:num>
  <w:num w:numId="14" w16cid:durableId="1794857700">
    <w:abstractNumId w:val="16"/>
  </w:num>
  <w:num w:numId="15" w16cid:durableId="253248029">
    <w:abstractNumId w:val="17"/>
  </w:num>
  <w:num w:numId="16" w16cid:durableId="1937707260">
    <w:abstractNumId w:val="13"/>
  </w:num>
  <w:num w:numId="17" w16cid:durableId="1487821839">
    <w:abstractNumId w:val="3"/>
  </w:num>
  <w:num w:numId="18" w16cid:durableId="42944413">
    <w:abstractNumId w:val="21"/>
  </w:num>
  <w:num w:numId="19" w16cid:durableId="397287535">
    <w:abstractNumId w:val="19"/>
  </w:num>
  <w:num w:numId="20" w16cid:durableId="441726763">
    <w:abstractNumId w:val="23"/>
  </w:num>
  <w:num w:numId="21" w16cid:durableId="1199389765">
    <w:abstractNumId w:val="7"/>
  </w:num>
  <w:num w:numId="22" w16cid:durableId="1173884846">
    <w:abstractNumId w:val="11"/>
  </w:num>
  <w:num w:numId="23" w16cid:durableId="233512605">
    <w:abstractNumId w:val="6"/>
  </w:num>
  <w:num w:numId="24" w16cid:durableId="1296330965">
    <w:abstractNumId w:val="18"/>
  </w:num>
  <w:num w:numId="25" w16cid:durableId="169977296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DAB"/>
    <w:rsid w:val="0000188A"/>
    <w:rsid w:val="000063E0"/>
    <w:rsid w:val="00040D65"/>
    <w:rsid w:val="00061DAB"/>
    <w:rsid w:val="00080925"/>
    <w:rsid w:val="000D0D07"/>
    <w:rsid w:val="00144943"/>
    <w:rsid w:val="00156792"/>
    <w:rsid w:val="00194519"/>
    <w:rsid w:val="001A573A"/>
    <w:rsid w:val="001E0C25"/>
    <w:rsid w:val="0024618F"/>
    <w:rsid w:val="002501CF"/>
    <w:rsid w:val="002A463A"/>
    <w:rsid w:val="002C608B"/>
    <w:rsid w:val="002D2FC2"/>
    <w:rsid w:val="002D3541"/>
    <w:rsid w:val="002F25F9"/>
    <w:rsid w:val="00351CC1"/>
    <w:rsid w:val="00353FF9"/>
    <w:rsid w:val="00362CCB"/>
    <w:rsid w:val="00386A9F"/>
    <w:rsid w:val="003C160E"/>
    <w:rsid w:val="003E4318"/>
    <w:rsid w:val="004A11B9"/>
    <w:rsid w:val="004C1A8B"/>
    <w:rsid w:val="00505408"/>
    <w:rsid w:val="00527F63"/>
    <w:rsid w:val="005705EF"/>
    <w:rsid w:val="00585AD3"/>
    <w:rsid w:val="00591C83"/>
    <w:rsid w:val="005A60D5"/>
    <w:rsid w:val="005B0556"/>
    <w:rsid w:val="005C598E"/>
    <w:rsid w:val="005F4E9F"/>
    <w:rsid w:val="00606AB8"/>
    <w:rsid w:val="0061150D"/>
    <w:rsid w:val="0061206B"/>
    <w:rsid w:val="006173FB"/>
    <w:rsid w:val="00622B8F"/>
    <w:rsid w:val="006330F1"/>
    <w:rsid w:val="00636AB1"/>
    <w:rsid w:val="00666354"/>
    <w:rsid w:val="006722DC"/>
    <w:rsid w:val="006A379C"/>
    <w:rsid w:val="006C680C"/>
    <w:rsid w:val="006D13D2"/>
    <w:rsid w:val="006E0A58"/>
    <w:rsid w:val="006F1690"/>
    <w:rsid w:val="006F1C14"/>
    <w:rsid w:val="00711CB0"/>
    <w:rsid w:val="0071482A"/>
    <w:rsid w:val="00723C17"/>
    <w:rsid w:val="0074474F"/>
    <w:rsid w:val="00746169"/>
    <w:rsid w:val="00755E63"/>
    <w:rsid w:val="00761739"/>
    <w:rsid w:val="007653D7"/>
    <w:rsid w:val="00787327"/>
    <w:rsid w:val="00793B50"/>
    <w:rsid w:val="007D1757"/>
    <w:rsid w:val="007E2E9A"/>
    <w:rsid w:val="00835869"/>
    <w:rsid w:val="008662E3"/>
    <w:rsid w:val="00867C86"/>
    <w:rsid w:val="00892EFF"/>
    <w:rsid w:val="008A11DA"/>
    <w:rsid w:val="008B64BD"/>
    <w:rsid w:val="00900E76"/>
    <w:rsid w:val="00911784"/>
    <w:rsid w:val="00926C29"/>
    <w:rsid w:val="0095337A"/>
    <w:rsid w:val="00966F10"/>
    <w:rsid w:val="009675F2"/>
    <w:rsid w:val="00971E3C"/>
    <w:rsid w:val="009C4179"/>
    <w:rsid w:val="009E64C0"/>
    <w:rsid w:val="009F1A5D"/>
    <w:rsid w:val="009F4C97"/>
    <w:rsid w:val="00A0424B"/>
    <w:rsid w:val="00A20F3C"/>
    <w:rsid w:val="00A23E2F"/>
    <w:rsid w:val="00A2633E"/>
    <w:rsid w:val="00A30FF2"/>
    <w:rsid w:val="00A450D7"/>
    <w:rsid w:val="00A51B96"/>
    <w:rsid w:val="00A54159"/>
    <w:rsid w:val="00A755C0"/>
    <w:rsid w:val="00AF6B99"/>
    <w:rsid w:val="00B7745C"/>
    <w:rsid w:val="00BA2514"/>
    <w:rsid w:val="00BE2B55"/>
    <w:rsid w:val="00BF253C"/>
    <w:rsid w:val="00BF26B4"/>
    <w:rsid w:val="00BF5C51"/>
    <w:rsid w:val="00C22CE7"/>
    <w:rsid w:val="00C262DC"/>
    <w:rsid w:val="00C6601C"/>
    <w:rsid w:val="00C90460"/>
    <w:rsid w:val="00CA76D0"/>
    <w:rsid w:val="00CC2130"/>
    <w:rsid w:val="00D05665"/>
    <w:rsid w:val="00D34918"/>
    <w:rsid w:val="00D37360"/>
    <w:rsid w:val="00D55E13"/>
    <w:rsid w:val="00D82FEB"/>
    <w:rsid w:val="00DA1B64"/>
    <w:rsid w:val="00DB74BC"/>
    <w:rsid w:val="00DD0688"/>
    <w:rsid w:val="00DF3196"/>
    <w:rsid w:val="00DF44E3"/>
    <w:rsid w:val="00E00BF0"/>
    <w:rsid w:val="00E034D1"/>
    <w:rsid w:val="00E048A8"/>
    <w:rsid w:val="00E126EC"/>
    <w:rsid w:val="00E3713B"/>
    <w:rsid w:val="00E40F39"/>
    <w:rsid w:val="00E705F3"/>
    <w:rsid w:val="00E71740"/>
    <w:rsid w:val="00E97322"/>
    <w:rsid w:val="00EA21E6"/>
    <w:rsid w:val="00EB05C8"/>
    <w:rsid w:val="00EB6A87"/>
    <w:rsid w:val="00EC7896"/>
    <w:rsid w:val="00ED310B"/>
    <w:rsid w:val="00ED39C3"/>
    <w:rsid w:val="00EF1721"/>
    <w:rsid w:val="00EF3588"/>
    <w:rsid w:val="00F24082"/>
    <w:rsid w:val="00F45F14"/>
    <w:rsid w:val="00F521D6"/>
    <w:rsid w:val="00F7197D"/>
    <w:rsid w:val="00F74EC9"/>
    <w:rsid w:val="00F91651"/>
    <w:rsid w:val="00FA12C2"/>
    <w:rsid w:val="00FD42C7"/>
    <w:rsid w:val="00FF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903181"/>
  <w15:chartTrackingRefBased/>
  <w15:docId w15:val="{A06EE067-59A5-4EA8-8E93-3C92A137D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A58"/>
    <w:pPr>
      <w:spacing w:line="259" w:lineRule="auto"/>
    </w:pPr>
    <w:rPr>
      <w:kern w:val="0"/>
      <w:szCs w:val="22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611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611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611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11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11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11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11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11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11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11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611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611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1150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1150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1150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1150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1150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115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11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11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11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11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11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1150D"/>
    <w:rPr>
      <w:i/>
      <w:iCs/>
      <w:color w:val="404040" w:themeColor="text1" w:themeTint="BF"/>
    </w:rPr>
  </w:style>
  <w:style w:type="paragraph" w:styleId="Listeafsnit">
    <w:name w:val="List Paragraph"/>
    <w:basedOn w:val="Normal"/>
    <w:link w:val="ListeafsnitTegn"/>
    <w:uiPriority w:val="34"/>
    <w:qFormat/>
    <w:rsid w:val="0061150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1150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11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1150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1150D"/>
    <w:rPr>
      <w:b/>
      <w:bCs/>
      <w:smallCaps/>
      <w:color w:val="0F4761" w:themeColor="accent1" w:themeShade="BF"/>
      <w:spacing w:val="5"/>
    </w:rPr>
  </w:style>
  <w:style w:type="paragraph" w:styleId="Sidehoved">
    <w:name w:val="header"/>
    <w:basedOn w:val="Normal"/>
    <w:link w:val="SidehovedTegn"/>
    <w:uiPriority w:val="99"/>
    <w:unhideWhenUsed/>
    <w:rsid w:val="0061150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61150D"/>
  </w:style>
  <w:style w:type="paragraph" w:styleId="Sidefod">
    <w:name w:val="footer"/>
    <w:basedOn w:val="Normal"/>
    <w:link w:val="SidefodTegn"/>
    <w:uiPriority w:val="99"/>
    <w:unhideWhenUsed/>
    <w:rsid w:val="0061150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61150D"/>
  </w:style>
  <w:style w:type="character" w:customStyle="1" w:styleId="ListeafsnitTegn">
    <w:name w:val="Listeafsnit Tegn"/>
    <w:link w:val="Listeafsnit"/>
    <w:uiPriority w:val="34"/>
    <w:locked/>
    <w:rsid w:val="006E0A58"/>
  </w:style>
  <w:style w:type="paragraph" w:customStyle="1" w:styleId="Default">
    <w:name w:val="Default"/>
    <w:rsid w:val="006E0A58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kern w:val="0"/>
      <w:lang w:eastAsia="da-DK"/>
      <w14:ligatures w14:val="none"/>
    </w:rPr>
  </w:style>
  <w:style w:type="table" w:styleId="Tabel-Gitter">
    <w:name w:val="Table Grid"/>
    <w:basedOn w:val="Tabel-Normal"/>
    <w:uiPriority w:val="59"/>
    <w:rsid w:val="00BE2B55"/>
    <w:pPr>
      <w:spacing w:after="0" w:line="240" w:lineRule="auto"/>
    </w:pPr>
    <w:rPr>
      <w:rFonts w:eastAsiaTheme="minorEastAsia"/>
      <w:kern w:val="0"/>
      <w:sz w:val="22"/>
      <w:szCs w:val="22"/>
      <w:lang w:eastAsia="da-DK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henvisning">
    <w:name w:val="annotation reference"/>
    <w:basedOn w:val="Standardskrifttypeiafsnit"/>
    <w:uiPriority w:val="99"/>
    <w:semiHidden/>
    <w:unhideWhenUsed/>
    <w:rsid w:val="00B7745C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B7745C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B7745C"/>
    <w:rPr>
      <w:kern w:val="0"/>
      <w:sz w:val="20"/>
      <w:szCs w:val="20"/>
      <w14:ligatures w14:val="none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B7745C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B7745C"/>
    <w:rPr>
      <w:b/>
      <w:bCs/>
      <w:kern w:val="0"/>
      <w:sz w:val="20"/>
      <w:szCs w:val="20"/>
      <w14:ligatures w14:val="none"/>
    </w:rPr>
  </w:style>
  <w:style w:type="paragraph" w:styleId="Korrektur">
    <w:name w:val="Revision"/>
    <w:hidden/>
    <w:uiPriority w:val="99"/>
    <w:semiHidden/>
    <w:rsid w:val="00D55E13"/>
    <w:pPr>
      <w:spacing w:after="0" w:line="240" w:lineRule="auto"/>
    </w:pPr>
    <w:rPr>
      <w:kern w:val="0"/>
      <w:szCs w:val="22"/>
      <w14:ligatures w14:val="none"/>
    </w:rPr>
  </w:style>
  <w:style w:type="paragraph" w:customStyle="1" w:styleId="Normalverdena">
    <w:name w:val="Normal+verdena"/>
    <w:basedOn w:val="Sidehoved"/>
    <w:rsid w:val="00911784"/>
    <w:pPr>
      <w:ind w:left="540"/>
    </w:pPr>
    <w:rPr>
      <w:rFonts w:ascii="Verdana" w:eastAsia="Times New Roman" w:hAnsi="Verdana" w:cs="Times New Roman"/>
      <w:b/>
      <w:bCs/>
      <w:sz w:val="22"/>
      <w:lang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90.png"/><Relationship Id="rId3" Type="http://schemas.openxmlformats.org/officeDocument/2006/relationships/image" Target="media/image5.png"/><Relationship Id="rId7" Type="http://schemas.openxmlformats.org/officeDocument/2006/relationships/image" Target="media/image80.png"/><Relationship Id="rId12" Type="http://schemas.openxmlformats.org/officeDocument/2006/relationships/image" Target="media/image130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20.png"/><Relationship Id="rId5" Type="http://schemas.openxmlformats.org/officeDocument/2006/relationships/image" Target="media/image7.png"/><Relationship Id="rId10" Type="http://schemas.openxmlformats.org/officeDocument/2006/relationships/image" Target="media/image110.png"/><Relationship Id="rId4" Type="http://schemas.openxmlformats.org/officeDocument/2006/relationships/image" Target="media/image6.png"/><Relationship Id="rId9" Type="http://schemas.openxmlformats.org/officeDocument/2006/relationships/image" Target="media/image10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mad0392\Downloads\ON%20LiMiT%20brevpapir_skabelon_genere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AD27A9FB48B54CAC9FA0E614788320" ma:contentTypeVersion="13" ma:contentTypeDescription="Opret et nyt dokument." ma:contentTypeScope="" ma:versionID="07a1cf55d0b55a0f13f5489c7480aa07">
  <xsd:schema xmlns:xsd="http://www.w3.org/2001/XMLSchema" xmlns:xs="http://www.w3.org/2001/XMLSchema" xmlns:p="http://schemas.microsoft.com/office/2006/metadata/properties" xmlns:ns2="6c5963f7-80d3-4ec5-aba9-272c8bc50904" xmlns:ns3="be41a760-d2ba-4f1f-a63e-a0a96dfc1a73" targetNamespace="http://schemas.microsoft.com/office/2006/metadata/properties" ma:root="true" ma:fieldsID="727952f4a1353d66d4b5f1f78ece24a2" ns2:_="" ns3:_="">
    <xsd:import namespace="6c5963f7-80d3-4ec5-aba9-272c8bc50904"/>
    <xsd:import namespace="be41a760-d2ba-4f1f-a63e-a0a96dfc1a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5963f7-80d3-4ec5-aba9-272c8bc509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illedmærker" ma:readOnly="false" ma:fieldId="{5cf76f15-5ced-4ddc-b409-7134ff3c332f}" ma:taxonomyMulti="true" ma:sspId="5cd08861-88c0-49b2-8510-903f698cf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41a760-d2ba-4f1f-a63e-a0a96dfc1a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e4f4311-bcde-44e4-85ea-aeb513e5317f}" ma:internalName="TaxCatchAll" ma:showField="CatchAllData" ma:web="be41a760-d2ba-4f1f-a63e-a0a96dfc1a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5963f7-80d3-4ec5-aba9-272c8bc50904">
      <Terms xmlns="http://schemas.microsoft.com/office/infopath/2007/PartnerControls"/>
    </lcf76f155ced4ddcb4097134ff3c332f>
    <TaxCatchAll xmlns="be41a760-d2ba-4f1f-a63e-a0a96dfc1a73" xsi:nil="true"/>
  </documentManagement>
</p:properties>
</file>

<file path=customXml/itemProps1.xml><?xml version="1.0" encoding="utf-8"?>
<ds:datastoreItem xmlns:ds="http://schemas.openxmlformats.org/officeDocument/2006/customXml" ds:itemID="{C70EB872-A81C-40DC-8848-FE0DCF4A38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348F8C-9162-4849-9439-7FF8A6C14CAC}"/>
</file>

<file path=customXml/itemProps3.xml><?xml version="1.0" encoding="utf-8"?>
<ds:datastoreItem xmlns:ds="http://schemas.openxmlformats.org/officeDocument/2006/customXml" ds:itemID="{B2F36E1A-71F8-4718-8BF9-67731E986CC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20D8823-24A4-45C4-BE44-F7957D1D5DA8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61fd1d36-fecb-47ca-b7d7-d0df0370a198}" enabled="0" method="" siteId="{61fd1d36-fecb-47ca-b7d7-d0df0370a1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ON LiMiT brevpapir_skabelon_generel</Template>
  <TotalTime>167</TotalTime>
  <Pages>2</Pages>
  <Words>387</Words>
  <Characters>2209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 Madsen</dc:creator>
  <cp:keywords/>
  <dc:description/>
  <cp:lastModifiedBy>Anne-Ditte Termannsen</cp:lastModifiedBy>
  <cp:revision>13</cp:revision>
  <dcterms:created xsi:type="dcterms:W3CDTF">2026-02-19T19:55:00Z</dcterms:created>
  <dcterms:modified xsi:type="dcterms:W3CDTF">2026-04-21T07:56:00Z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0x010100A7AD27A9FB48B54CAC9FA0E614788320</vt:lpwstr>
  </property>
</Properties>
</file>