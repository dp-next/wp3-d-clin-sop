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6CDB" w14:textId="20568BBD" w:rsidR="007F3E96" w:rsidRPr="00A47122" w:rsidRDefault="007B1D61" w:rsidP="00A47122">
      <w:pPr>
        <w:pStyle w:val="Overskrift1"/>
        <w:rPr>
          <w:rFonts w:asciiTheme="minorHAnsi" w:hAnsiTheme="minorHAnsi"/>
        </w:rPr>
      </w:pPr>
      <w:r>
        <w:rPr>
          <w:rFonts w:asciiTheme="minorHAnsi" w:hAnsiTheme="minorHAnsi"/>
        </w:rPr>
        <w:t>Urinprøve</w:t>
      </w:r>
    </w:p>
    <w:p w14:paraId="4485AAC5" w14:textId="77777777" w:rsidR="00D60D4E" w:rsidRDefault="00D60D4E" w:rsidP="007F3E96">
      <w:pPr>
        <w:spacing w:after="0" w:line="240" w:lineRule="auto"/>
        <w:rPr>
          <w:b/>
          <w:bCs/>
          <w:szCs w:val="24"/>
        </w:rPr>
      </w:pPr>
    </w:p>
    <w:p w14:paraId="25B9E9A0" w14:textId="01D787E9" w:rsidR="007F3E96" w:rsidRDefault="00D60D4E" w:rsidP="007F3E96">
      <w:pPr>
        <w:spacing w:after="0" w:line="240" w:lineRule="auto"/>
        <w:rPr>
          <w:b/>
          <w:bCs/>
          <w:szCs w:val="24"/>
        </w:rPr>
      </w:pPr>
      <w:r>
        <w:rPr>
          <w:b/>
          <w:bCs/>
          <w:szCs w:val="24"/>
        </w:rPr>
        <w:t>Introduktion:</w:t>
      </w:r>
    </w:p>
    <w:p w14:paraId="61CA3E1D" w14:textId="58E49CF3" w:rsidR="00D60D4E" w:rsidRPr="00D60D4E" w:rsidRDefault="00D60D4E" w:rsidP="00D60D4E">
      <w:pPr>
        <w:pStyle w:val="Listeafsnit"/>
        <w:numPr>
          <w:ilvl w:val="0"/>
          <w:numId w:val="18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>Deltagerne laver urinprøver hjemme og på SDCC (on site) på følgende tidspunkter:</w:t>
      </w:r>
    </w:p>
    <w:p w14:paraId="44E7277B" w14:textId="3C53F6A7" w:rsidR="00D60D4E" w:rsidRPr="00CE28E3" w:rsidRDefault="00D60D4E" w:rsidP="00D60D4E">
      <w:pPr>
        <w:pStyle w:val="Listeafsnit"/>
        <w:numPr>
          <w:ilvl w:val="1"/>
          <w:numId w:val="18"/>
        </w:numPr>
        <w:spacing w:after="0" w:line="240" w:lineRule="auto"/>
        <w:rPr>
          <w:b/>
          <w:bCs/>
          <w:szCs w:val="24"/>
          <w:highlight w:val="yellow"/>
        </w:rPr>
      </w:pPr>
      <w:r w:rsidRPr="00CE28E3">
        <w:rPr>
          <w:b/>
          <w:bCs/>
          <w:szCs w:val="24"/>
          <w:highlight w:val="yellow"/>
        </w:rPr>
        <w:t>Hjemmeurinprøver:</w:t>
      </w:r>
    </w:p>
    <w:p w14:paraId="78C22A98" w14:textId="7EC2F0C8" w:rsidR="00D60D4E" w:rsidRPr="00D60D4E" w:rsidRDefault="00D60D4E" w:rsidP="00D60D4E">
      <w:pPr>
        <w:pStyle w:val="Listeafsnit"/>
        <w:numPr>
          <w:ilvl w:val="2"/>
          <w:numId w:val="18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>3 dage mellem V7 og V8 (sammenhængende dage)</w:t>
      </w:r>
    </w:p>
    <w:p w14:paraId="177442C2" w14:textId="076569A1" w:rsidR="00D60D4E" w:rsidRPr="00D60D4E" w:rsidRDefault="00D60D4E" w:rsidP="00D60D4E">
      <w:pPr>
        <w:pStyle w:val="Listeafsnit"/>
        <w:numPr>
          <w:ilvl w:val="2"/>
          <w:numId w:val="18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>4 dage mellem V8 og V10 (periode)</w:t>
      </w:r>
    </w:p>
    <w:p w14:paraId="77087D83" w14:textId="6B212AA0" w:rsidR="00D60D4E" w:rsidRPr="00CE28E3" w:rsidRDefault="00D60D4E" w:rsidP="00D60D4E">
      <w:pPr>
        <w:pStyle w:val="Listeafsnit"/>
        <w:numPr>
          <w:ilvl w:val="1"/>
          <w:numId w:val="18"/>
        </w:numPr>
        <w:spacing w:after="0" w:line="240" w:lineRule="auto"/>
        <w:rPr>
          <w:b/>
          <w:bCs/>
          <w:szCs w:val="24"/>
          <w:highlight w:val="green"/>
        </w:rPr>
      </w:pPr>
      <w:r w:rsidRPr="00CE28E3">
        <w:rPr>
          <w:b/>
          <w:bCs/>
          <w:szCs w:val="24"/>
          <w:highlight w:val="green"/>
        </w:rPr>
        <w:t>SDCC on site urinprøver</w:t>
      </w:r>
    </w:p>
    <w:p w14:paraId="0FF25AE2" w14:textId="2604EC4D" w:rsidR="00D60D4E" w:rsidRPr="00EF1251" w:rsidRDefault="00D60D4E" w:rsidP="00D60D4E">
      <w:pPr>
        <w:pStyle w:val="Listeafsnit"/>
        <w:numPr>
          <w:ilvl w:val="2"/>
          <w:numId w:val="18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>V4, V6, V8, V10</w:t>
      </w:r>
    </w:p>
    <w:p w14:paraId="13D069D0" w14:textId="77777777" w:rsidR="00D60D4E" w:rsidRDefault="00D60D4E" w:rsidP="007F3E96">
      <w:pPr>
        <w:spacing w:after="0" w:line="240" w:lineRule="auto"/>
        <w:rPr>
          <w:b/>
          <w:bCs/>
          <w:szCs w:val="24"/>
        </w:rPr>
      </w:pPr>
    </w:p>
    <w:p w14:paraId="4422588F" w14:textId="0EFD866A" w:rsidR="00D60D4E" w:rsidRPr="00CE28E3" w:rsidRDefault="00D60D4E" w:rsidP="007F3E96">
      <w:pPr>
        <w:spacing w:after="0" w:line="240" w:lineRule="auto"/>
        <w:rPr>
          <w:b/>
          <w:bCs/>
          <w:sz w:val="28"/>
          <w:szCs w:val="28"/>
        </w:rPr>
      </w:pPr>
      <w:r w:rsidRPr="00CE28E3">
        <w:rPr>
          <w:b/>
          <w:bCs/>
          <w:sz w:val="28"/>
          <w:szCs w:val="28"/>
          <w:highlight w:val="yellow"/>
        </w:rPr>
        <w:t>Hjemmeurinprøver:</w:t>
      </w:r>
    </w:p>
    <w:p w14:paraId="1F8C2DC2" w14:textId="77777777" w:rsidR="00D60D4E" w:rsidRDefault="00D60D4E" w:rsidP="007F3E96">
      <w:pPr>
        <w:spacing w:after="0" w:line="240" w:lineRule="auto"/>
        <w:rPr>
          <w:b/>
          <w:bCs/>
          <w:szCs w:val="24"/>
        </w:rPr>
      </w:pPr>
    </w:p>
    <w:p w14:paraId="016E6D9E" w14:textId="5FE0C782" w:rsidR="00D60D4E" w:rsidRDefault="00D60D4E" w:rsidP="007F3E96">
      <w:pPr>
        <w:spacing w:after="0" w:line="240" w:lineRule="auto"/>
        <w:rPr>
          <w:b/>
          <w:bCs/>
          <w:szCs w:val="24"/>
        </w:rPr>
      </w:pPr>
      <w:r>
        <w:rPr>
          <w:b/>
          <w:bCs/>
          <w:szCs w:val="24"/>
        </w:rPr>
        <w:t>Forberedelse:</w:t>
      </w:r>
    </w:p>
    <w:p w14:paraId="686A3E15" w14:textId="12EB8DD0" w:rsidR="00D60D4E" w:rsidRPr="00D60D4E" w:rsidRDefault="00D60D4E" w:rsidP="00D60D4E">
      <w:pPr>
        <w:pStyle w:val="Listeafsnit"/>
        <w:numPr>
          <w:ilvl w:val="0"/>
          <w:numId w:val="18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>Udstyr til hjemmeurinprøve</w:t>
      </w:r>
      <w:r w:rsidR="00CE28E3">
        <w:rPr>
          <w:szCs w:val="24"/>
        </w:rPr>
        <w:t>rne</w:t>
      </w:r>
      <w:r>
        <w:rPr>
          <w:szCs w:val="24"/>
        </w:rPr>
        <w:t xml:space="preserve"> udleveres i to kits til V7</w:t>
      </w:r>
      <w:r w:rsidR="00CE28E3">
        <w:rPr>
          <w:szCs w:val="24"/>
        </w:rPr>
        <w:t xml:space="preserve"> (se pakkevejledning i deltagermappen)</w:t>
      </w:r>
    </w:p>
    <w:p w14:paraId="6E888B04" w14:textId="295F8F01" w:rsidR="00D60D4E" w:rsidRPr="00CE4A4B" w:rsidRDefault="00D60D4E" w:rsidP="00D60D4E">
      <w:pPr>
        <w:pStyle w:val="Listeafsnit"/>
        <w:numPr>
          <w:ilvl w:val="0"/>
          <w:numId w:val="18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>Instruktion til hjemmeurinprøverne findes i deltagermappen.</w:t>
      </w:r>
    </w:p>
    <w:p w14:paraId="05E0D640" w14:textId="2ED8A496" w:rsidR="00CE4A4B" w:rsidRPr="00D60D4E" w:rsidRDefault="00CE4A4B" w:rsidP="00D60D4E">
      <w:pPr>
        <w:pStyle w:val="Listeafsnit"/>
        <w:numPr>
          <w:ilvl w:val="0"/>
          <w:numId w:val="18"/>
        </w:numPr>
        <w:spacing w:after="0" w:line="240" w:lineRule="auto"/>
        <w:rPr>
          <w:b/>
          <w:bCs/>
          <w:szCs w:val="24"/>
        </w:rPr>
      </w:pPr>
      <w:r>
        <w:rPr>
          <w:szCs w:val="24"/>
        </w:rPr>
        <w:t>Deltagerne afleverer urinprøverne i køletasken</w:t>
      </w:r>
      <w:r w:rsidR="00322BAC">
        <w:rPr>
          <w:szCs w:val="24"/>
        </w:rPr>
        <w:t>, og får køletaske og køleelementer retur.</w:t>
      </w:r>
    </w:p>
    <w:p w14:paraId="75FE9BE8" w14:textId="77777777" w:rsidR="00D60D4E" w:rsidRDefault="00D60D4E" w:rsidP="007F3E96">
      <w:pPr>
        <w:spacing w:after="0" w:line="240" w:lineRule="auto"/>
        <w:rPr>
          <w:b/>
          <w:bCs/>
          <w:szCs w:val="24"/>
        </w:rPr>
      </w:pPr>
    </w:p>
    <w:p w14:paraId="515356F9" w14:textId="13EC9748" w:rsidR="00D60D4E" w:rsidRDefault="00D60D4E" w:rsidP="007F3E96">
      <w:pPr>
        <w:spacing w:after="0" w:line="240" w:lineRule="auto"/>
        <w:rPr>
          <w:b/>
          <w:bCs/>
          <w:szCs w:val="24"/>
        </w:rPr>
      </w:pPr>
      <w:r>
        <w:rPr>
          <w:b/>
          <w:bCs/>
          <w:szCs w:val="24"/>
        </w:rPr>
        <w:t>Håndtering ved modtagelse af hjemmeurinprøver:</w:t>
      </w:r>
    </w:p>
    <w:p w14:paraId="3908BAAD" w14:textId="44A19343" w:rsidR="00CE4A4B" w:rsidRDefault="00CE4A4B" w:rsidP="00D60D4E">
      <w:pPr>
        <w:pStyle w:val="Listeafsnit"/>
        <w:numPr>
          <w:ilvl w:val="0"/>
          <w:numId w:val="19"/>
        </w:numPr>
        <w:spacing w:after="0" w:line="240" w:lineRule="auto"/>
        <w:rPr>
          <w:szCs w:val="24"/>
        </w:rPr>
      </w:pPr>
      <w:r>
        <w:rPr>
          <w:szCs w:val="24"/>
        </w:rPr>
        <w:t>Tag engangshandsker på.</w:t>
      </w:r>
    </w:p>
    <w:p w14:paraId="032A9E71" w14:textId="3A1D7A7B" w:rsidR="00D60D4E" w:rsidRDefault="00D60D4E" w:rsidP="00D60D4E">
      <w:pPr>
        <w:pStyle w:val="Listeafsnit"/>
        <w:numPr>
          <w:ilvl w:val="0"/>
          <w:numId w:val="19"/>
        </w:numPr>
        <w:spacing w:after="0" w:line="240" w:lineRule="auto"/>
        <w:rPr>
          <w:szCs w:val="24"/>
        </w:rPr>
      </w:pPr>
      <w:r w:rsidRPr="00CE28E3">
        <w:rPr>
          <w:b/>
          <w:bCs/>
          <w:szCs w:val="24"/>
        </w:rPr>
        <w:t>OBS:</w:t>
      </w:r>
      <w:r>
        <w:rPr>
          <w:szCs w:val="24"/>
        </w:rPr>
        <w:t xml:space="preserve"> </w:t>
      </w:r>
      <w:r w:rsidRPr="00D60D4E">
        <w:rPr>
          <w:szCs w:val="24"/>
        </w:rPr>
        <w:t xml:space="preserve">Håndter en pose ad gangen for ikke at blande LVL-rørene sammen før de er indscannet i Excel. </w:t>
      </w:r>
    </w:p>
    <w:p w14:paraId="369E1FC0" w14:textId="77777777" w:rsidR="00D60D4E" w:rsidRPr="00D60D4E" w:rsidRDefault="00D60D4E" w:rsidP="00D60D4E">
      <w:pPr>
        <w:pStyle w:val="Listeafsnit"/>
        <w:numPr>
          <w:ilvl w:val="0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  <w:u w:val="single"/>
        </w:rPr>
        <w:t>Sammenhængende dage:</w:t>
      </w:r>
    </w:p>
    <w:p w14:paraId="4B7B54D6" w14:textId="582EC4C4" w:rsidR="00D60D4E" w:rsidRDefault="00D60D4E" w:rsidP="00D60D4E">
      <w:pPr>
        <w:pStyle w:val="Listeafsnit"/>
        <w:numPr>
          <w:ilvl w:val="1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</w:rPr>
        <w:t xml:space="preserve">Åben excel-arket for visit 8. Gå </w:t>
      </w:r>
      <w:r>
        <w:rPr>
          <w:szCs w:val="24"/>
        </w:rPr>
        <w:t xml:space="preserve">til </w:t>
      </w:r>
      <w:r w:rsidRPr="00D60D4E">
        <w:rPr>
          <w:szCs w:val="24"/>
        </w:rPr>
        <w:t xml:space="preserve">ark ”Urin dag 1-3”. </w:t>
      </w:r>
    </w:p>
    <w:p w14:paraId="2D8211F1" w14:textId="471FB0AD" w:rsidR="00D60D4E" w:rsidRDefault="00D60D4E" w:rsidP="00D60D4E">
      <w:pPr>
        <w:pStyle w:val="Listeafsnit"/>
        <w:spacing w:after="0" w:line="240" w:lineRule="auto"/>
        <w:ind w:left="1440"/>
        <w:rPr>
          <w:szCs w:val="24"/>
        </w:rPr>
      </w:pPr>
      <w:r>
        <w:rPr>
          <w:szCs w:val="24"/>
          <w:lang w:val="en-US"/>
        </w:rPr>
        <w:t xml:space="preserve">Sti: </w:t>
      </w:r>
      <w:r w:rsidRPr="00D60D4E">
        <w:rPr>
          <w:b/>
          <w:bCs/>
          <w:szCs w:val="24"/>
          <w:lang w:val="en-US"/>
        </w:rPr>
        <w:t xml:space="preserve">L:\Auditdata\ON </w:t>
      </w:r>
      <w:proofErr w:type="spellStart"/>
      <w:r w:rsidRPr="00D60D4E">
        <w:rPr>
          <w:b/>
          <w:bCs/>
          <w:szCs w:val="24"/>
          <w:lang w:val="en-US"/>
        </w:rPr>
        <w:t>LiMiT</w:t>
      </w:r>
      <w:proofErr w:type="spellEnd"/>
      <w:r w:rsidRPr="00D60D4E">
        <w:rPr>
          <w:b/>
          <w:bCs/>
          <w:szCs w:val="24"/>
          <w:lang w:val="en-US"/>
        </w:rPr>
        <w:t xml:space="preserve">\2. Feasibility </w:t>
      </w:r>
      <w:proofErr w:type="spellStart"/>
      <w:r w:rsidRPr="00D60D4E">
        <w:rPr>
          <w:b/>
          <w:bCs/>
          <w:szCs w:val="24"/>
          <w:lang w:val="en-US"/>
        </w:rPr>
        <w:t>studie</w:t>
      </w:r>
      <w:proofErr w:type="spellEnd"/>
      <w:r w:rsidRPr="00D60D4E">
        <w:rPr>
          <w:b/>
          <w:bCs/>
          <w:szCs w:val="24"/>
          <w:lang w:val="en-US"/>
        </w:rPr>
        <w:t xml:space="preserve">\11. </w:t>
      </w:r>
      <w:r w:rsidRPr="00D60D4E">
        <w:rPr>
          <w:b/>
          <w:bCs/>
          <w:szCs w:val="24"/>
        </w:rPr>
        <w:t xml:space="preserve">Prøver </w:t>
      </w:r>
    </w:p>
    <w:p w14:paraId="7C3B068A" w14:textId="5FB266CD" w:rsidR="00D60D4E" w:rsidRDefault="00D60D4E" w:rsidP="00D60D4E">
      <w:pPr>
        <w:pStyle w:val="Listeafsnit"/>
        <w:numPr>
          <w:ilvl w:val="1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</w:rPr>
        <w:t>Indtast CPR, ID, opsamlingstidspunkt</w:t>
      </w:r>
      <w:r>
        <w:rPr>
          <w:szCs w:val="24"/>
        </w:rPr>
        <w:t xml:space="preserve"> + dato</w:t>
      </w:r>
      <w:r w:rsidRPr="00D60D4E">
        <w:rPr>
          <w:szCs w:val="24"/>
        </w:rPr>
        <w:t xml:space="preserve"> og frysetidspunkt</w:t>
      </w:r>
      <w:r w:rsidR="00322BAC">
        <w:rPr>
          <w:szCs w:val="24"/>
        </w:rPr>
        <w:t xml:space="preserve"> + dato</w:t>
      </w:r>
      <w:r w:rsidRPr="00D60D4E">
        <w:rPr>
          <w:szCs w:val="24"/>
        </w:rPr>
        <w:t xml:space="preserve"> (her på SDC</w:t>
      </w:r>
      <w:r>
        <w:rPr>
          <w:szCs w:val="24"/>
        </w:rPr>
        <w:t>C</w:t>
      </w:r>
      <w:r w:rsidRPr="00D60D4E">
        <w:rPr>
          <w:szCs w:val="24"/>
        </w:rPr>
        <w:t>).</w:t>
      </w:r>
    </w:p>
    <w:p w14:paraId="39538322" w14:textId="484FC432" w:rsidR="00D60D4E" w:rsidRDefault="00D60D4E" w:rsidP="00D60D4E">
      <w:pPr>
        <w:pStyle w:val="Listeafsnit"/>
        <w:numPr>
          <w:ilvl w:val="1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</w:rPr>
        <w:t>Åben første pose m</w:t>
      </w:r>
      <w:r w:rsidR="006F1A61">
        <w:rPr>
          <w:szCs w:val="24"/>
        </w:rPr>
        <w:t>a</w:t>
      </w:r>
      <w:r w:rsidRPr="00D60D4E">
        <w:rPr>
          <w:szCs w:val="24"/>
        </w:rPr>
        <w:t>rkeret ”</w:t>
      </w:r>
      <w:r w:rsidR="00CE28E3">
        <w:rPr>
          <w:szCs w:val="24"/>
        </w:rPr>
        <w:t>N</w:t>
      </w:r>
      <w:r w:rsidRPr="00D60D4E">
        <w:rPr>
          <w:szCs w:val="24"/>
        </w:rPr>
        <w:t>r</w:t>
      </w:r>
      <w:r w:rsidR="006F1A61">
        <w:rPr>
          <w:szCs w:val="24"/>
        </w:rPr>
        <w:t>.</w:t>
      </w:r>
      <w:r w:rsidRPr="00D60D4E">
        <w:rPr>
          <w:szCs w:val="24"/>
        </w:rPr>
        <w:t xml:space="preserve"> 1”</w:t>
      </w:r>
    </w:p>
    <w:p w14:paraId="5E352988" w14:textId="77777777" w:rsidR="00D60D4E" w:rsidRDefault="00D60D4E" w:rsidP="00D60D4E">
      <w:pPr>
        <w:pStyle w:val="Listeafsnit"/>
        <w:numPr>
          <w:ilvl w:val="1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</w:rPr>
        <w:t xml:space="preserve">Scan med QR-scanner bunden af LVL-røret for den første dag ud for ”1”. </w:t>
      </w:r>
    </w:p>
    <w:p w14:paraId="616B02F2" w14:textId="56A9B9F5" w:rsidR="00D60D4E" w:rsidRDefault="00D60D4E" w:rsidP="00D60D4E">
      <w:pPr>
        <w:pStyle w:val="Listeafsnit"/>
        <w:numPr>
          <w:ilvl w:val="1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</w:rPr>
        <w:t>Gentag med ”</w:t>
      </w:r>
      <w:r w:rsidR="00CE28E3">
        <w:rPr>
          <w:szCs w:val="24"/>
        </w:rPr>
        <w:t>N</w:t>
      </w:r>
      <w:r w:rsidRPr="00D60D4E">
        <w:rPr>
          <w:szCs w:val="24"/>
        </w:rPr>
        <w:t>r</w:t>
      </w:r>
      <w:r w:rsidR="006F1A61">
        <w:rPr>
          <w:szCs w:val="24"/>
        </w:rPr>
        <w:t>.</w:t>
      </w:r>
      <w:r w:rsidRPr="00D60D4E">
        <w:rPr>
          <w:szCs w:val="24"/>
        </w:rPr>
        <w:t xml:space="preserve"> 2” og ”</w:t>
      </w:r>
      <w:r w:rsidR="00CE28E3">
        <w:rPr>
          <w:szCs w:val="24"/>
        </w:rPr>
        <w:t>N</w:t>
      </w:r>
      <w:r w:rsidRPr="00D60D4E">
        <w:rPr>
          <w:szCs w:val="24"/>
        </w:rPr>
        <w:t>r</w:t>
      </w:r>
      <w:r w:rsidR="006F1A61">
        <w:rPr>
          <w:szCs w:val="24"/>
        </w:rPr>
        <w:t>.</w:t>
      </w:r>
      <w:r w:rsidRPr="00D60D4E">
        <w:rPr>
          <w:szCs w:val="24"/>
        </w:rPr>
        <w:t xml:space="preserve"> 3”.</w:t>
      </w:r>
    </w:p>
    <w:p w14:paraId="5234F39C" w14:textId="615CE3BD" w:rsidR="00D60D4E" w:rsidRDefault="00D60D4E" w:rsidP="00D60D4E">
      <w:pPr>
        <w:pStyle w:val="Listeafsnit"/>
        <w:numPr>
          <w:ilvl w:val="0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  <w:u w:val="single"/>
        </w:rPr>
        <w:t>Periode</w:t>
      </w:r>
      <w:r w:rsidRPr="00D60D4E">
        <w:rPr>
          <w:szCs w:val="24"/>
        </w:rPr>
        <w:t>:</w:t>
      </w:r>
    </w:p>
    <w:p w14:paraId="32C5E6EB" w14:textId="57719ACC" w:rsidR="00D60D4E" w:rsidRDefault="00D60D4E" w:rsidP="00D60D4E">
      <w:pPr>
        <w:pStyle w:val="Listeafsnit"/>
        <w:numPr>
          <w:ilvl w:val="1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</w:rPr>
        <w:t xml:space="preserve">Åben excel-arket for visit </w:t>
      </w:r>
      <w:r>
        <w:rPr>
          <w:szCs w:val="24"/>
        </w:rPr>
        <w:t>10</w:t>
      </w:r>
      <w:r w:rsidRPr="00D60D4E">
        <w:rPr>
          <w:szCs w:val="24"/>
        </w:rPr>
        <w:t xml:space="preserve">. Gå </w:t>
      </w:r>
      <w:r>
        <w:rPr>
          <w:szCs w:val="24"/>
        </w:rPr>
        <w:t xml:space="preserve">til </w:t>
      </w:r>
      <w:r w:rsidRPr="00D60D4E">
        <w:rPr>
          <w:szCs w:val="24"/>
        </w:rPr>
        <w:t xml:space="preserve">ark ”Urin </w:t>
      </w:r>
      <w:r>
        <w:rPr>
          <w:szCs w:val="24"/>
        </w:rPr>
        <w:t>Periode</w:t>
      </w:r>
      <w:r w:rsidRPr="00D60D4E">
        <w:rPr>
          <w:szCs w:val="24"/>
        </w:rPr>
        <w:t xml:space="preserve">”. </w:t>
      </w:r>
    </w:p>
    <w:p w14:paraId="6D3894B8" w14:textId="77777777" w:rsidR="00D60D4E" w:rsidRDefault="00D60D4E" w:rsidP="00D60D4E">
      <w:pPr>
        <w:pStyle w:val="Listeafsnit"/>
        <w:spacing w:after="0" w:line="240" w:lineRule="auto"/>
        <w:ind w:left="1440"/>
        <w:rPr>
          <w:szCs w:val="24"/>
        </w:rPr>
      </w:pPr>
      <w:r>
        <w:rPr>
          <w:szCs w:val="24"/>
          <w:lang w:val="en-US"/>
        </w:rPr>
        <w:t xml:space="preserve">Sti: </w:t>
      </w:r>
      <w:r w:rsidRPr="00D60D4E">
        <w:rPr>
          <w:b/>
          <w:bCs/>
          <w:szCs w:val="24"/>
          <w:lang w:val="en-US"/>
        </w:rPr>
        <w:t xml:space="preserve">L:\Auditdata\ON </w:t>
      </w:r>
      <w:proofErr w:type="spellStart"/>
      <w:r w:rsidRPr="00D60D4E">
        <w:rPr>
          <w:b/>
          <w:bCs/>
          <w:szCs w:val="24"/>
          <w:lang w:val="en-US"/>
        </w:rPr>
        <w:t>LiMiT</w:t>
      </w:r>
      <w:proofErr w:type="spellEnd"/>
      <w:r w:rsidRPr="00D60D4E">
        <w:rPr>
          <w:b/>
          <w:bCs/>
          <w:szCs w:val="24"/>
          <w:lang w:val="en-US"/>
        </w:rPr>
        <w:t xml:space="preserve">\2. Feasibility </w:t>
      </w:r>
      <w:proofErr w:type="spellStart"/>
      <w:r w:rsidRPr="00D60D4E">
        <w:rPr>
          <w:b/>
          <w:bCs/>
          <w:szCs w:val="24"/>
          <w:lang w:val="en-US"/>
        </w:rPr>
        <w:t>studie</w:t>
      </w:r>
      <w:proofErr w:type="spellEnd"/>
      <w:r w:rsidRPr="00D60D4E">
        <w:rPr>
          <w:b/>
          <w:bCs/>
          <w:szCs w:val="24"/>
          <w:lang w:val="en-US"/>
        </w:rPr>
        <w:t xml:space="preserve">\11. </w:t>
      </w:r>
      <w:r w:rsidRPr="00D60D4E">
        <w:rPr>
          <w:b/>
          <w:bCs/>
          <w:szCs w:val="24"/>
        </w:rPr>
        <w:t xml:space="preserve">Prøver </w:t>
      </w:r>
    </w:p>
    <w:p w14:paraId="28341DF0" w14:textId="43F47157" w:rsidR="00D60D4E" w:rsidRDefault="00D60D4E" w:rsidP="00D60D4E">
      <w:pPr>
        <w:pStyle w:val="Listeafsnit"/>
        <w:numPr>
          <w:ilvl w:val="1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</w:rPr>
        <w:t>Indtast CPR, ID, opsamlingstidspunkt</w:t>
      </w:r>
      <w:r>
        <w:rPr>
          <w:szCs w:val="24"/>
        </w:rPr>
        <w:t xml:space="preserve"> + dato</w:t>
      </w:r>
      <w:r w:rsidRPr="00D60D4E">
        <w:rPr>
          <w:szCs w:val="24"/>
        </w:rPr>
        <w:t xml:space="preserve"> og frysetidspunkt</w:t>
      </w:r>
      <w:r w:rsidR="00322BAC">
        <w:rPr>
          <w:szCs w:val="24"/>
        </w:rPr>
        <w:t xml:space="preserve"> + dato</w:t>
      </w:r>
      <w:r w:rsidRPr="00D60D4E">
        <w:rPr>
          <w:szCs w:val="24"/>
        </w:rPr>
        <w:t xml:space="preserve"> (her på SDC</w:t>
      </w:r>
      <w:r>
        <w:rPr>
          <w:szCs w:val="24"/>
        </w:rPr>
        <w:t>C</w:t>
      </w:r>
      <w:r w:rsidRPr="00D60D4E">
        <w:rPr>
          <w:szCs w:val="24"/>
        </w:rPr>
        <w:t>)</w:t>
      </w:r>
      <w:r>
        <w:rPr>
          <w:szCs w:val="24"/>
        </w:rPr>
        <w:t>.</w:t>
      </w:r>
    </w:p>
    <w:p w14:paraId="687E8111" w14:textId="77777777" w:rsidR="00D60D4E" w:rsidRDefault="00D60D4E" w:rsidP="00D60D4E">
      <w:pPr>
        <w:pStyle w:val="Listeafsnit"/>
        <w:numPr>
          <w:ilvl w:val="1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</w:rPr>
        <w:t>Åben posen mærkeret ”A”.</w:t>
      </w:r>
    </w:p>
    <w:p w14:paraId="1F1D47FA" w14:textId="77777777" w:rsidR="00D60D4E" w:rsidRDefault="00D60D4E" w:rsidP="00D60D4E">
      <w:pPr>
        <w:pStyle w:val="Listeafsnit"/>
        <w:numPr>
          <w:ilvl w:val="1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</w:rPr>
        <w:t xml:space="preserve">Scan med QR-scanner bunden af LVL-røret for den første ud for ”A”. </w:t>
      </w:r>
    </w:p>
    <w:p w14:paraId="27203449" w14:textId="028E36C0" w:rsidR="00D60D4E" w:rsidRDefault="00D60D4E" w:rsidP="00D60D4E">
      <w:pPr>
        <w:pStyle w:val="Listeafsnit"/>
        <w:numPr>
          <w:ilvl w:val="1"/>
          <w:numId w:val="19"/>
        </w:numPr>
        <w:spacing w:after="0" w:line="240" w:lineRule="auto"/>
        <w:rPr>
          <w:szCs w:val="24"/>
        </w:rPr>
      </w:pPr>
      <w:r w:rsidRPr="00D60D4E">
        <w:rPr>
          <w:szCs w:val="24"/>
        </w:rPr>
        <w:t>Gentag med ”B” og ”C”</w:t>
      </w:r>
      <w:r w:rsidR="006F1A61">
        <w:rPr>
          <w:szCs w:val="24"/>
        </w:rPr>
        <w:t xml:space="preserve"> og ”D”</w:t>
      </w:r>
      <w:r w:rsidRPr="00D60D4E">
        <w:rPr>
          <w:szCs w:val="24"/>
        </w:rPr>
        <w:t>.</w:t>
      </w:r>
    </w:p>
    <w:p w14:paraId="1747EAA1" w14:textId="77777777" w:rsidR="00322BAC" w:rsidRDefault="00322BAC" w:rsidP="00322BAC">
      <w:pPr>
        <w:spacing w:after="0" w:line="240" w:lineRule="auto"/>
        <w:rPr>
          <w:szCs w:val="24"/>
        </w:rPr>
      </w:pPr>
    </w:p>
    <w:p w14:paraId="1D699310" w14:textId="77777777" w:rsidR="00EF1251" w:rsidRDefault="00EF1251" w:rsidP="00322BAC">
      <w:pPr>
        <w:spacing w:after="0" w:line="240" w:lineRule="auto"/>
        <w:rPr>
          <w:b/>
          <w:bCs/>
          <w:szCs w:val="24"/>
        </w:rPr>
      </w:pPr>
    </w:p>
    <w:p w14:paraId="64E33AF9" w14:textId="77777777" w:rsidR="00EF1251" w:rsidRDefault="00EF1251" w:rsidP="00322BAC">
      <w:pPr>
        <w:spacing w:after="0" w:line="240" w:lineRule="auto"/>
        <w:rPr>
          <w:b/>
          <w:bCs/>
          <w:szCs w:val="24"/>
        </w:rPr>
      </w:pPr>
    </w:p>
    <w:p w14:paraId="5025E983" w14:textId="763B8827" w:rsidR="00322BAC" w:rsidRPr="00322BAC" w:rsidRDefault="00322BAC" w:rsidP="00322BAC">
      <w:pPr>
        <w:spacing w:after="0" w:line="240" w:lineRule="auto"/>
        <w:rPr>
          <w:b/>
          <w:bCs/>
          <w:szCs w:val="24"/>
        </w:rPr>
      </w:pPr>
      <w:r w:rsidRPr="00322BAC">
        <w:rPr>
          <w:b/>
          <w:bCs/>
          <w:szCs w:val="24"/>
        </w:rPr>
        <w:lastRenderedPageBreak/>
        <w:t>Placering</w:t>
      </w:r>
      <w:r>
        <w:rPr>
          <w:b/>
          <w:bCs/>
          <w:szCs w:val="24"/>
        </w:rPr>
        <w:t xml:space="preserve"> af prøver</w:t>
      </w:r>
      <w:r w:rsidRPr="00322BAC">
        <w:rPr>
          <w:b/>
          <w:bCs/>
          <w:szCs w:val="24"/>
        </w:rPr>
        <w:t xml:space="preserve"> i fryser:</w:t>
      </w:r>
    </w:p>
    <w:p w14:paraId="3BAB6A92" w14:textId="6786A191" w:rsidR="00322BAC" w:rsidRPr="00322BAC" w:rsidRDefault="00322BAC" w:rsidP="00322BAC">
      <w:pPr>
        <w:pStyle w:val="Listeafsnit"/>
        <w:numPr>
          <w:ilvl w:val="0"/>
          <w:numId w:val="23"/>
        </w:numPr>
        <w:spacing w:after="0" w:line="240" w:lineRule="auto"/>
        <w:rPr>
          <w:rFonts w:cs="Calibri"/>
          <w:szCs w:val="24"/>
        </w:rPr>
      </w:pPr>
      <w:r>
        <w:rPr>
          <w:rFonts w:cs="Calibri"/>
          <w:szCs w:val="24"/>
        </w:rPr>
        <w:t>Urinprøverne</w:t>
      </w:r>
      <w:r w:rsidRPr="00EF1721">
        <w:rPr>
          <w:rFonts w:cs="Calibri"/>
          <w:szCs w:val="24"/>
        </w:rPr>
        <w:t xml:space="preserve"> sættes i -80 graders fryseren </w:t>
      </w:r>
      <w:r>
        <w:rPr>
          <w:rFonts w:cs="Calibri"/>
          <w:szCs w:val="24"/>
        </w:rPr>
        <w:t xml:space="preserve">på </w:t>
      </w:r>
      <w:r w:rsidRPr="00EF1721">
        <w:rPr>
          <w:rFonts w:cs="Calibri"/>
          <w:szCs w:val="24"/>
        </w:rPr>
        <w:t xml:space="preserve">den plads og kasse der er noteret i excel-arket for biobank. </w:t>
      </w:r>
      <w:r w:rsidRPr="00EF1721">
        <w:rPr>
          <w:rFonts w:cstheme="minorHAnsi"/>
          <w:szCs w:val="24"/>
        </w:rPr>
        <w:t>Fryseren er placeret i pipperum 1.</w:t>
      </w:r>
      <w:r w:rsidRPr="00CE4A4B">
        <w:rPr>
          <w:rFonts w:cstheme="minorHAnsi"/>
          <w:color w:val="000000" w:themeColor="text1"/>
          <w:szCs w:val="24"/>
        </w:rPr>
        <w:t xml:space="preserve"> </w:t>
      </w:r>
      <w:r w:rsidRPr="00A47122">
        <w:rPr>
          <w:rFonts w:cstheme="minorHAnsi"/>
          <w:color w:val="000000" w:themeColor="text1"/>
          <w:szCs w:val="24"/>
        </w:rPr>
        <w:t>Kassen er på hylde 3 og m</w:t>
      </w:r>
      <w:r w:rsidR="006F1A61">
        <w:rPr>
          <w:rFonts w:cstheme="minorHAnsi"/>
          <w:color w:val="000000" w:themeColor="text1"/>
          <w:szCs w:val="24"/>
        </w:rPr>
        <w:t>a</w:t>
      </w:r>
      <w:r w:rsidRPr="00A47122">
        <w:rPr>
          <w:rFonts w:cstheme="minorHAnsi"/>
          <w:color w:val="000000" w:themeColor="text1"/>
          <w:szCs w:val="24"/>
        </w:rPr>
        <w:t>rkeret ”ON-LIMIT</w:t>
      </w:r>
      <w:r>
        <w:rPr>
          <w:rFonts w:cstheme="minorHAnsi"/>
          <w:color w:val="000000" w:themeColor="text1"/>
          <w:szCs w:val="24"/>
        </w:rPr>
        <w:t>”</w:t>
      </w:r>
      <w:r w:rsidRPr="00A47122">
        <w:rPr>
          <w:rFonts w:cstheme="minorHAnsi"/>
          <w:color w:val="000000" w:themeColor="text1"/>
          <w:szCs w:val="24"/>
        </w:rPr>
        <w:t>,</w:t>
      </w:r>
      <w:r>
        <w:rPr>
          <w:rFonts w:cstheme="minorHAnsi"/>
          <w:color w:val="000000" w:themeColor="text1"/>
          <w:szCs w:val="24"/>
        </w:rPr>
        <w:t xml:space="preserve"> og ”URIN dag 1-3” eller ”URIN Periode”</w:t>
      </w:r>
      <w:r w:rsidRPr="00A47122">
        <w:rPr>
          <w:rFonts w:cstheme="minorHAnsi"/>
          <w:color w:val="000000" w:themeColor="text1"/>
          <w:szCs w:val="24"/>
        </w:rPr>
        <w:t>.</w:t>
      </w:r>
    </w:p>
    <w:p w14:paraId="79EE41A4" w14:textId="77777777" w:rsidR="00D60D4E" w:rsidRDefault="00D60D4E" w:rsidP="007F3E96">
      <w:pPr>
        <w:spacing w:after="0" w:line="240" w:lineRule="auto"/>
        <w:rPr>
          <w:b/>
          <w:bCs/>
          <w:szCs w:val="24"/>
        </w:rPr>
      </w:pPr>
    </w:p>
    <w:p w14:paraId="14DE1548" w14:textId="6FF1CE3C" w:rsidR="00D60D4E" w:rsidRPr="006F1A61" w:rsidRDefault="00CE4A4B" w:rsidP="007F3E96">
      <w:pPr>
        <w:spacing w:after="0" w:line="240" w:lineRule="auto"/>
        <w:rPr>
          <w:b/>
          <w:bCs/>
          <w:sz w:val="28"/>
          <w:szCs w:val="28"/>
        </w:rPr>
      </w:pPr>
      <w:r w:rsidRPr="006F1A61">
        <w:rPr>
          <w:b/>
          <w:bCs/>
          <w:sz w:val="28"/>
          <w:szCs w:val="28"/>
          <w:highlight w:val="green"/>
        </w:rPr>
        <w:t>SDCC on site urinprøver:</w:t>
      </w:r>
    </w:p>
    <w:p w14:paraId="0E0F85F5" w14:textId="77777777" w:rsidR="00D60D4E" w:rsidRDefault="00D60D4E" w:rsidP="007F3E96">
      <w:pPr>
        <w:spacing w:after="0" w:line="240" w:lineRule="auto"/>
        <w:rPr>
          <w:b/>
          <w:bCs/>
          <w:szCs w:val="24"/>
        </w:rPr>
      </w:pPr>
    </w:p>
    <w:p w14:paraId="193CACDA" w14:textId="74AC38E4" w:rsidR="007F3E96" w:rsidRPr="007F3E96" w:rsidRDefault="007F3E96" w:rsidP="007F3E96">
      <w:pPr>
        <w:spacing w:after="0" w:line="240" w:lineRule="auto"/>
        <w:rPr>
          <w:bCs/>
          <w:szCs w:val="24"/>
        </w:rPr>
      </w:pPr>
      <w:r w:rsidRPr="007F3E96">
        <w:rPr>
          <w:b/>
          <w:bCs/>
          <w:szCs w:val="24"/>
        </w:rPr>
        <w:t>Udstyr</w:t>
      </w:r>
      <w:r>
        <w:rPr>
          <w:b/>
          <w:bCs/>
          <w:szCs w:val="24"/>
        </w:rPr>
        <w:t>:</w:t>
      </w:r>
    </w:p>
    <w:p w14:paraId="47BFF02D" w14:textId="7AF28C56" w:rsidR="007F3E96" w:rsidRPr="007F3E96" w:rsidRDefault="007F3E96" w:rsidP="007F3E96">
      <w:pPr>
        <w:pStyle w:val="Listeafsnit"/>
        <w:numPr>
          <w:ilvl w:val="0"/>
          <w:numId w:val="14"/>
        </w:numPr>
        <w:spacing w:after="0" w:line="240" w:lineRule="auto"/>
        <w:rPr>
          <w:bCs/>
          <w:szCs w:val="24"/>
        </w:rPr>
      </w:pPr>
      <w:r w:rsidRPr="007F3E96">
        <w:rPr>
          <w:bCs/>
          <w:szCs w:val="24"/>
        </w:rPr>
        <w:t xml:space="preserve">En 0.1 L opsamlingsbæger, som er påført en label med </w:t>
      </w:r>
      <w:r w:rsidR="00093FE8" w:rsidRPr="007F3E96">
        <w:rPr>
          <w:bCs/>
          <w:szCs w:val="24"/>
        </w:rPr>
        <w:t>ID-nummer</w:t>
      </w:r>
      <w:r w:rsidRPr="007F3E96">
        <w:rPr>
          <w:bCs/>
          <w:szCs w:val="24"/>
        </w:rPr>
        <w:t xml:space="preserve"> inden urinprøven udføres</w:t>
      </w:r>
    </w:p>
    <w:p w14:paraId="296DC50B" w14:textId="417C67CC" w:rsidR="007F3E96" w:rsidRPr="007F3E96" w:rsidRDefault="007F3E96" w:rsidP="007F3E96">
      <w:pPr>
        <w:pStyle w:val="Listeafsnit"/>
        <w:numPr>
          <w:ilvl w:val="0"/>
          <w:numId w:val="14"/>
        </w:numPr>
        <w:spacing w:after="0" w:line="240" w:lineRule="auto"/>
        <w:rPr>
          <w:bCs/>
          <w:szCs w:val="24"/>
        </w:rPr>
      </w:pPr>
      <w:r w:rsidRPr="007F3E96">
        <w:rPr>
          <w:bCs/>
          <w:szCs w:val="24"/>
        </w:rPr>
        <w:t>1 x 1ml LVL rør</w:t>
      </w:r>
    </w:p>
    <w:p w14:paraId="732CF08A" w14:textId="45FEBC39" w:rsidR="007F3E96" w:rsidRPr="007F3E96" w:rsidRDefault="007F3E96" w:rsidP="007F3E96">
      <w:pPr>
        <w:pStyle w:val="Listeafsnit"/>
        <w:numPr>
          <w:ilvl w:val="0"/>
          <w:numId w:val="14"/>
        </w:numPr>
        <w:spacing w:after="0" w:line="240" w:lineRule="auto"/>
        <w:rPr>
          <w:bCs/>
          <w:szCs w:val="24"/>
        </w:rPr>
      </w:pPr>
      <w:r w:rsidRPr="007F3E96">
        <w:rPr>
          <w:bCs/>
          <w:szCs w:val="24"/>
        </w:rPr>
        <w:t>Engangshandsker</w:t>
      </w:r>
    </w:p>
    <w:p w14:paraId="1E14CB28" w14:textId="6733AFDD" w:rsidR="007F3E96" w:rsidRPr="007F3E96" w:rsidRDefault="007F3E96" w:rsidP="007F3E96">
      <w:pPr>
        <w:pStyle w:val="Listeafsnit"/>
        <w:numPr>
          <w:ilvl w:val="0"/>
          <w:numId w:val="14"/>
        </w:numPr>
        <w:spacing w:after="0" w:line="240" w:lineRule="auto"/>
        <w:rPr>
          <w:bCs/>
          <w:szCs w:val="24"/>
        </w:rPr>
      </w:pPr>
      <w:r w:rsidRPr="007F3E96">
        <w:rPr>
          <w:bCs/>
          <w:szCs w:val="24"/>
        </w:rPr>
        <w:t xml:space="preserve">1 x </w:t>
      </w:r>
      <w:proofErr w:type="spellStart"/>
      <w:r w:rsidR="006F1A61">
        <w:rPr>
          <w:bCs/>
          <w:szCs w:val="24"/>
        </w:rPr>
        <w:t>p</w:t>
      </w:r>
      <w:r w:rsidRPr="007F3E96">
        <w:rPr>
          <w:bCs/>
          <w:szCs w:val="24"/>
        </w:rPr>
        <w:t>asteurpipette</w:t>
      </w:r>
      <w:proofErr w:type="spellEnd"/>
    </w:p>
    <w:p w14:paraId="0C905C96" w14:textId="67BE3283" w:rsidR="007F3E96" w:rsidRDefault="007F3E96" w:rsidP="007F3E96">
      <w:pPr>
        <w:spacing w:after="0" w:line="240" w:lineRule="auto"/>
        <w:rPr>
          <w:b/>
          <w:bCs/>
          <w:szCs w:val="24"/>
        </w:rPr>
      </w:pPr>
    </w:p>
    <w:p w14:paraId="5B241549" w14:textId="778355A9" w:rsidR="007F3E96" w:rsidRDefault="00CE4A4B" w:rsidP="007F3E96">
      <w:pPr>
        <w:spacing w:after="0" w:line="240" w:lineRule="auto"/>
        <w:rPr>
          <w:b/>
          <w:bCs/>
          <w:szCs w:val="24"/>
        </w:rPr>
      </w:pPr>
      <w:r>
        <w:rPr>
          <w:b/>
          <w:bCs/>
          <w:szCs w:val="24"/>
        </w:rPr>
        <w:t>Instruktion til deltagerne:</w:t>
      </w:r>
    </w:p>
    <w:p w14:paraId="5B4FB0A5" w14:textId="77777777" w:rsidR="00CE4A4B" w:rsidRPr="007F3E96" w:rsidRDefault="00CE4A4B" w:rsidP="00CE4A4B">
      <w:pPr>
        <w:spacing w:after="0" w:line="240" w:lineRule="auto"/>
        <w:rPr>
          <w:bCs/>
          <w:szCs w:val="24"/>
        </w:rPr>
      </w:pPr>
      <w:r w:rsidRPr="007F3E96">
        <w:rPr>
          <w:bCs/>
          <w:szCs w:val="24"/>
        </w:rPr>
        <w:t>Forsøgspersonen instrueres i udførelsen af urinprøven som beskrevet i punkterne nedenfor.</w:t>
      </w:r>
    </w:p>
    <w:p w14:paraId="1B389E62" w14:textId="77777777" w:rsidR="00CE4A4B" w:rsidRPr="00CE4A4B" w:rsidRDefault="00CE4A4B" w:rsidP="00CE4A4B">
      <w:pPr>
        <w:pStyle w:val="Listeafsnit"/>
        <w:numPr>
          <w:ilvl w:val="0"/>
          <w:numId w:val="20"/>
        </w:numPr>
        <w:spacing w:after="0" w:line="240" w:lineRule="auto"/>
        <w:rPr>
          <w:szCs w:val="24"/>
        </w:rPr>
      </w:pPr>
      <w:r w:rsidRPr="00CE4A4B">
        <w:rPr>
          <w:szCs w:val="24"/>
        </w:rPr>
        <w:t xml:space="preserve">Du skal opsamle urin i én urinbeholder. </w:t>
      </w:r>
    </w:p>
    <w:p w14:paraId="6620D36A" w14:textId="77777777" w:rsidR="00CE4A4B" w:rsidRPr="00CE4A4B" w:rsidRDefault="00CE4A4B" w:rsidP="00CE4A4B">
      <w:pPr>
        <w:pStyle w:val="Listeafsnit"/>
        <w:numPr>
          <w:ilvl w:val="0"/>
          <w:numId w:val="20"/>
        </w:numPr>
        <w:spacing w:after="0" w:line="240" w:lineRule="auto"/>
        <w:rPr>
          <w:szCs w:val="24"/>
        </w:rPr>
      </w:pPr>
      <w:r w:rsidRPr="00CE4A4B">
        <w:rPr>
          <w:szCs w:val="24"/>
        </w:rPr>
        <w:t xml:space="preserve">Undgå at bruge det første og </w:t>
      </w:r>
      <w:proofErr w:type="gramStart"/>
      <w:r w:rsidRPr="00CE4A4B">
        <w:rPr>
          <w:szCs w:val="24"/>
        </w:rPr>
        <w:t>det sidste urin</w:t>
      </w:r>
      <w:proofErr w:type="gramEnd"/>
      <w:r w:rsidRPr="00CE4A4B">
        <w:rPr>
          <w:szCs w:val="24"/>
        </w:rPr>
        <w:t xml:space="preserve">. </w:t>
      </w:r>
    </w:p>
    <w:p w14:paraId="145B8418" w14:textId="77777777" w:rsidR="00CE4A4B" w:rsidRPr="00CE4A4B" w:rsidRDefault="00CE4A4B" w:rsidP="00CE4A4B">
      <w:pPr>
        <w:pStyle w:val="Listeafsnit"/>
        <w:numPr>
          <w:ilvl w:val="0"/>
          <w:numId w:val="20"/>
        </w:numPr>
        <w:spacing w:after="0" w:line="240" w:lineRule="auto"/>
        <w:rPr>
          <w:szCs w:val="24"/>
        </w:rPr>
      </w:pPr>
      <w:r w:rsidRPr="00CE4A4B">
        <w:rPr>
          <w:szCs w:val="24"/>
        </w:rPr>
        <w:t>Fyld under halvdelen af koppen.</w:t>
      </w:r>
    </w:p>
    <w:p w14:paraId="15E7467E" w14:textId="77777777" w:rsidR="00CE4A4B" w:rsidRPr="00CE4A4B" w:rsidRDefault="00CE4A4B" w:rsidP="00CE4A4B">
      <w:pPr>
        <w:pStyle w:val="Listeafsnit"/>
        <w:numPr>
          <w:ilvl w:val="0"/>
          <w:numId w:val="20"/>
        </w:numPr>
        <w:spacing w:after="0" w:line="240" w:lineRule="auto"/>
        <w:rPr>
          <w:rFonts w:eastAsia="Times New Roman" w:cs="Open Sans"/>
          <w:color w:val="333333"/>
          <w:szCs w:val="24"/>
          <w:lang w:eastAsia="da-DK"/>
        </w:rPr>
      </w:pPr>
      <w:r w:rsidRPr="00CE4A4B">
        <w:rPr>
          <w:rFonts w:eastAsia="Times New Roman" w:cs="Open Sans"/>
          <w:color w:val="333333"/>
          <w:szCs w:val="24"/>
          <w:lang w:eastAsia="da-DK"/>
        </w:rPr>
        <w:t>Tag låget af koppen og læg låget med toppen nedad.</w:t>
      </w:r>
    </w:p>
    <w:p w14:paraId="648804F8" w14:textId="77777777" w:rsidR="00CE4A4B" w:rsidRPr="00CE4A4B" w:rsidRDefault="00CE4A4B" w:rsidP="00CE4A4B">
      <w:pPr>
        <w:pStyle w:val="Listeafsnit"/>
        <w:numPr>
          <w:ilvl w:val="0"/>
          <w:numId w:val="20"/>
        </w:numPr>
        <w:spacing w:after="0" w:line="240" w:lineRule="auto"/>
        <w:rPr>
          <w:szCs w:val="24"/>
        </w:rPr>
      </w:pPr>
      <w:r w:rsidRPr="00CE4A4B">
        <w:rPr>
          <w:szCs w:val="24"/>
        </w:rPr>
        <w:t xml:space="preserve">Når du er færdig, sættes låget på. </w:t>
      </w:r>
    </w:p>
    <w:p w14:paraId="51339CF2" w14:textId="77777777" w:rsidR="00CE4A4B" w:rsidRPr="00CE4A4B" w:rsidRDefault="00CE4A4B" w:rsidP="00CE4A4B">
      <w:pPr>
        <w:pStyle w:val="Listeafsnit"/>
        <w:numPr>
          <w:ilvl w:val="0"/>
          <w:numId w:val="20"/>
        </w:numPr>
        <w:spacing w:after="0" w:line="240" w:lineRule="auto"/>
        <w:rPr>
          <w:szCs w:val="24"/>
        </w:rPr>
      </w:pPr>
      <w:r w:rsidRPr="00CE4A4B">
        <w:rPr>
          <w:szCs w:val="24"/>
        </w:rPr>
        <w:t>Aflever bægeret til projektpersonale</w:t>
      </w:r>
    </w:p>
    <w:p w14:paraId="6865589B" w14:textId="77777777" w:rsidR="001F54A9" w:rsidRPr="007F3E96" w:rsidRDefault="001F54A9" w:rsidP="007F3E96">
      <w:pPr>
        <w:spacing w:after="0" w:line="240" w:lineRule="auto"/>
        <w:rPr>
          <w:szCs w:val="24"/>
        </w:rPr>
      </w:pPr>
    </w:p>
    <w:p w14:paraId="5ACA01AB" w14:textId="5BF0829F" w:rsidR="001F54A9" w:rsidRDefault="00610324" w:rsidP="007F3E96">
      <w:pPr>
        <w:spacing w:after="0" w:line="240" w:lineRule="auto"/>
        <w:rPr>
          <w:b/>
          <w:bCs/>
          <w:szCs w:val="24"/>
        </w:rPr>
      </w:pPr>
      <w:r w:rsidRPr="007F3E96">
        <w:rPr>
          <w:b/>
          <w:bCs/>
          <w:szCs w:val="24"/>
        </w:rPr>
        <w:t xml:space="preserve">Håndtering </w:t>
      </w:r>
      <w:r w:rsidR="00CE4A4B">
        <w:rPr>
          <w:b/>
          <w:bCs/>
          <w:szCs w:val="24"/>
        </w:rPr>
        <w:t>ved modtagelse af on site urinprøver:</w:t>
      </w:r>
    </w:p>
    <w:p w14:paraId="43BADAB0" w14:textId="03DB5311" w:rsidR="00CE4A4B" w:rsidRDefault="00131A13" w:rsidP="00131A13">
      <w:pPr>
        <w:pStyle w:val="Listeafsnit"/>
        <w:numPr>
          <w:ilvl w:val="0"/>
          <w:numId w:val="21"/>
        </w:numPr>
        <w:spacing w:after="0" w:line="240" w:lineRule="auto"/>
        <w:rPr>
          <w:szCs w:val="24"/>
        </w:rPr>
      </w:pPr>
      <w:r w:rsidRPr="00CE4A4B">
        <w:rPr>
          <w:szCs w:val="24"/>
        </w:rPr>
        <w:t>Modtag urinkoppen fra deltageren med deltagere</w:t>
      </w:r>
      <w:r w:rsidR="00322BAC">
        <w:rPr>
          <w:szCs w:val="24"/>
        </w:rPr>
        <w:t>n</w:t>
      </w:r>
      <w:r w:rsidRPr="00CE4A4B">
        <w:rPr>
          <w:szCs w:val="24"/>
        </w:rPr>
        <w:t>s ID-mærkat på.</w:t>
      </w:r>
    </w:p>
    <w:p w14:paraId="0E60AC76" w14:textId="77777777" w:rsidR="00CE4A4B" w:rsidRDefault="00131A13" w:rsidP="00131A13">
      <w:pPr>
        <w:pStyle w:val="Listeafsnit"/>
        <w:numPr>
          <w:ilvl w:val="0"/>
          <w:numId w:val="21"/>
        </w:numPr>
        <w:spacing w:after="0" w:line="240" w:lineRule="auto"/>
        <w:rPr>
          <w:szCs w:val="24"/>
        </w:rPr>
      </w:pPr>
      <w:r w:rsidRPr="00CE4A4B">
        <w:rPr>
          <w:szCs w:val="24"/>
        </w:rPr>
        <w:t xml:space="preserve">Åben excel-arket for visit 4, 6, 8 eller 10. Gå i ark ”Urin SDC”. </w:t>
      </w:r>
    </w:p>
    <w:p w14:paraId="32C6BD23" w14:textId="77777777" w:rsidR="00CE4A4B" w:rsidRDefault="00CE4A4B" w:rsidP="00CE4A4B">
      <w:pPr>
        <w:pStyle w:val="Listeafsnit"/>
        <w:spacing w:after="0" w:line="240" w:lineRule="auto"/>
        <w:rPr>
          <w:szCs w:val="24"/>
        </w:rPr>
      </w:pPr>
      <w:r>
        <w:rPr>
          <w:szCs w:val="24"/>
          <w:lang w:val="en-US"/>
        </w:rPr>
        <w:t xml:space="preserve">Sti: </w:t>
      </w:r>
      <w:r w:rsidRPr="00D60D4E">
        <w:rPr>
          <w:b/>
          <w:bCs/>
          <w:szCs w:val="24"/>
          <w:lang w:val="en-US"/>
        </w:rPr>
        <w:t xml:space="preserve">L:\Auditdata\ON </w:t>
      </w:r>
      <w:proofErr w:type="spellStart"/>
      <w:r w:rsidRPr="00D60D4E">
        <w:rPr>
          <w:b/>
          <w:bCs/>
          <w:szCs w:val="24"/>
          <w:lang w:val="en-US"/>
        </w:rPr>
        <w:t>LiMiT</w:t>
      </w:r>
      <w:proofErr w:type="spellEnd"/>
      <w:r w:rsidRPr="00D60D4E">
        <w:rPr>
          <w:b/>
          <w:bCs/>
          <w:szCs w:val="24"/>
          <w:lang w:val="en-US"/>
        </w:rPr>
        <w:t xml:space="preserve">\2. Feasibility </w:t>
      </w:r>
      <w:proofErr w:type="spellStart"/>
      <w:r w:rsidRPr="00D60D4E">
        <w:rPr>
          <w:b/>
          <w:bCs/>
          <w:szCs w:val="24"/>
          <w:lang w:val="en-US"/>
        </w:rPr>
        <w:t>studie</w:t>
      </w:r>
      <w:proofErr w:type="spellEnd"/>
      <w:r w:rsidRPr="00D60D4E">
        <w:rPr>
          <w:b/>
          <w:bCs/>
          <w:szCs w:val="24"/>
          <w:lang w:val="en-US"/>
        </w:rPr>
        <w:t xml:space="preserve">\11. </w:t>
      </w:r>
      <w:r w:rsidRPr="00D60D4E">
        <w:rPr>
          <w:b/>
          <w:bCs/>
          <w:szCs w:val="24"/>
        </w:rPr>
        <w:t xml:space="preserve">Prøver </w:t>
      </w:r>
    </w:p>
    <w:p w14:paraId="655A9887" w14:textId="1F8A5B19" w:rsidR="00CE4A4B" w:rsidRDefault="00131A13" w:rsidP="007F3E96">
      <w:pPr>
        <w:pStyle w:val="Listeafsnit"/>
        <w:numPr>
          <w:ilvl w:val="0"/>
          <w:numId w:val="21"/>
        </w:numPr>
        <w:spacing w:after="0" w:line="240" w:lineRule="auto"/>
        <w:rPr>
          <w:szCs w:val="24"/>
        </w:rPr>
      </w:pPr>
      <w:r w:rsidRPr="00CE4A4B">
        <w:rPr>
          <w:szCs w:val="24"/>
        </w:rPr>
        <w:t xml:space="preserve">Indtast </w:t>
      </w:r>
      <w:r w:rsidRPr="00F33735">
        <w:rPr>
          <w:b/>
          <w:bCs/>
          <w:szCs w:val="24"/>
        </w:rPr>
        <w:t xml:space="preserve">CPR, ID, </w:t>
      </w:r>
      <w:r w:rsidR="00322BAC" w:rsidRPr="00F33735">
        <w:rPr>
          <w:b/>
          <w:bCs/>
          <w:szCs w:val="24"/>
        </w:rPr>
        <w:t xml:space="preserve">dato, </w:t>
      </w:r>
      <w:r w:rsidRPr="00F33735">
        <w:rPr>
          <w:b/>
          <w:bCs/>
          <w:szCs w:val="24"/>
        </w:rPr>
        <w:t>opsamlingstidspunkt og frysetidspunkt</w:t>
      </w:r>
      <w:r w:rsidR="00F33735">
        <w:rPr>
          <w:szCs w:val="24"/>
        </w:rPr>
        <w:t>.</w:t>
      </w:r>
    </w:p>
    <w:p w14:paraId="534FFC2C" w14:textId="77777777" w:rsidR="00CE4A4B" w:rsidRDefault="00131A13" w:rsidP="007F3E96">
      <w:pPr>
        <w:pStyle w:val="Listeafsnit"/>
        <w:numPr>
          <w:ilvl w:val="0"/>
          <w:numId w:val="21"/>
        </w:numPr>
        <w:spacing w:after="0" w:line="240" w:lineRule="auto"/>
        <w:rPr>
          <w:szCs w:val="24"/>
        </w:rPr>
      </w:pPr>
      <w:r w:rsidRPr="00CE4A4B">
        <w:rPr>
          <w:szCs w:val="24"/>
        </w:rPr>
        <w:t xml:space="preserve">Scan med QR-scanner bunden af LVL-røret. </w:t>
      </w:r>
    </w:p>
    <w:p w14:paraId="773E83F4" w14:textId="77777777" w:rsidR="00CE4A4B" w:rsidRDefault="001F54A9" w:rsidP="007F3E96">
      <w:pPr>
        <w:pStyle w:val="Listeafsnit"/>
        <w:numPr>
          <w:ilvl w:val="0"/>
          <w:numId w:val="21"/>
        </w:numPr>
        <w:spacing w:after="0" w:line="240" w:lineRule="auto"/>
        <w:rPr>
          <w:szCs w:val="24"/>
        </w:rPr>
      </w:pPr>
      <w:proofErr w:type="spellStart"/>
      <w:r w:rsidRPr="00CE4A4B">
        <w:rPr>
          <w:szCs w:val="24"/>
        </w:rPr>
        <w:t>Afpip</w:t>
      </w:r>
      <w:r w:rsidR="001A1D5C" w:rsidRPr="00CE4A4B">
        <w:rPr>
          <w:szCs w:val="24"/>
        </w:rPr>
        <w:t>p</w:t>
      </w:r>
      <w:r w:rsidRPr="00CE4A4B">
        <w:rPr>
          <w:szCs w:val="24"/>
        </w:rPr>
        <w:t>eter</w:t>
      </w:r>
      <w:proofErr w:type="spellEnd"/>
      <w:r w:rsidRPr="00CE4A4B">
        <w:rPr>
          <w:szCs w:val="24"/>
        </w:rPr>
        <w:t xml:space="preserve"> 1ml urin i </w:t>
      </w:r>
      <w:r w:rsidR="00131A13" w:rsidRPr="00CE4A4B">
        <w:rPr>
          <w:szCs w:val="24"/>
        </w:rPr>
        <w:t>den</w:t>
      </w:r>
      <w:r w:rsidR="00D4052B" w:rsidRPr="00CE4A4B">
        <w:rPr>
          <w:szCs w:val="24"/>
        </w:rPr>
        <w:t xml:space="preserve"> indscannede </w:t>
      </w:r>
      <w:r w:rsidR="0082356A" w:rsidRPr="00CE4A4B">
        <w:rPr>
          <w:szCs w:val="24"/>
        </w:rPr>
        <w:t>LVL</w:t>
      </w:r>
      <w:r w:rsidR="00D4052B" w:rsidRPr="00CE4A4B">
        <w:rPr>
          <w:szCs w:val="24"/>
        </w:rPr>
        <w:t>-</w:t>
      </w:r>
      <w:r w:rsidRPr="00CE4A4B">
        <w:rPr>
          <w:szCs w:val="24"/>
        </w:rPr>
        <w:t>rør</w:t>
      </w:r>
      <w:r w:rsidR="001A1D5C" w:rsidRPr="00CE4A4B">
        <w:rPr>
          <w:szCs w:val="24"/>
        </w:rPr>
        <w:t xml:space="preserve"> </w:t>
      </w:r>
      <w:r w:rsidRPr="00CE4A4B">
        <w:rPr>
          <w:szCs w:val="24"/>
        </w:rPr>
        <w:t xml:space="preserve">(fyld ikke </w:t>
      </w:r>
      <w:r w:rsidR="00D4052B" w:rsidRPr="00CE4A4B">
        <w:rPr>
          <w:szCs w:val="24"/>
        </w:rPr>
        <w:t>LVL-røret</w:t>
      </w:r>
      <w:r w:rsidRPr="00CE4A4B">
        <w:rPr>
          <w:szCs w:val="24"/>
        </w:rPr>
        <w:t xml:space="preserve"> op</w:t>
      </w:r>
      <w:r w:rsidR="00157779" w:rsidRPr="00CE4A4B">
        <w:rPr>
          <w:szCs w:val="24"/>
        </w:rPr>
        <w:t>,</w:t>
      </w:r>
      <w:r w:rsidRPr="00CE4A4B">
        <w:rPr>
          <w:szCs w:val="24"/>
        </w:rPr>
        <w:t xml:space="preserve"> da det </w:t>
      </w:r>
      <w:r w:rsidR="00AE50B3" w:rsidRPr="00CE4A4B">
        <w:rPr>
          <w:szCs w:val="24"/>
        </w:rPr>
        <w:t xml:space="preserve">dermed efterfølgende </w:t>
      </w:r>
      <w:r w:rsidR="0082356A" w:rsidRPr="00CE4A4B">
        <w:rPr>
          <w:szCs w:val="24"/>
        </w:rPr>
        <w:t>har risiko for at</w:t>
      </w:r>
      <w:r w:rsidR="00AE50B3" w:rsidRPr="00CE4A4B">
        <w:rPr>
          <w:szCs w:val="24"/>
        </w:rPr>
        <w:t xml:space="preserve"> spr</w:t>
      </w:r>
      <w:r w:rsidR="001A1D5C" w:rsidRPr="00CE4A4B">
        <w:rPr>
          <w:szCs w:val="24"/>
        </w:rPr>
        <w:t>æ</w:t>
      </w:r>
      <w:r w:rsidR="00AE50B3" w:rsidRPr="00CE4A4B">
        <w:rPr>
          <w:szCs w:val="24"/>
        </w:rPr>
        <w:t>nge i fryseren)</w:t>
      </w:r>
      <w:r w:rsidR="00D4052B" w:rsidRPr="00CE4A4B">
        <w:rPr>
          <w:szCs w:val="24"/>
        </w:rPr>
        <w:t>.</w:t>
      </w:r>
    </w:p>
    <w:p w14:paraId="18816A53" w14:textId="77777777" w:rsidR="00CE4A4B" w:rsidRDefault="00D7600F" w:rsidP="007F3E96">
      <w:pPr>
        <w:pStyle w:val="Listeafsnit"/>
        <w:numPr>
          <w:ilvl w:val="0"/>
          <w:numId w:val="21"/>
        </w:numPr>
        <w:spacing w:after="0" w:line="240" w:lineRule="auto"/>
        <w:rPr>
          <w:szCs w:val="24"/>
        </w:rPr>
      </w:pPr>
      <w:r w:rsidRPr="00CE4A4B">
        <w:rPr>
          <w:szCs w:val="24"/>
        </w:rPr>
        <w:t xml:space="preserve">Det er meget vigtigt, at urinen holdes kold. Derfor sættes LVL røret med den opsamlede urin i </w:t>
      </w:r>
      <w:r w:rsidR="008738DF" w:rsidRPr="00CE4A4B">
        <w:rPr>
          <w:szCs w:val="24"/>
        </w:rPr>
        <w:t xml:space="preserve">-20 grader </w:t>
      </w:r>
      <w:r w:rsidRPr="00CE4A4B">
        <w:rPr>
          <w:szCs w:val="24"/>
        </w:rPr>
        <w:t>fryseren umiddelbart efter opsamling.</w:t>
      </w:r>
      <w:r w:rsidRPr="00CE4A4B">
        <w:rPr>
          <w:noProof/>
          <w:szCs w:val="24"/>
        </w:rPr>
        <w:t xml:space="preserve"> </w:t>
      </w:r>
      <w:r w:rsidR="00B35C18" w:rsidRPr="00CE4A4B">
        <w:rPr>
          <w:noProof/>
          <w:szCs w:val="24"/>
        </w:rPr>
        <w:t xml:space="preserve">Dette er den fryser i pipperummet der ligner en alm køle/fryseskab. </w:t>
      </w:r>
    </w:p>
    <w:p w14:paraId="3BCDD8E3" w14:textId="1CC0EBC4" w:rsidR="00AE50B3" w:rsidRPr="006F1A61" w:rsidRDefault="006F1A61" w:rsidP="007F3E96">
      <w:pPr>
        <w:pStyle w:val="Listeafsnit"/>
        <w:numPr>
          <w:ilvl w:val="0"/>
          <w:numId w:val="21"/>
        </w:numPr>
        <w:spacing w:after="0" w:line="240" w:lineRule="auto"/>
        <w:rPr>
          <w:b/>
          <w:bCs/>
          <w:szCs w:val="24"/>
        </w:rPr>
      </w:pPr>
      <w:r w:rsidRPr="006F1A61">
        <w:rPr>
          <w:b/>
          <w:bCs/>
          <w:szCs w:val="24"/>
        </w:rPr>
        <w:t>P</w:t>
      </w:r>
      <w:r w:rsidR="0082356A" w:rsidRPr="006F1A61">
        <w:rPr>
          <w:b/>
          <w:bCs/>
          <w:szCs w:val="24"/>
        </w:rPr>
        <w:t>ipette</w:t>
      </w:r>
      <w:r w:rsidR="00AE50B3" w:rsidRPr="006F1A61">
        <w:rPr>
          <w:b/>
          <w:bCs/>
          <w:szCs w:val="24"/>
        </w:rPr>
        <w:t xml:space="preserve"> smides ud</w:t>
      </w:r>
      <w:r w:rsidR="00D4052B" w:rsidRPr="006F1A61">
        <w:rPr>
          <w:b/>
          <w:bCs/>
          <w:szCs w:val="24"/>
        </w:rPr>
        <w:t xml:space="preserve"> i restaffald</w:t>
      </w:r>
      <w:r w:rsidR="00AE50B3" w:rsidRPr="006F1A61">
        <w:rPr>
          <w:b/>
          <w:bCs/>
          <w:szCs w:val="24"/>
        </w:rPr>
        <w:t>.</w:t>
      </w:r>
      <w:r w:rsidR="00D4052B" w:rsidRPr="006F1A61">
        <w:rPr>
          <w:b/>
          <w:bCs/>
          <w:szCs w:val="24"/>
        </w:rPr>
        <w:t xml:space="preserve"> Urinbeholder kasseres i risikoaffald</w:t>
      </w:r>
      <w:r w:rsidR="008738DF" w:rsidRPr="006F1A61">
        <w:rPr>
          <w:b/>
          <w:bCs/>
          <w:szCs w:val="24"/>
        </w:rPr>
        <w:t>, da der er en nål i låget</w:t>
      </w:r>
      <w:r w:rsidR="00D4052B" w:rsidRPr="006F1A61">
        <w:rPr>
          <w:b/>
          <w:bCs/>
          <w:szCs w:val="24"/>
        </w:rPr>
        <w:t xml:space="preserve">. </w:t>
      </w:r>
      <w:r w:rsidRPr="006F1A61">
        <w:rPr>
          <w:b/>
          <w:bCs/>
          <w:szCs w:val="24"/>
        </w:rPr>
        <w:t>Risikoaffald findes i affaldsrummet.</w:t>
      </w:r>
    </w:p>
    <w:p w14:paraId="681F1ED9" w14:textId="77777777" w:rsidR="00B35C18" w:rsidRDefault="00B35C18" w:rsidP="007F3E96">
      <w:pPr>
        <w:spacing w:after="0" w:line="240" w:lineRule="auto"/>
        <w:rPr>
          <w:szCs w:val="24"/>
        </w:rPr>
      </w:pPr>
    </w:p>
    <w:p w14:paraId="106989A8" w14:textId="5529D682" w:rsidR="00CE4A4B" w:rsidRDefault="00CE4A4B" w:rsidP="00B35C18">
      <w:pPr>
        <w:spacing w:after="0" w:line="240" w:lineRule="auto"/>
        <w:rPr>
          <w:rFonts w:cs="Calibri"/>
          <w:b/>
          <w:bCs/>
          <w:szCs w:val="24"/>
        </w:rPr>
      </w:pPr>
      <w:r>
        <w:rPr>
          <w:rFonts w:cs="Calibri"/>
          <w:b/>
          <w:bCs/>
          <w:szCs w:val="24"/>
        </w:rPr>
        <w:t>Placering af prøver i fryser:</w:t>
      </w:r>
    </w:p>
    <w:p w14:paraId="25024710" w14:textId="33DBC007" w:rsidR="00CE4A4B" w:rsidRPr="00C90460" w:rsidRDefault="00CE4A4B" w:rsidP="00CE4A4B">
      <w:pPr>
        <w:pStyle w:val="Listeafsnit"/>
        <w:numPr>
          <w:ilvl w:val="0"/>
          <w:numId w:val="22"/>
        </w:numPr>
        <w:spacing w:after="0" w:line="240" w:lineRule="auto"/>
        <w:rPr>
          <w:rFonts w:cs="Calibri"/>
          <w:szCs w:val="24"/>
        </w:rPr>
      </w:pPr>
      <w:r>
        <w:rPr>
          <w:rFonts w:cs="Calibri"/>
          <w:szCs w:val="24"/>
        </w:rPr>
        <w:t>Urinprøverne</w:t>
      </w:r>
      <w:r w:rsidRPr="00EF1721">
        <w:rPr>
          <w:rFonts w:cs="Calibri"/>
          <w:szCs w:val="24"/>
        </w:rPr>
        <w:t xml:space="preserve"> sættes i -80 graders fryseren </w:t>
      </w:r>
      <w:bookmarkStart w:id="0" w:name="_Hlk226399121"/>
      <w:r>
        <w:rPr>
          <w:rFonts w:cs="Calibri"/>
          <w:szCs w:val="24"/>
        </w:rPr>
        <w:t xml:space="preserve">på </w:t>
      </w:r>
      <w:r w:rsidRPr="00EF1721">
        <w:rPr>
          <w:rFonts w:cs="Calibri"/>
          <w:szCs w:val="24"/>
        </w:rPr>
        <w:t>den plads og kasse der er noteret i excel-arket for biobank</w:t>
      </w:r>
      <w:bookmarkEnd w:id="0"/>
      <w:r w:rsidRPr="00EF1721">
        <w:rPr>
          <w:rFonts w:cs="Calibri"/>
          <w:szCs w:val="24"/>
        </w:rPr>
        <w:t xml:space="preserve">. </w:t>
      </w:r>
      <w:r w:rsidRPr="00EF1721">
        <w:rPr>
          <w:rFonts w:cstheme="minorHAnsi"/>
          <w:szCs w:val="24"/>
        </w:rPr>
        <w:t>Fryseren er placeret i pipperum 1.</w:t>
      </w:r>
      <w:r w:rsidRPr="00CE4A4B">
        <w:rPr>
          <w:rFonts w:cstheme="minorHAnsi"/>
          <w:color w:val="000000" w:themeColor="text1"/>
          <w:szCs w:val="24"/>
        </w:rPr>
        <w:t xml:space="preserve"> </w:t>
      </w:r>
      <w:r w:rsidRPr="00A47122">
        <w:rPr>
          <w:rFonts w:cstheme="minorHAnsi"/>
          <w:color w:val="000000" w:themeColor="text1"/>
          <w:szCs w:val="24"/>
        </w:rPr>
        <w:t>Kassen er på hylde 3 og mærkeret ”ON-LIMIT</w:t>
      </w:r>
      <w:r>
        <w:rPr>
          <w:rFonts w:cstheme="minorHAnsi"/>
          <w:color w:val="000000" w:themeColor="text1"/>
          <w:szCs w:val="24"/>
        </w:rPr>
        <w:t>”</w:t>
      </w:r>
      <w:r w:rsidRPr="00A47122">
        <w:rPr>
          <w:rFonts w:cstheme="minorHAnsi"/>
          <w:color w:val="000000" w:themeColor="text1"/>
          <w:szCs w:val="24"/>
        </w:rPr>
        <w:t>, ”</w:t>
      </w:r>
      <w:r>
        <w:rPr>
          <w:rFonts w:cstheme="minorHAnsi"/>
          <w:color w:val="000000" w:themeColor="text1"/>
          <w:szCs w:val="24"/>
        </w:rPr>
        <w:t>URIN SDC</w:t>
      </w:r>
      <w:r w:rsidRPr="00A47122">
        <w:rPr>
          <w:rFonts w:cstheme="minorHAnsi"/>
          <w:color w:val="000000" w:themeColor="text1"/>
          <w:szCs w:val="24"/>
        </w:rPr>
        <w:t>”</w:t>
      </w:r>
      <w:r w:rsidR="00322BAC">
        <w:rPr>
          <w:rFonts w:cstheme="minorHAnsi"/>
          <w:color w:val="000000" w:themeColor="text1"/>
          <w:szCs w:val="24"/>
        </w:rPr>
        <w:t>.</w:t>
      </w:r>
    </w:p>
    <w:p w14:paraId="4ACC26F1" w14:textId="77777777" w:rsidR="001A1D5C" w:rsidRDefault="001A1D5C" w:rsidP="007F3E96">
      <w:pPr>
        <w:spacing w:after="0" w:line="240" w:lineRule="auto"/>
        <w:rPr>
          <w:rFonts w:cstheme="minorHAnsi"/>
          <w:szCs w:val="24"/>
        </w:rPr>
      </w:pPr>
    </w:p>
    <w:p w14:paraId="30DE5235" w14:textId="77777777" w:rsidR="00EF1251" w:rsidRDefault="00EF1251" w:rsidP="007F3E96">
      <w:pPr>
        <w:spacing w:after="0" w:line="240" w:lineRule="auto"/>
        <w:rPr>
          <w:rFonts w:cstheme="minorHAnsi"/>
          <w:szCs w:val="24"/>
        </w:rPr>
      </w:pPr>
    </w:p>
    <w:p w14:paraId="363792A2" w14:textId="77777777" w:rsidR="00EF1251" w:rsidRPr="007F3E96" w:rsidRDefault="00EF1251" w:rsidP="007F3E96">
      <w:pPr>
        <w:spacing w:after="0" w:line="240" w:lineRule="auto"/>
        <w:rPr>
          <w:rFonts w:cstheme="minorHAnsi"/>
          <w:szCs w:val="24"/>
        </w:rPr>
      </w:pPr>
    </w:p>
    <w:p w14:paraId="2168EB19" w14:textId="24C99D3D" w:rsidR="001A1D5C" w:rsidRPr="007F3E96" w:rsidRDefault="001A1D5C" w:rsidP="007F3E96">
      <w:pPr>
        <w:spacing w:after="0" w:line="240" w:lineRule="auto"/>
        <w:rPr>
          <w:b/>
          <w:bCs/>
          <w:szCs w:val="24"/>
        </w:rPr>
      </w:pPr>
      <w:r w:rsidRPr="007F3E96">
        <w:rPr>
          <w:b/>
          <w:bCs/>
          <w:szCs w:val="24"/>
        </w:rPr>
        <w:lastRenderedPageBreak/>
        <w:t>Bestilling af materialer:</w:t>
      </w:r>
    </w:p>
    <w:p w14:paraId="2A877793" w14:textId="193AB64F" w:rsidR="001A1D5C" w:rsidRPr="00EF1251" w:rsidRDefault="001A1D5C" w:rsidP="00EF1251">
      <w:pPr>
        <w:pStyle w:val="Listeafsnit"/>
        <w:numPr>
          <w:ilvl w:val="0"/>
          <w:numId w:val="24"/>
        </w:numPr>
        <w:spacing w:after="0" w:line="240" w:lineRule="auto"/>
        <w:rPr>
          <w:bCs/>
          <w:szCs w:val="24"/>
        </w:rPr>
      </w:pPr>
      <w:r w:rsidRPr="00EF1251">
        <w:rPr>
          <w:bCs/>
          <w:szCs w:val="24"/>
        </w:rPr>
        <w:t xml:space="preserve">1ml LVL rør - </w:t>
      </w:r>
      <w:r w:rsidRPr="00EF1251">
        <w:rPr>
          <w:szCs w:val="24"/>
        </w:rPr>
        <w:t xml:space="preserve">Brikvare findes </w:t>
      </w:r>
      <w:r w:rsidR="00976894" w:rsidRPr="00EF1251">
        <w:rPr>
          <w:szCs w:val="24"/>
        </w:rPr>
        <w:t>hos bioanalytikere i pipperum</w:t>
      </w:r>
    </w:p>
    <w:p w14:paraId="2A0303F7" w14:textId="6421EA9C" w:rsidR="001A1D5C" w:rsidRPr="00EF1251" w:rsidRDefault="001A1D5C" w:rsidP="00EF1251">
      <w:pPr>
        <w:pStyle w:val="Listeafsnit"/>
        <w:numPr>
          <w:ilvl w:val="0"/>
          <w:numId w:val="24"/>
        </w:numPr>
        <w:spacing w:after="0" w:line="240" w:lineRule="auto"/>
        <w:rPr>
          <w:bCs/>
          <w:szCs w:val="24"/>
        </w:rPr>
      </w:pPr>
      <w:r w:rsidRPr="00EF1251">
        <w:rPr>
          <w:bCs/>
          <w:szCs w:val="24"/>
        </w:rPr>
        <w:t xml:space="preserve">Opsamlingsbæger – </w:t>
      </w:r>
      <w:r w:rsidRPr="00EF1251">
        <w:rPr>
          <w:szCs w:val="24"/>
        </w:rPr>
        <w:t xml:space="preserve">Brikvare findes i skab nr. </w:t>
      </w:r>
      <w:r w:rsidR="00287135" w:rsidRPr="00EF1251">
        <w:rPr>
          <w:szCs w:val="24"/>
        </w:rPr>
        <w:t>639-649</w:t>
      </w:r>
    </w:p>
    <w:p w14:paraId="50BBF219" w14:textId="4939C788" w:rsidR="001A1D5C" w:rsidRPr="00EF1251" w:rsidRDefault="001A1D5C" w:rsidP="00EF1251">
      <w:pPr>
        <w:pStyle w:val="Listeafsnit"/>
        <w:numPr>
          <w:ilvl w:val="0"/>
          <w:numId w:val="24"/>
        </w:numPr>
        <w:spacing w:after="0" w:line="240" w:lineRule="auto"/>
        <w:rPr>
          <w:bCs/>
          <w:szCs w:val="24"/>
        </w:rPr>
      </w:pPr>
      <w:r w:rsidRPr="00EF1251">
        <w:rPr>
          <w:bCs/>
          <w:szCs w:val="24"/>
        </w:rPr>
        <w:t>Engangshandsker – B</w:t>
      </w:r>
      <w:r w:rsidRPr="00EF1251">
        <w:rPr>
          <w:szCs w:val="24"/>
        </w:rPr>
        <w:t xml:space="preserve">rikvare findes i skab nr. </w:t>
      </w:r>
      <w:r w:rsidR="00287135" w:rsidRPr="00EF1251">
        <w:rPr>
          <w:szCs w:val="24"/>
        </w:rPr>
        <w:t>639-649</w:t>
      </w:r>
    </w:p>
    <w:p w14:paraId="37071CBC" w14:textId="77777777" w:rsidR="006E0A58" w:rsidRPr="00EF1251" w:rsidRDefault="001A1D5C" w:rsidP="00EF1251">
      <w:pPr>
        <w:pStyle w:val="Listeafsnit"/>
        <w:numPr>
          <w:ilvl w:val="0"/>
          <w:numId w:val="24"/>
        </w:numPr>
        <w:spacing w:after="0" w:line="240" w:lineRule="auto"/>
        <w:rPr>
          <w:szCs w:val="24"/>
        </w:rPr>
      </w:pPr>
      <w:r w:rsidRPr="00EF1251">
        <w:rPr>
          <w:bCs/>
          <w:szCs w:val="24"/>
        </w:rPr>
        <w:t xml:space="preserve">1 x </w:t>
      </w:r>
      <w:proofErr w:type="spellStart"/>
      <w:r w:rsidRPr="00EF1251">
        <w:rPr>
          <w:bCs/>
          <w:szCs w:val="24"/>
        </w:rPr>
        <w:t>Pasteurpipette</w:t>
      </w:r>
      <w:proofErr w:type="spellEnd"/>
      <w:r w:rsidRPr="00EF1251">
        <w:rPr>
          <w:bCs/>
          <w:szCs w:val="24"/>
        </w:rPr>
        <w:t xml:space="preserve"> – B</w:t>
      </w:r>
      <w:r w:rsidRPr="00EF1251">
        <w:rPr>
          <w:szCs w:val="24"/>
        </w:rPr>
        <w:t xml:space="preserve">rikvare findes i skab nr. </w:t>
      </w:r>
      <w:r w:rsidR="00287135" w:rsidRPr="00EF1251">
        <w:rPr>
          <w:szCs w:val="24"/>
        </w:rPr>
        <w:t>63</w:t>
      </w:r>
      <w:r w:rsidR="00B31078" w:rsidRPr="00EF1251">
        <w:rPr>
          <w:szCs w:val="24"/>
        </w:rPr>
        <w:t>9-649</w:t>
      </w:r>
    </w:p>
    <w:p w14:paraId="3179FCB0" w14:textId="77777777" w:rsidR="00A47122" w:rsidRDefault="00A47122" w:rsidP="007F3E96">
      <w:pPr>
        <w:spacing w:after="0" w:line="240" w:lineRule="auto"/>
        <w:rPr>
          <w:szCs w:val="24"/>
        </w:rPr>
      </w:pPr>
    </w:p>
    <w:p w14:paraId="32A2A3C8" w14:textId="77777777" w:rsidR="00A47122" w:rsidRDefault="00A47122" w:rsidP="007F3E96">
      <w:pPr>
        <w:spacing w:after="0" w:line="240" w:lineRule="auto"/>
        <w:rPr>
          <w:szCs w:val="24"/>
        </w:rPr>
      </w:pPr>
    </w:p>
    <w:sectPr w:rsidR="00A47122" w:rsidSect="009C417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49B3A" w14:textId="77777777" w:rsidR="00EA21E6" w:rsidRDefault="00EA21E6" w:rsidP="0061150D">
      <w:pPr>
        <w:spacing w:after="0" w:line="240" w:lineRule="auto"/>
      </w:pPr>
      <w:r>
        <w:separator/>
      </w:r>
    </w:p>
  </w:endnote>
  <w:endnote w:type="continuationSeparator" w:id="0">
    <w:p w14:paraId="0BACC011" w14:textId="77777777" w:rsidR="00EA21E6" w:rsidRDefault="00EA21E6" w:rsidP="00611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55B9D" w14:textId="77777777" w:rsidR="00D60D4E" w:rsidRDefault="00D60D4E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C8A6B" w14:textId="77777777" w:rsidR="0061150D" w:rsidRDefault="009C4179">
    <w:pPr>
      <w:pStyle w:val="Sidefod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F02A949" wp14:editId="442515BC">
              <wp:simplePos x="0" y="0"/>
              <wp:positionH relativeFrom="column">
                <wp:posOffset>-468044</wp:posOffset>
              </wp:positionH>
              <wp:positionV relativeFrom="paragraph">
                <wp:posOffset>76591</wp:posOffset>
              </wp:positionV>
              <wp:extent cx="6821659" cy="556260"/>
              <wp:effectExtent l="0" t="0" r="0" b="0"/>
              <wp:wrapNone/>
              <wp:docPr id="48643757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659" cy="556260"/>
                        <a:chOff x="0" y="0"/>
                        <a:chExt cx="6821659" cy="556260"/>
                      </a:xfrm>
                    </wpg:grpSpPr>
                    <pic:pic xmlns:pic="http://schemas.openxmlformats.org/drawingml/2006/picture">
                      <pic:nvPicPr>
                        <pic:cNvPr id="1440324926" name="Picture 20" descr="A close-up of a logo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7AE2451C-9200-3BED-9213-ADB7C2887AB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265" cy="5562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58412302" name="Picture 23" descr="A black background with a black square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CFC237AB-C745-3893-6ACE-728E7BD7A9A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44416" y="105507"/>
                          <a:ext cx="1294130" cy="2743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7972294" name="Picture 3" descr="A close-up of a sign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57046" y="117231"/>
                          <a:ext cx="1379220" cy="2901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315309500" name="Picture 22" descr="A logo for a diabetes center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DC5E63A8-698A-2859-3404-7B24E06FC79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686908" y="64477"/>
                          <a:ext cx="906780" cy="45339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9526843" name="Picture 6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013939" y="123092"/>
                          <a:ext cx="807720" cy="274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813705904" name="Picture 1" descr="A close-up of a sign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618892" y="99646"/>
                          <a:ext cx="1190625" cy="312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ED771F" id="Group 8" o:spid="_x0000_s1026" style="position:absolute;margin-left:-36.85pt;margin-top:6.05pt;width:537.15pt;height:43.8pt;z-index:251665408" coordsize="68216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27" type="#_x0000_t75" alt="A close-up of a logo&#10;&#10;AI-generated content may be incorrect." style="position:absolute;width:7232;height:5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">
                <v:imagedata r:id="rId7" o:title="A close-up of a logo&#10;&#10;AI-generated content may be incorrect"/>
              </v:shape>
              <v:shape id="Picture 23" o:spid="_x0000_s1028" type="#_x0000_t75" alt="A black background with a black square&#10;&#10;AI-generated content may be incorrect." style="position:absolute;left:7444;top:1055;width:12941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">
                <v:imagedata r:id="rId8" o:title="A black background with a black square&#10;&#10;AI-generated content may be incorrect"/>
              </v:shape>
              <v:shape id="Picture 3" o:spid="_x0000_s1029" type="#_x0000_t75" alt="A close-up of a sign&#10;&#10;AI-generated content may be incorrect." style="position:absolute;left:21570;top:1172;width:13792;height:2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">
                <v:imagedata r:id="rId9" o:title="A close-up of a sign&#10;&#10;AI-generated content may be incorrect"/>
              </v:shape>
              <v:shape id="Picture 22" o:spid="_x0000_s1030" type="#_x0000_t75" alt="A logo for a diabetes center&#10;&#10;AI-generated content may be incorrect." style="position:absolute;left:36869;top:644;width:9067;height:4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">
                <v:imagedata r:id="rId10" o:title="A logo for a diabetes center&#10;&#10;AI-generated content may be incorrect"/>
              </v:shape>
              <v:shape id="Picture 6" o:spid="_x0000_s1031" type="#_x0000_t75" style="position:absolute;left:60139;top:1230;width:8077;height: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">
                <v:imagedata r:id="rId11" o:title=""/>
              </v:shape>
              <v:shape id="Picture 1" o:spid="_x0000_s1032" type="#_x0000_t75" alt="A close-up of a sign&#10;&#10;AI-generated content may be incorrect." style="position:absolute;left:46188;top:996;width:11907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">
                <v:imagedata r:id="rId12" o:title="A close-up of a sign&#10;&#10;AI-generated content may be incorrect"/>
              </v:shape>
            </v:group>
          </w:pict>
        </mc:Fallback>
      </mc:AlternateContent>
    </w:r>
  </w:p>
  <w:p w14:paraId="6AB6E1A4" w14:textId="77777777" w:rsidR="0061150D" w:rsidRPr="009C4179" w:rsidRDefault="009C4179" w:rsidP="009C4179">
    <w:pPr>
      <w:pStyle w:val="Sidefod"/>
      <w:tabs>
        <w:tab w:val="clear" w:pos="4819"/>
        <w:tab w:val="clear" w:pos="9638"/>
        <w:tab w:val="left" w:pos="6936"/>
      </w:tabs>
      <w:rPr>
        <w:lang w:val="en-US"/>
      </w:rPr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976EE" w14:textId="77777777" w:rsidR="00D60D4E" w:rsidRDefault="00D60D4E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BEDEE" w14:textId="77777777" w:rsidR="00EA21E6" w:rsidRDefault="00EA21E6" w:rsidP="0061150D">
      <w:pPr>
        <w:spacing w:after="0" w:line="240" w:lineRule="auto"/>
      </w:pPr>
      <w:r>
        <w:separator/>
      </w:r>
    </w:p>
  </w:footnote>
  <w:footnote w:type="continuationSeparator" w:id="0">
    <w:p w14:paraId="66187304" w14:textId="77777777" w:rsidR="00EA21E6" w:rsidRDefault="00EA21E6" w:rsidP="00611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002E" w14:textId="77777777" w:rsidR="00D60D4E" w:rsidRDefault="00D60D4E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3399" w14:textId="77777777" w:rsidR="00D60D4E" w:rsidRPr="000A34E5" w:rsidRDefault="00D60D4E" w:rsidP="00D60D4E">
    <w:pPr>
      <w:pStyle w:val="Sidehoved"/>
      <w:rPr>
        <w:b/>
        <w:bCs/>
      </w:rPr>
    </w:pPr>
    <w:r w:rsidRPr="000A34E5">
      <w:rPr>
        <w:b/>
        <w:bCs/>
        <w:noProof/>
      </w:rPr>
      <w:drawing>
        <wp:anchor distT="0" distB="0" distL="114300" distR="114300" simplePos="0" relativeHeight="251668480" behindDoc="0" locked="0" layoutInCell="1" allowOverlap="1" wp14:anchorId="3D4CD947" wp14:editId="48383C27">
          <wp:simplePos x="0" y="0"/>
          <wp:positionH relativeFrom="column">
            <wp:posOffset>4971024</wp:posOffset>
          </wp:positionH>
          <wp:positionV relativeFrom="paragraph">
            <wp:posOffset>1905</wp:posOffset>
          </wp:positionV>
          <wp:extent cx="1560830" cy="417830"/>
          <wp:effectExtent l="0" t="0" r="1270" b="1270"/>
          <wp:wrapNone/>
          <wp:docPr id="1658574826" name="Picture 6" descr="A blue letter in a squar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32BA0FC-F3E2-A88D-2AD6-FF7BFA029C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A blue letter in a square&#10;&#10;AI-generated content may be incorrect.">
                    <a:extLst>
                      <a:ext uri="{FF2B5EF4-FFF2-40B4-BE49-F238E27FC236}">
                        <a16:creationId xmlns:a16="http://schemas.microsoft.com/office/drawing/2014/main" id="{732BA0FC-F3E2-A88D-2AD6-FF7BFA029C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0830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A34E5">
      <w:rPr>
        <w:b/>
        <w:bCs/>
      </w:rPr>
      <w:t>Version 1.0</w:t>
    </w:r>
  </w:p>
  <w:p w14:paraId="38FA6340" w14:textId="77777777" w:rsidR="00D60D4E" w:rsidRPr="000A34E5" w:rsidRDefault="00D60D4E" w:rsidP="00D60D4E">
    <w:pPr>
      <w:pStyle w:val="Sidehoved"/>
      <w:rPr>
        <w:b/>
        <w:bCs/>
      </w:rPr>
    </w:pPr>
    <w:r w:rsidRPr="000A34E5">
      <w:rPr>
        <w:b/>
        <w:bCs/>
      </w:rPr>
      <w:t>31.01.2026</w:t>
    </w:r>
  </w:p>
  <w:p w14:paraId="78BE72F3" w14:textId="77777777" w:rsidR="00D60D4E" w:rsidRPr="000A34E5" w:rsidRDefault="00D60D4E" w:rsidP="00D60D4E">
    <w:pPr>
      <w:pStyle w:val="Sidehoved"/>
      <w:rPr>
        <w:b/>
        <w:bCs/>
      </w:rPr>
    </w:pPr>
    <w:r w:rsidRPr="000A34E5">
      <w:rPr>
        <w:b/>
        <w:bCs/>
      </w:rPr>
      <w:t xml:space="preserve">Udarbejdet af SDCC ON </w:t>
    </w:r>
    <w:proofErr w:type="spellStart"/>
    <w:r w:rsidRPr="000A34E5">
      <w:rPr>
        <w:b/>
        <w:bCs/>
      </w:rPr>
      <w:t>LiMiT</w:t>
    </w:r>
    <w:proofErr w:type="spellEnd"/>
    <w:r w:rsidRPr="000A34E5">
      <w:rPr>
        <w:b/>
        <w:bCs/>
      </w:rPr>
      <w:t xml:space="preserve"> projektteam</w:t>
    </w:r>
    <w:r w:rsidRPr="000A34E5">
      <w:rPr>
        <w:b/>
        <w:bCs/>
      </w:rPr>
      <w:ptab w:relativeTo="margin" w:alignment="center" w:leader="none"/>
    </w:r>
    <w:r w:rsidRPr="000A34E5">
      <w:rPr>
        <w:b/>
        <w:bCs/>
      </w:rPr>
      <w:ptab w:relativeTo="margin" w:alignment="right" w:leader="none"/>
    </w:r>
  </w:p>
  <w:p w14:paraId="2621EA37" w14:textId="7AD76A9C" w:rsidR="009C4179" w:rsidRPr="009C4179" w:rsidRDefault="009C4179">
    <w:pPr>
      <w:pStyle w:val="Sidehoved"/>
      <w:rPr>
        <w:lang w:val="en-US"/>
      </w:rPr>
    </w:pP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A065" w14:textId="77777777" w:rsidR="00D60D4E" w:rsidRDefault="00D60D4E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BC2B828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20A0A58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6F4E75"/>
    <w:multiLevelType w:val="multilevel"/>
    <w:tmpl w:val="2434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B2B20"/>
    <w:multiLevelType w:val="hybridMultilevel"/>
    <w:tmpl w:val="8BCA6F5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E6F22"/>
    <w:multiLevelType w:val="hybridMultilevel"/>
    <w:tmpl w:val="39E20D1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67370"/>
    <w:multiLevelType w:val="hybridMultilevel"/>
    <w:tmpl w:val="A33A6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40D3D"/>
    <w:multiLevelType w:val="hybridMultilevel"/>
    <w:tmpl w:val="06649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F27F7"/>
    <w:multiLevelType w:val="hybridMultilevel"/>
    <w:tmpl w:val="D710257C"/>
    <w:lvl w:ilvl="0" w:tplc="836646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27567"/>
    <w:multiLevelType w:val="hybridMultilevel"/>
    <w:tmpl w:val="696CF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04180"/>
    <w:multiLevelType w:val="hybridMultilevel"/>
    <w:tmpl w:val="12F488E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Calibri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E53449"/>
    <w:multiLevelType w:val="hybridMultilevel"/>
    <w:tmpl w:val="0C961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83076"/>
    <w:multiLevelType w:val="hybridMultilevel"/>
    <w:tmpl w:val="A9E64A2E"/>
    <w:lvl w:ilvl="0" w:tplc="3D485A4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0263E"/>
    <w:multiLevelType w:val="hybridMultilevel"/>
    <w:tmpl w:val="BE066C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16441"/>
    <w:multiLevelType w:val="hybridMultilevel"/>
    <w:tmpl w:val="47A28D72"/>
    <w:lvl w:ilvl="0" w:tplc="EBEEC0A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575312"/>
    <w:multiLevelType w:val="hybridMultilevel"/>
    <w:tmpl w:val="2E92ED8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51499"/>
    <w:multiLevelType w:val="hybridMultilevel"/>
    <w:tmpl w:val="5C6E3F14"/>
    <w:lvl w:ilvl="0" w:tplc="75CA5E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B13032"/>
    <w:multiLevelType w:val="hybridMultilevel"/>
    <w:tmpl w:val="5F280C7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949F4"/>
    <w:multiLevelType w:val="hybridMultilevel"/>
    <w:tmpl w:val="256AAEE6"/>
    <w:lvl w:ilvl="0" w:tplc="2FC8961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Calibri"/>
        <w:b/>
        <w:bCs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1E4B7D"/>
    <w:multiLevelType w:val="hybridMultilevel"/>
    <w:tmpl w:val="01822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784753"/>
    <w:multiLevelType w:val="hybridMultilevel"/>
    <w:tmpl w:val="40D0C770"/>
    <w:lvl w:ilvl="0" w:tplc="A1DCE0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8A3DE6"/>
    <w:multiLevelType w:val="hybridMultilevel"/>
    <w:tmpl w:val="C6262C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1F16AA"/>
    <w:multiLevelType w:val="hybridMultilevel"/>
    <w:tmpl w:val="6B760E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BA07879"/>
    <w:multiLevelType w:val="hybridMultilevel"/>
    <w:tmpl w:val="276CDB6A"/>
    <w:lvl w:ilvl="0" w:tplc="FDA8E4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574688">
    <w:abstractNumId w:val="12"/>
  </w:num>
  <w:num w:numId="2" w16cid:durableId="1734884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4044797">
    <w:abstractNumId w:val="4"/>
  </w:num>
  <w:num w:numId="4" w16cid:durableId="2084601254">
    <w:abstractNumId w:val="2"/>
  </w:num>
  <w:num w:numId="5" w16cid:durableId="1834762265">
    <w:abstractNumId w:val="15"/>
  </w:num>
  <w:num w:numId="6" w16cid:durableId="1268999239">
    <w:abstractNumId w:val="1"/>
  </w:num>
  <w:num w:numId="7" w16cid:durableId="928469291">
    <w:abstractNumId w:val="0"/>
  </w:num>
  <w:num w:numId="8" w16cid:durableId="1852067727">
    <w:abstractNumId w:val="18"/>
  </w:num>
  <w:num w:numId="9" w16cid:durableId="1961179578">
    <w:abstractNumId w:val="3"/>
  </w:num>
  <w:num w:numId="10" w16cid:durableId="442459356">
    <w:abstractNumId w:val="5"/>
  </w:num>
  <w:num w:numId="11" w16cid:durableId="1349483773">
    <w:abstractNumId w:val="10"/>
  </w:num>
  <w:num w:numId="12" w16cid:durableId="380399048">
    <w:abstractNumId w:val="21"/>
  </w:num>
  <w:num w:numId="13" w16cid:durableId="801729311">
    <w:abstractNumId w:val="13"/>
  </w:num>
  <w:num w:numId="14" w16cid:durableId="1484392810">
    <w:abstractNumId w:val="16"/>
  </w:num>
  <w:num w:numId="15" w16cid:durableId="1105420412">
    <w:abstractNumId w:val="14"/>
  </w:num>
  <w:num w:numId="16" w16cid:durableId="1840077200">
    <w:abstractNumId w:val="17"/>
  </w:num>
  <w:num w:numId="17" w16cid:durableId="992219432">
    <w:abstractNumId w:val="22"/>
  </w:num>
  <w:num w:numId="18" w16cid:durableId="880555670">
    <w:abstractNumId w:val="20"/>
  </w:num>
  <w:num w:numId="19" w16cid:durableId="2010135524">
    <w:abstractNumId w:val="19"/>
  </w:num>
  <w:num w:numId="20" w16cid:durableId="932739290">
    <w:abstractNumId w:val="6"/>
  </w:num>
  <w:num w:numId="21" w16cid:durableId="1781334790">
    <w:abstractNumId w:val="11"/>
  </w:num>
  <w:num w:numId="22" w16cid:durableId="233512605">
    <w:abstractNumId w:val="9"/>
  </w:num>
  <w:num w:numId="23" w16cid:durableId="1445886886">
    <w:abstractNumId w:val="7"/>
  </w:num>
  <w:num w:numId="24" w16cid:durableId="2415314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AB"/>
    <w:rsid w:val="00021088"/>
    <w:rsid w:val="00061DAB"/>
    <w:rsid w:val="00076C7D"/>
    <w:rsid w:val="00080925"/>
    <w:rsid w:val="00083149"/>
    <w:rsid w:val="00093FE8"/>
    <w:rsid w:val="000973F6"/>
    <w:rsid w:val="000D1E78"/>
    <w:rsid w:val="00104B36"/>
    <w:rsid w:val="00106702"/>
    <w:rsid w:val="0011675B"/>
    <w:rsid w:val="00131A13"/>
    <w:rsid w:val="0015381B"/>
    <w:rsid w:val="001563AF"/>
    <w:rsid w:val="00157779"/>
    <w:rsid w:val="001661B6"/>
    <w:rsid w:val="00173F20"/>
    <w:rsid w:val="00175BE6"/>
    <w:rsid w:val="00176F0A"/>
    <w:rsid w:val="00184152"/>
    <w:rsid w:val="001A1D5C"/>
    <w:rsid w:val="001D51E1"/>
    <w:rsid w:val="001F2F15"/>
    <w:rsid w:val="001F54A9"/>
    <w:rsid w:val="00287135"/>
    <w:rsid w:val="002D285E"/>
    <w:rsid w:val="002F0960"/>
    <w:rsid w:val="002F0D5D"/>
    <w:rsid w:val="002F25F9"/>
    <w:rsid w:val="00322BAC"/>
    <w:rsid w:val="003374F0"/>
    <w:rsid w:val="003520CC"/>
    <w:rsid w:val="003A7D13"/>
    <w:rsid w:val="003B0192"/>
    <w:rsid w:val="003C160E"/>
    <w:rsid w:val="004043AE"/>
    <w:rsid w:val="00420FD7"/>
    <w:rsid w:val="00442F0D"/>
    <w:rsid w:val="0046517B"/>
    <w:rsid w:val="00497E32"/>
    <w:rsid w:val="004A736C"/>
    <w:rsid w:val="004B439E"/>
    <w:rsid w:val="004C1A8B"/>
    <w:rsid w:val="004D07CE"/>
    <w:rsid w:val="00507BF2"/>
    <w:rsid w:val="00513EE4"/>
    <w:rsid w:val="00527F63"/>
    <w:rsid w:val="00531ACD"/>
    <w:rsid w:val="00547371"/>
    <w:rsid w:val="005576D9"/>
    <w:rsid w:val="00582C28"/>
    <w:rsid w:val="00585AD3"/>
    <w:rsid w:val="00586CD1"/>
    <w:rsid w:val="0059166D"/>
    <w:rsid w:val="00591C83"/>
    <w:rsid w:val="00596517"/>
    <w:rsid w:val="005A3DEC"/>
    <w:rsid w:val="0060304A"/>
    <w:rsid w:val="00610324"/>
    <w:rsid w:val="0061150D"/>
    <w:rsid w:val="00617F65"/>
    <w:rsid w:val="00636AB1"/>
    <w:rsid w:val="00654BEB"/>
    <w:rsid w:val="00684CA5"/>
    <w:rsid w:val="006B22FB"/>
    <w:rsid w:val="006B73B7"/>
    <w:rsid w:val="006D0483"/>
    <w:rsid w:val="006E0A58"/>
    <w:rsid w:val="006E2436"/>
    <w:rsid w:val="006F1A61"/>
    <w:rsid w:val="0070270C"/>
    <w:rsid w:val="007653D7"/>
    <w:rsid w:val="00771581"/>
    <w:rsid w:val="00787327"/>
    <w:rsid w:val="0079509D"/>
    <w:rsid w:val="007A7C13"/>
    <w:rsid w:val="007B1D61"/>
    <w:rsid w:val="007E2E9A"/>
    <w:rsid w:val="007F3E96"/>
    <w:rsid w:val="007F7CF8"/>
    <w:rsid w:val="00816215"/>
    <w:rsid w:val="00822771"/>
    <w:rsid w:val="0082356A"/>
    <w:rsid w:val="008303C0"/>
    <w:rsid w:val="008738DF"/>
    <w:rsid w:val="008A7851"/>
    <w:rsid w:val="008C743F"/>
    <w:rsid w:val="008F2E42"/>
    <w:rsid w:val="009452C3"/>
    <w:rsid w:val="00961382"/>
    <w:rsid w:val="00976894"/>
    <w:rsid w:val="009C0862"/>
    <w:rsid w:val="009C4179"/>
    <w:rsid w:val="00A20F3C"/>
    <w:rsid w:val="00A47122"/>
    <w:rsid w:val="00A54159"/>
    <w:rsid w:val="00AE50B3"/>
    <w:rsid w:val="00B10433"/>
    <w:rsid w:val="00B31078"/>
    <w:rsid w:val="00B35C18"/>
    <w:rsid w:val="00B830B6"/>
    <w:rsid w:val="00BC26CF"/>
    <w:rsid w:val="00C319EA"/>
    <w:rsid w:val="00C66400"/>
    <w:rsid w:val="00C713B2"/>
    <w:rsid w:val="00C9276C"/>
    <w:rsid w:val="00CC2130"/>
    <w:rsid w:val="00CE28E3"/>
    <w:rsid w:val="00CE4A4B"/>
    <w:rsid w:val="00D0300B"/>
    <w:rsid w:val="00D3465C"/>
    <w:rsid w:val="00D37360"/>
    <w:rsid w:val="00D4052B"/>
    <w:rsid w:val="00D60D4E"/>
    <w:rsid w:val="00D7600F"/>
    <w:rsid w:val="00D82FEB"/>
    <w:rsid w:val="00D94516"/>
    <w:rsid w:val="00D96186"/>
    <w:rsid w:val="00DC2229"/>
    <w:rsid w:val="00DF3196"/>
    <w:rsid w:val="00E1757F"/>
    <w:rsid w:val="00E307B4"/>
    <w:rsid w:val="00E3713B"/>
    <w:rsid w:val="00E56E23"/>
    <w:rsid w:val="00E57799"/>
    <w:rsid w:val="00E71740"/>
    <w:rsid w:val="00EA21E6"/>
    <w:rsid w:val="00ED310B"/>
    <w:rsid w:val="00ED39C3"/>
    <w:rsid w:val="00EF1251"/>
    <w:rsid w:val="00EF3588"/>
    <w:rsid w:val="00EF36D6"/>
    <w:rsid w:val="00EF3A17"/>
    <w:rsid w:val="00F20AB2"/>
    <w:rsid w:val="00F26D13"/>
    <w:rsid w:val="00F33500"/>
    <w:rsid w:val="00F33735"/>
    <w:rsid w:val="00F36B9C"/>
    <w:rsid w:val="00F457FF"/>
    <w:rsid w:val="00F46FA7"/>
    <w:rsid w:val="00FD5E91"/>
    <w:rsid w:val="00FF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03181"/>
  <w15:chartTrackingRefBased/>
  <w15:docId w15:val="{A06EE067-59A5-4EA8-8E93-3C92A137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A58"/>
    <w:pPr>
      <w:spacing w:line="259" w:lineRule="auto"/>
    </w:pPr>
    <w:rPr>
      <w:kern w:val="0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1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1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1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1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1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1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1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1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1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1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1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61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1150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1150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1150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1150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1150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115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1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1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1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1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1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1150D"/>
    <w:rPr>
      <w:i/>
      <w:iCs/>
      <w:color w:val="404040" w:themeColor="text1" w:themeTint="BF"/>
    </w:rPr>
  </w:style>
  <w:style w:type="paragraph" w:styleId="Listeafsnit">
    <w:name w:val="List Paragraph"/>
    <w:basedOn w:val="Normal"/>
    <w:link w:val="ListeafsnitTegn"/>
    <w:uiPriority w:val="34"/>
    <w:qFormat/>
    <w:rsid w:val="0061150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1150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1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1150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1150D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6115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1150D"/>
  </w:style>
  <w:style w:type="paragraph" w:styleId="Sidefod">
    <w:name w:val="footer"/>
    <w:basedOn w:val="Normal"/>
    <w:link w:val="SidefodTegn"/>
    <w:uiPriority w:val="99"/>
    <w:unhideWhenUsed/>
    <w:rsid w:val="006115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1150D"/>
  </w:style>
  <w:style w:type="character" w:customStyle="1" w:styleId="ListeafsnitTegn">
    <w:name w:val="Listeafsnit Tegn"/>
    <w:link w:val="Listeafsnit"/>
    <w:uiPriority w:val="34"/>
    <w:locked/>
    <w:rsid w:val="006E0A58"/>
  </w:style>
  <w:style w:type="paragraph" w:customStyle="1" w:styleId="Default">
    <w:name w:val="Default"/>
    <w:rsid w:val="006E0A58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lang w:eastAsia="da-DK"/>
      <w14:ligatures w14:val="none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82356A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82356A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82356A"/>
    <w:rPr>
      <w:kern w:val="0"/>
      <w:sz w:val="20"/>
      <w:szCs w:val="20"/>
      <w14:ligatures w14:val="none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82356A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82356A"/>
    <w:rPr>
      <w:b/>
      <w:bCs/>
      <w:kern w:val="0"/>
      <w:sz w:val="20"/>
      <w:szCs w:val="20"/>
      <w14:ligatures w14:val="none"/>
    </w:rPr>
  </w:style>
  <w:style w:type="paragraph" w:styleId="Opstilling-punkttegn">
    <w:name w:val="List Bullet"/>
    <w:basedOn w:val="Normal"/>
    <w:uiPriority w:val="99"/>
    <w:semiHidden/>
    <w:unhideWhenUsed/>
    <w:rsid w:val="00076C7D"/>
    <w:pPr>
      <w:numPr>
        <w:numId w:val="6"/>
      </w:numPr>
      <w:contextualSpacing/>
    </w:pPr>
  </w:style>
  <w:style w:type="paragraph" w:styleId="Opstilling-talellerbogst">
    <w:name w:val="List Number"/>
    <w:basedOn w:val="Normal"/>
    <w:uiPriority w:val="99"/>
    <w:semiHidden/>
    <w:unhideWhenUsed/>
    <w:rsid w:val="00076C7D"/>
    <w:pPr>
      <w:numPr>
        <w:numId w:val="7"/>
      </w:numPr>
      <w:contextualSpacing/>
    </w:pPr>
  </w:style>
  <w:style w:type="paragraph" w:styleId="Korrektur">
    <w:name w:val="Revision"/>
    <w:hidden/>
    <w:uiPriority w:val="99"/>
    <w:semiHidden/>
    <w:rsid w:val="00D4052B"/>
    <w:pPr>
      <w:spacing w:after="0" w:line="240" w:lineRule="auto"/>
    </w:pPr>
    <w:rPr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90.png"/><Relationship Id="rId3" Type="http://schemas.openxmlformats.org/officeDocument/2006/relationships/image" Target="media/image4.png"/><Relationship Id="rId7" Type="http://schemas.openxmlformats.org/officeDocument/2006/relationships/image" Target="media/image80.png"/><Relationship Id="rId12" Type="http://schemas.openxmlformats.org/officeDocument/2006/relationships/image" Target="media/image13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mad0392\Downloads\ON%20LiMiT%20brevpapir_skabelon_gener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AD27A9FB48B54CAC9FA0E614788320" ma:contentTypeVersion="13" ma:contentTypeDescription="Opret et nyt dokument." ma:contentTypeScope="" ma:versionID="07a1cf55d0b55a0f13f5489c7480aa07">
  <xsd:schema xmlns:xsd="http://www.w3.org/2001/XMLSchema" xmlns:xs="http://www.w3.org/2001/XMLSchema" xmlns:p="http://schemas.microsoft.com/office/2006/metadata/properties" xmlns:ns2="6c5963f7-80d3-4ec5-aba9-272c8bc50904" xmlns:ns3="be41a760-d2ba-4f1f-a63e-a0a96dfc1a73" targetNamespace="http://schemas.microsoft.com/office/2006/metadata/properties" ma:root="true" ma:fieldsID="727952f4a1353d66d4b5f1f78ece24a2" ns2:_="" ns3:_="">
    <xsd:import namespace="6c5963f7-80d3-4ec5-aba9-272c8bc50904"/>
    <xsd:import namespace="be41a760-d2ba-4f1f-a63e-a0a96dfc1a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5963f7-80d3-4ec5-aba9-272c8bc509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ledmærker" ma:readOnly="false" ma:fieldId="{5cf76f15-5ced-4ddc-b409-7134ff3c332f}" ma:taxonomyMulti="true" ma:sspId="5cd08861-88c0-49b2-8510-903f698cf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1a760-d2ba-4f1f-a63e-a0a96dfc1a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e4f4311-bcde-44e4-85ea-aeb513e5317f}" ma:internalName="TaxCatchAll" ma:showField="CatchAllData" ma:web="be41a760-d2ba-4f1f-a63e-a0a96dfc1a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5963f7-80d3-4ec5-aba9-272c8bc50904">
      <Terms xmlns="http://schemas.microsoft.com/office/infopath/2007/PartnerControls"/>
    </lcf76f155ced4ddcb4097134ff3c332f>
    <TaxCatchAll xmlns="be41a760-d2ba-4f1f-a63e-a0a96dfc1a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D7BD4D-BD65-49D0-8D58-99E7F51FBB5C}"/>
</file>

<file path=customXml/itemProps2.xml><?xml version="1.0" encoding="utf-8"?>
<ds:datastoreItem xmlns:ds="http://schemas.openxmlformats.org/officeDocument/2006/customXml" ds:itemID="{620D8823-24A4-45C4-BE44-F7957D1D5D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D80BBA4-8DC4-4414-9F4C-B606173C41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0EB872-A81C-40DC-8848-FE0DCF4A388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ON LiMiT brevpapir_skabelon_generel</Template>
  <TotalTime>338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 Madsen</dc:creator>
  <cp:keywords/>
  <dc:description/>
  <cp:lastModifiedBy>Anne-Ditte Termannsen</cp:lastModifiedBy>
  <cp:revision>16</cp:revision>
  <dcterms:created xsi:type="dcterms:W3CDTF">2026-02-05T13:21:00Z</dcterms:created>
  <dcterms:modified xsi:type="dcterms:W3CDTF">2026-04-20T07:08:00Z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0x010100A7AD27A9FB48B54CAC9FA0E614788320</vt:lpwstr>
  </property>
</Properties>
</file>