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26EB" w14:textId="59CFFF33" w:rsidR="001446A3" w:rsidRPr="001446A3" w:rsidRDefault="001446A3" w:rsidP="00372D2C">
      <w:pPr>
        <w:pStyle w:val="Overskrift1"/>
        <w:spacing w:before="0" w:after="0" w:line="240" w:lineRule="auto"/>
      </w:pPr>
      <w:proofErr w:type="spellStart"/>
      <w:r w:rsidRPr="001446A3">
        <w:rPr>
          <w:rStyle w:val="Overskrift3Tegn"/>
          <w:sz w:val="40"/>
          <w:szCs w:val="40"/>
        </w:rPr>
        <w:t>Fibros</w:t>
      </w:r>
      <w:r w:rsidR="00731888">
        <w:rPr>
          <w:rStyle w:val="Overskrift3Tegn"/>
          <w:sz w:val="40"/>
          <w:szCs w:val="40"/>
        </w:rPr>
        <w:t>k</w:t>
      </w:r>
      <w:r w:rsidRPr="001446A3">
        <w:rPr>
          <w:rStyle w:val="Overskrift3Tegn"/>
          <w:sz w:val="40"/>
          <w:szCs w:val="40"/>
        </w:rPr>
        <w:t>anning</w:t>
      </w:r>
      <w:proofErr w:type="spellEnd"/>
    </w:p>
    <w:p w14:paraId="25421FAA" w14:textId="77777777" w:rsidR="001446A3" w:rsidRPr="001446A3" w:rsidRDefault="001446A3" w:rsidP="00372D2C">
      <w:pPr>
        <w:spacing w:after="0" w:line="240" w:lineRule="auto"/>
        <w:jc w:val="both"/>
        <w:rPr>
          <w:rFonts w:cstheme="minorHAnsi"/>
          <w:b/>
          <w:bCs/>
          <w:szCs w:val="24"/>
        </w:rPr>
      </w:pPr>
    </w:p>
    <w:p w14:paraId="7623CDC2" w14:textId="74C58057" w:rsidR="00ED6A30" w:rsidRPr="001446A3" w:rsidRDefault="00B707AF" w:rsidP="00372D2C">
      <w:pPr>
        <w:spacing w:after="0" w:line="240" w:lineRule="auto"/>
        <w:jc w:val="both"/>
        <w:rPr>
          <w:rFonts w:cstheme="minorHAnsi"/>
          <w:b/>
          <w:bCs/>
          <w:szCs w:val="24"/>
        </w:rPr>
      </w:pPr>
      <w:r w:rsidRPr="001446A3">
        <w:rPr>
          <w:rFonts w:cstheme="minorHAnsi"/>
          <w:b/>
          <w:bCs/>
          <w:szCs w:val="24"/>
        </w:rPr>
        <w:t>Formål</w:t>
      </w:r>
      <w:r w:rsidR="001446A3" w:rsidRPr="001446A3">
        <w:rPr>
          <w:rFonts w:cstheme="minorHAnsi"/>
          <w:b/>
          <w:bCs/>
          <w:szCs w:val="24"/>
        </w:rPr>
        <w:t>:</w:t>
      </w:r>
      <w:r w:rsidR="00ED6A30" w:rsidRPr="001446A3">
        <w:rPr>
          <w:rFonts w:cstheme="minorHAnsi"/>
          <w:b/>
          <w:bCs/>
          <w:szCs w:val="24"/>
        </w:rPr>
        <w:t xml:space="preserve"> </w:t>
      </w:r>
    </w:p>
    <w:p w14:paraId="65417B1B" w14:textId="77777777" w:rsidR="00AF131E" w:rsidRPr="001446A3" w:rsidRDefault="00ED6A30" w:rsidP="00372D2C">
      <w:pPr>
        <w:spacing w:after="0" w:line="240" w:lineRule="auto"/>
        <w:jc w:val="both"/>
        <w:rPr>
          <w:rFonts w:cstheme="minorHAnsi"/>
          <w:szCs w:val="24"/>
          <w:shd w:val="clear" w:color="auto" w:fill="FFFFFF"/>
        </w:rPr>
      </w:pPr>
      <w:r w:rsidRPr="001446A3">
        <w:rPr>
          <w:rFonts w:cstheme="minorHAnsi"/>
          <w:szCs w:val="24"/>
        </w:rPr>
        <w:t>A</w:t>
      </w:r>
      <w:r w:rsidR="00B707AF" w:rsidRPr="001446A3">
        <w:rPr>
          <w:rFonts w:cstheme="minorHAnsi"/>
          <w:szCs w:val="24"/>
        </w:rPr>
        <w:t xml:space="preserve">t måle </w:t>
      </w:r>
      <w:r w:rsidR="00497EBD" w:rsidRPr="001446A3">
        <w:rPr>
          <w:rFonts w:cstheme="minorHAnsi"/>
          <w:szCs w:val="24"/>
        </w:rPr>
        <w:t xml:space="preserve">leverens </w:t>
      </w:r>
      <w:r w:rsidR="00497EBD" w:rsidRPr="001446A3">
        <w:rPr>
          <w:rFonts w:cstheme="minorHAnsi"/>
          <w:szCs w:val="24"/>
          <w:shd w:val="clear" w:color="auto" w:fill="FFFFFF"/>
        </w:rPr>
        <w:t>stivhedsgrad som udtryk for fibrose (arvæv) i leveren</w:t>
      </w:r>
      <w:r w:rsidR="00497EBD" w:rsidRPr="001446A3">
        <w:rPr>
          <w:rFonts w:cstheme="minorHAnsi"/>
          <w:szCs w:val="24"/>
        </w:rPr>
        <w:t xml:space="preserve"> og </w:t>
      </w:r>
      <w:r w:rsidR="00B707AF" w:rsidRPr="001446A3">
        <w:rPr>
          <w:rFonts w:cstheme="minorHAnsi"/>
          <w:szCs w:val="24"/>
        </w:rPr>
        <w:t>leverens dæmpning</w:t>
      </w:r>
      <w:r w:rsidR="0008705C" w:rsidRPr="001446A3">
        <w:rPr>
          <w:rFonts w:cstheme="minorHAnsi"/>
          <w:szCs w:val="24"/>
        </w:rPr>
        <w:t xml:space="preserve"> </w:t>
      </w:r>
      <w:r w:rsidR="00B707AF" w:rsidRPr="001446A3">
        <w:rPr>
          <w:rFonts w:cstheme="minorHAnsi"/>
          <w:szCs w:val="24"/>
        </w:rPr>
        <w:t xml:space="preserve">som udtryk for leverens </w:t>
      </w:r>
      <w:proofErr w:type="spellStart"/>
      <w:r w:rsidR="00B707AF" w:rsidRPr="001446A3">
        <w:rPr>
          <w:rFonts w:cstheme="minorHAnsi"/>
          <w:szCs w:val="24"/>
        </w:rPr>
        <w:t>steatosegrad</w:t>
      </w:r>
      <w:proofErr w:type="spellEnd"/>
      <w:r w:rsidR="00B707AF" w:rsidRPr="001446A3">
        <w:rPr>
          <w:rFonts w:cstheme="minorHAnsi"/>
          <w:szCs w:val="24"/>
        </w:rPr>
        <w:t xml:space="preserve"> (fedtlever</w:t>
      </w:r>
      <w:r w:rsidR="00497EBD" w:rsidRPr="001446A3">
        <w:rPr>
          <w:rFonts w:cstheme="minorHAnsi"/>
          <w:szCs w:val="24"/>
        </w:rPr>
        <w:t>)</w:t>
      </w:r>
      <w:r w:rsidR="00B707AF" w:rsidRPr="001446A3">
        <w:rPr>
          <w:rFonts w:cstheme="minorHAnsi"/>
          <w:szCs w:val="24"/>
          <w:shd w:val="clear" w:color="auto" w:fill="FFFFFF"/>
        </w:rPr>
        <w:t>.</w:t>
      </w:r>
    </w:p>
    <w:p w14:paraId="3F2D368D" w14:textId="77777777" w:rsidR="001446A3" w:rsidRDefault="001446A3" w:rsidP="00372D2C">
      <w:pPr>
        <w:spacing w:after="0" w:line="240" w:lineRule="auto"/>
        <w:jc w:val="both"/>
        <w:rPr>
          <w:rFonts w:cstheme="minorHAnsi"/>
          <w:b/>
          <w:bCs/>
          <w:szCs w:val="24"/>
        </w:rPr>
      </w:pPr>
    </w:p>
    <w:p w14:paraId="74D67AB9" w14:textId="361CA214" w:rsidR="00ED6A30" w:rsidRPr="001446A3" w:rsidRDefault="00ED6A30" w:rsidP="00372D2C">
      <w:pPr>
        <w:spacing w:after="0" w:line="240" w:lineRule="auto"/>
        <w:jc w:val="both"/>
        <w:rPr>
          <w:rFonts w:cstheme="minorHAnsi"/>
          <w:szCs w:val="24"/>
          <w:shd w:val="clear" w:color="auto" w:fill="FFFFFF"/>
        </w:rPr>
      </w:pPr>
      <w:r w:rsidRPr="001446A3">
        <w:rPr>
          <w:rFonts w:cstheme="minorHAnsi"/>
          <w:b/>
          <w:bCs/>
          <w:szCs w:val="24"/>
        </w:rPr>
        <w:t>Baggrund</w:t>
      </w:r>
      <w:r w:rsidR="001446A3" w:rsidRPr="001446A3">
        <w:rPr>
          <w:rFonts w:cstheme="minorHAnsi"/>
          <w:b/>
          <w:bCs/>
          <w:szCs w:val="24"/>
        </w:rPr>
        <w:t>:</w:t>
      </w:r>
      <w:r w:rsidRPr="001446A3">
        <w:rPr>
          <w:rFonts w:cstheme="minorHAnsi"/>
          <w:b/>
          <w:bCs/>
          <w:szCs w:val="24"/>
        </w:rPr>
        <w:t xml:space="preserve"> </w:t>
      </w:r>
      <w:r w:rsidR="001446A3" w:rsidRPr="001446A3">
        <w:rPr>
          <w:rFonts w:cstheme="minorHAnsi"/>
          <w:szCs w:val="24"/>
          <w:shd w:val="clear" w:color="auto" w:fill="FFFFFF"/>
        </w:rPr>
        <w:br/>
      </w:r>
      <w:r w:rsidRPr="001446A3">
        <w:rPr>
          <w:rFonts w:cstheme="minorHAnsi"/>
          <w:szCs w:val="24"/>
        </w:rPr>
        <w:t>Metoden</w:t>
      </w:r>
      <w:r w:rsidR="006A0C1C" w:rsidRPr="001446A3">
        <w:rPr>
          <w:rFonts w:cstheme="minorHAnsi"/>
          <w:szCs w:val="24"/>
        </w:rPr>
        <w:t xml:space="preserve"> er non-invasiv, og den</w:t>
      </w:r>
      <w:r w:rsidRPr="001446A3">
        <w:rPr>
          <w:rFonts w:cstheme="minorHAnsi"/>
          <w:szCs w:val="24"/>
        </w:rPr>
        <w:t xml:space="preserve"> måler leverens</w:t>
      </w:r>
      <w:r w:rsidR="00294360" w:rsidRPr="001446A3">
        <w:rPr>
          <w:rFonts w:cstheme="minorHAnsi"/>
          <w:szCs w:val="24"/>
        </w:rPr>
        <w:t xml:space="preserve"> </w:t>
      </w:r>
      <w:r w:rsidRPr="001446A3">
        <w:rPr>
          <w:rFonts w:cstheme="minorHAnsi"/>
          <w:szCs w:val="24"/>
        </w:rPr>
        <w:t xml:space="preserve">elasticitet </w:t>
      </w:r>
      <w:r w:rsidR="00294360" w:rsidRPr="001446A3">
        <w:rPr>
          <w:rFonts w:cstheme="minorHAnsi"/>
          <w:szCs w:val="24"/>
        </w:rPr>
        <w:t xml:space="preserve">og </w:t>
      </w:r>
      <w:proofErr w:type="spellStart"/>
      <w:r w:rsidR="00294360" w:rsidRPr="001446A3">
        <w:rPr>
          <w:rFonts w:cstheme="minorHAnsi"/>
          <w:szCs w:val="24"/>
        </w:rPr>
        <w:t>steatosegrad</w:t>
      </w:r>
      <w:proofErr w:type="spellEnd"/>
      <w:r w:rsidR="00294360" w:rsidRPr="001446A3">
        <w:rPr>
          <w:rFonts w:cstheme="minorHAnsi"/>
          <w:szCs w:val="24"/>
        </w:rPr>
        <w:t xml:space="preserve"> </w:t>
      </w:r>
      <w:r w:rsidRPr="001446A3">
        <w:rPr>
          <w:rFonts w:cstheme="minorHAnsi"/>
          <w:szCs w:val="24"/>
        </w:rPr>
        <w:t xml:space="preserve">ved hjælp af ultralyd (transient </w:t>
      </w:r>
      <w:proofErr w:type="spellStart"/>
      <w:r w:rsidRPr="001446A3">
        <w:rPr>
          <w:rFonts w:cstheme="minorHAnsi"/>
          <w:szCs w:val="24"/>
        </w:rPr>
        <w:t>elastografi</w:t>
      </w:r>
      <w:proofErr w:type="spellEnd"/>
      <w:r w:rsidRPr="001446A3">
        <w:rPr>
          <w:rFonts w:cstheme="minorHAnsi"/>
          <w:szCs w:val="24"/>
        </w:rPr>
        <w:t xml:space="preserve"> (TE)) og kan give en indikation af leverens generelle sundhed.</w:t>
      </w:r>
    </w:p>
    <w:p w14:paraId="29FC250B" w14:textId="77777777" w:rsidR="0008705C" w:rsidRPr="001446A3" w:rsidRDefault="0008705C" w:rsidP="00372D2C">
      <w:pPr>
        <w:spacing w:after="0" w:line="240" w:lineRule="auto"/>
        <w:jc w:val="both"/>
        <w:rPr>
          <w:rFonts w:cstheme="minorHAnsi"/>
          <w:szCs w:val="24"/>
        </w:rPr>
      </w:pPr>
    </w:p>
    <w:p w14:paraId="250B48D2" w14:textId="77777777" w:rsidR="006A0C1C" w:rsidRPr="001446A3" w:rsidRDefault="006A0C1C" w:rsidP="00372D2C">
      <w:pPr>
        <w:spacing w:after="0" w:line="240" w:lineRule="auto"/>
        <w:rPr>
          <w:rFonts w:cstheme="minorHAnsi"/>
          <w:b/>
          <w:bCs/>
          <w:szCs w:val="24"/>
        </w:rPr>
      </w:pPr>
      <w:r w:rsidRPr="001446A3">
        <w:rPr>
          <w:rFonts w:cstheme="minorHAnsi"/>
          <w:b/>
          <w:bCs/>
          <w:szCs w:val="24"/>
        </w:rPr>
        <w:t>Udstyr:</w:t>
      </w:r>
    </w:p>
    <w:p w14:paraId="268B834E" w14:textId="29CBFBB1" w:rsidR="006A0C1C" w:rsidRPr="001446A3" w:rsidRDefault="006A0C1C" w:rsidP="00372D2C">
      <w:pPr>
        <w:pStyle w:val="Listeafsnit"/>
        <w:numPr>
          <w:ilvl w:val="0"/>
          <w:numId w:val="18"/>
        </w:numPr>
        <w:spacing w:after="0" w:line="240" w:lineRule="auto"/>
        <w:rPr>
          <w:rFonts w:cstheme="minorHAnsi"/>
          <w:b/>
          <w:bCs/>
          <w:szCs w:val="24"/>
        </w:rPr>
      </w:pPr>
      <w:proofErr w:type="spellStart"/>
      <w:r w:rsidRPr="001446A3">
        <w:rPr>
          <w:rFonts w:cstheme="minorHAnsi"/>
          <w:szCs w:val="24"/>
        </w:rPr>
        <w:t>FibroScan</w:t>
      </w:r>
      <w:proofErr w:type="spellEnd"/>
      <w:r w:rsidRPr="001446A3">
        <w:rPr>
          <w:rFonts w:cstheme="minorHAnsi"/>
          <w:szCs w:val="24"/>
        </w:rPr>
        <w:t xml:space="preserve"> 530 Compact </w:t>
      </w:r>
    </w:p>
    <w:p w14:paraId="148FF17E" w14:textId="0A1F9F32" w:rsidR="006A0C1C" w:rsidRPr="001446A3" w:rsidRDefault="006A0C1C" w:rsidP="00372D2C">
      <w:pPr>
        <w:pStyle w:val="Listeafsnit"/>
        <w:numPr>
          <w:ilvl w:val="0"/>
          <w:numId w:val="18"/>
        </w:numPr>
        <w:spacing w:after="0" w:line="240" w:lineRule="auto"/>
        <w:rPr>
          <w:rFonts w:cstheme="minorHAnsi"/>
          <w:b/>
          <w:bCs/>
          <w:szCs w:val="24"/>
        </w:rPr>
      </w:pPr>
      <w:r w:rsidRPr="001446A3">
        <w:rPr>
          <w:rFonts w:cstheme="minorHAnsi"/>
          <w:szCs w:val="24"/>
        </w:rPr>
        <w:t>Ultralydsgel</w:t>
      </w:r>
    </w:p>
    <w:p w14:paraId="62F4CB03" w14:textId="4CDE6F27" w:rsidR="00F80393" w:rsidRPr="00F80393" w:rsidRDefault="006A0C1C" w:rsidP="00372D2C">
      <w:pPr>
        <w:pStyle w:val="Listeafsnit"/>
        <w:numPr>
          <w:ilvl w:val="0"/>
          <w:numId w:val="18"/>
        </w:numPr>
        <w:spacing w:after="0" w:line="240" w:lineRule="auto"/>
        <w:rPr>
          <w:rFonts w:cstheme="minorHAnsi"/>
          <w:b/>
          <w:bCs/>
          <w:szCs w:val="24"/>
        </w:rPr>
      </w:pPr>
      <w:r w:rsidRPr="001446A3">
        <w:rPr>
          <w:rFonts w:cstheme="minorHAnsi"/>
          <w:szCs w:val="24"/>
        </w:rPr>
        <w:t>Hårdt leje</w:t>
      </w:r>
    </w:p>
    <w:p w14:paraId="1A6EB451" w14:textId="77777777" w:rsidR="00F80393" w:rsidRPr="00F80393" w:rsidRDefault="00F80393" w:rsidP="00372D2C">
      <w:pPr>
        <w:pStyle w:val="Listeafsnit"/>
        <w:spacing w:after="0" w:line="240" w:lineRule="auto"/>
        <w:rPr>
          <w:rFonts w:cstheme="minorHAnsi"/>
          <w:b/>
          <w:bCs/>
          <w:szCs w:val="24"/>
        </w:rPr>
      </w:pPr>
    </w:p>
    <w:p w14:paraId="50F5DC4C" w14:textId="429F40B3" w:rsidR="00B707AF" w:rsidRPr="001446A3" w:rsidRDefault="00B707AF" w:rsidP="00372D2C">
      <w:pPr>
        <w:spacing w:after="0" w:line="240" w:lineRule="auto"/>
        <w:rPr>
          <w:rFonts w:cstheme="minorHAnsi"/>
          <w:b/>
          <w:bCs/>
          <w:szCs w:val="24"/>
        </w:rPr>
      </w:pPr>
      <w:r w:rsidRPr="001446A3">
        <w:rPr>
          <w:rFonts w:cstheme="minorHAnsi"/>
          <w:b/>
          <w:bCs/>
          <w:szCs w:val="24"/>
        </w:rPr>
        <w:t>Forberedelse</w:t>
      </w:r>
      <w:r w:rsidR="001446A3">
        <w:rPr>
          <w:rFonts w:cstheme="minorHAnsi"/>
          <w:b/>
          <w:bCs/>
          <w:szCs w:val="24"/>
        </w:rPr>
        <w:t xml:space="preserve">: </w:t>
      </w:r>
      <w:r w:rsidR="001446A3" w:rsidRPr="001446A3">
        <w:rPr>
          <w:rFonts w:cstheme="minorHAnsi"/>
          <w:b/>
          <w:bCs/>
          <w:szCs w:val="24"/>
        </w:rPr>
        <w:br/>
      </w:r>
      <w:r w:rsidRPr="001446A3">
        <w:rPr>
          <w:rFonts w:cstheme="minorHAnsi"/>
          <w:szCs w:val="24"/>
        </w:rPr>
        <w:t>Undersøgelsen kræver 4 timers faste. Når leveren arbejder med at fordøje maden, bliver den mere stiv, og derfor bliver resultatet kun præcist, når personen er fastende.</w:t>
      </w:r>
    </w:p>
    <w:p w14:paraId="15B3037F" w14:textId="77777777" w:rsidR="006A0C1C" w:rsidRPr="001446A3" w:rsidRDefault="00B707AF" w:rsidP="00372D2C">
      <w:pPr>
        <w:spacing w:after="0" w:line="240" w:lineRule="auto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>Formålet med undersøgelsen er at måle leverens stivhed</w:t>
      </w:r>
      <w:r w:rsidR="00997F78" w:rsidRPr="001446A3">
        <w:rPr>
          <w:rFonts w:cstheme="minorHAnsi"/>
          <w:szCs w:val="24"/>
        </w:rPr>
        <w:t xml:space="preserve"> (mængden af arvæv) samt hvor fedtholdig leveren er</w:t>
      </w:r>
      <w:r w:rsidRPr="001446A3">
        <w:rPr>
          <w:rFonts w:cstheme="minorHAnsi"/>
          <w:szCs w:val="24"/>
        </w:rPr>
        <w:t xml:space="preserve">. Vi måler det ved besøg </w:t>
      </w:r>
      <w:r w:rsidR="00997F78" w:rsidRPr="001446A3">
        <w:rPr>
          <w:rFonts w:cstheme="minorHAnsi"/>
          <w:szCs w:val="24"/>
        </w:rPr>
        <w:t>4, 6, 8 og 10</w:t>
      </w:r>
      <w:r w:rsidR="00AF131E" w:rsidRPr="001446A3">
        <w:rPr>
          <w:rFonts w:cstheme="minorHAnsi"/>
          <w:szCs w:val="24"/>
        </w:rPr>
        <w:t xml:space="preserve"> </w:t>
      </w:r>
      <w:r w:rsidR="00997F78" w:rsidRPr="001446A3">
        <w:rPr>
          <w:rFonts w:cstheme="minorHAnsi"/>
          <w:szCs w:val="24"/>
        </w:rPr>
        <w:t>for at undersøge om interventionen har</w:t>
      </w:r>
      <w:r w:rsidRPr="001446A3">
        <w:rPr>
          <w:rFonts w:cstheme="minorHAnsi"/>
          <w:szCs w:val="24"/>
        </w:rPr>
        <w:t xml:space="preserve"> nogen positiv påvirkning på leveren. </w:t>
      </w:r>
    </w:p>
    <w:p w14:paraId="0B5C58F4" w14:textId="77777777" w:rsidR="001446A3" w:rsidRDefault="00B707AF" w:rsidP="00372D2C">
      <w:pPr>
        <w:spacing w:after="0" w:line="240" w:lineRule="auto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 xml:space="preserve">Scanningsapparatet måler ved hjælp af </w:t>
      </w:r>
      <w:r w:rsidR="00997F78" w:rsidRPr="001446A3">
        <w:rPr>
          <w:rFonts w:cstheme="minorHAnsi"/>
          <w:szCs w:val="24"/>
        </w:rPr>
        <w:t>ultra</w:t>
      </w:r>
      <w:r w:rsidRPr="001446A3">
        <w:rPr>
          <w:rFonts w:cstheme="minorHAnsi"/>
          <w:szCs w:val="24"/>
        </w:rPr>
        <w:t>lyd</w:t>
      </w:r>
      <w:r w:rsidR="00997F78" w:rsidRPr="001446A3">
        <w:rPr>
          <w:rFonts w:cstheme="minorHAnsi"/>
          <w:szCs w:val="24"/>
        </w:rPr>
        <w:t>s</w:t>
      </w:r>
      <w:r w:rsidRPr="001446A3">
        <w:rPr>
          <w:rFonts w:cstheme="minorHAnsi"/>
          <w:szCs w:val="24"/>
        </w:rPr>
        <w:t xml:space="preserve">bølger. Disse </w:t>
      </w:r>
      <w:r w:rsidR="00F017D6" w:rsidRPr="001446A3">
        <w:rPr>
          <w:rFonts w:cstheme="minorHAnsi"/>
          <w:szCs w:val="24"/>
        </w:rPr>
        <w:t>ultra</w:t>
      </w:r>
      <w:r w:rsidRPr="001446A3">
        <w:rPr>
          <w:rFonts w:cstheme="minorHAnsi"/>
          <w:szCs w:val="24"/>
        </w:rPr>
        <w:t>lyd</w:t>
      </w:r>
      <w:r w:rsidR="00F017D6" w:rsidRPr="001446A3">
        <w:rPr>
          <w:rFonts w:cstheme="minorHAnsi"/>
          <w:szCs w:val="24"/>
        </w:rPr>
        <w:t>s</w:t>
      </w:r>
      <w:r w:rsidRPr="001446A3">
        <w:rPr>
          <w:rFonts w:cstheme="minorHAnsi"/>
          <w:szCs w:val="24"/>
        </w:rPr>
        <w:t xml:space="preserve">bølger er helt uskadelige og smertefri, men </w:t>
      </w:r>
      <w:r w:rsidR="005877DB" w:rsidRPr="001446A3">
        <w:rPr>
          <w:rFonts w:cstheme="minorHAnsi"/>
          <w:szCs w:val="24"/>
        </w:rPr>
        <w:t>forsøgsdeltageren</w:t>
      </w:r>
      <w:r w:rsidRPr="001446A3">
        <w:rPr>
          <w:rFonts w:cstheme="minorHAnsi"/>
          <w:szCs w:val="24"/>
        </w:rPr>
        <w:t xml:space="preserve"> vil kunne mærke </w:t>
      </w:r>
      <w:r w:rsidR="006A0C1C" w:rsidRPr="001446A3">
        <w:rPr>
          <w:rFonts w:cstheme="minorHAnsi"/>
          <w:szCs w:val="24"/>
        </w:rPr>
        <w:t>små tryk/puf ved undersøgelsesstedet</w:t>
      </w:r>
      <w:r w:rsidRPr="001446A3">
        <w:rPr>
          <w:rFonts w:cstheme="minorHAnsi"/>
          <w:szCs w:val="24"/>
        </w:rPr>
        <w:t>.</w:t>
      </w:r>
    </w:p>
    <w:p w14:paraId="6B2FFCEF" w14:textId="77777777" w:rsidR="00F80393" w:rsidRPr="001446A3" w:rsidRDefault="00F80393" w:rsidP="00372D2C">
      <w:pPr>
        <w:spacing w:after="0" w:line="240" w:lineRule="auto"/>
        <w:rPr>
          <w:rFonts w:cstheme="minorHAnsi"/>
          <w:szCs w:val="24"/>
        </w:rPr>
      </w:pPr>
    </w:p>
    <w:p w14:paraId="72338634" w14:textId="45D94651" w:rsidR="0012303E" w:rsidRPr="001446A3" w:rsidRDefault="001446A3" w:rsidP="00372D2C">
      <w:pPr>
        <w:spacing w:after="0" w:line="240" w:lineRule="auto"/>
        <w:jc w:val="both"/>
        <w:rPr>
          <w:rFonts w:cstheme="minorHAnsi"/>
          <w:szCs w:val="24"/>
        </w:rPr>
      </w:pPr>
      <w:r w:rsidRPr="001446A3">
        <w:rPr>
          <w:rFonts w:cstheme="minorHAnsi"/>
          <w:b/>
          <w:bCs/>
          <w:szCs w:val="24"/>
        </w:rPr>
        <w:t>Forsøgs</w:t>
      </w:r>
      <w:r w:rsidR="00B707AF"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procedure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:</w:t>
      </w:r>
    </w:p>
    <w:p w14:paraId="1978FFD3" w14:textId="0A8852FE" w:rsidR="0012303E" w:rsidRPr="00F80393" w:rsidRDefault="0012303E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Placering af forsøgsperson</w:t>
      </w:r>
    </w:p>
    <w:p w14:paraId="5CDB761A" w14:textId="65F435E9" w:rsidR="0012303E" w:rsidRPr="001446A3" w:rsidRDefault="0012303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Forsøgspersonen lægges på ryggen på et fast leje et roligt sted</w:t>
      </w:r>
    </w:p>
    <w:p w14:paraId="6719B444" w14:textId="0183EF65" w:rsidR="0012303E" w:rsidRPr="001446A3" w:rsidRDefault="0012303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OBS: inden sørges for at der nemt kan trækkes op i trøjen så 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>forsøgs</w:t>
      </w:r>
      <w:r w:rsidRPr="001446A3">
        <w:rPr>
          <w:rFonts w:eastAsia="Times New Roman" w:cstheme="minorHAnsi"/>
          <w:spacing w:val="2"/>
          <w:szCs w:val="24"/>
          <w:lang w:eastAsia="da-DK"/>
        </w:rPr>
        <w:t>personale kan få adgang til højre side samt maveregion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>. Hvis BH, kan denne evt. beskyttes med en papirserviet, for at undgå at der kommer gel på</w:t>
      </w:r>
    </w:p>
    <w:p w14:paraId="3917A5F9" w14:textId="5200D253" w:rsidR="0012303E" w:rsidRDefault="0012303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Forsøgspersonen skal hvile mindst 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 xml:space="preserve">5 min 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inden skanningen foretages </w:t>
      </w:r>
    </w:p>
    <w:p w14:paraId="61E1DD7D" w14:textId="77777777" w:rsidR="002408E4" w:rsidRPr="001446A3" w:rsidRDefault="002408E4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32639C0F" w14:textId="79576181" w:rsidR="0012303E" w:rsidRPr="00F80393" w:rsidRDefault="0012303E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 xml:space="preserve">Opstart af </w:t>
      </w:r>
      <w:proofErr w:type="spellStart"/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fibroskanneren</w:t>
      </w:r>
      <w:proofErr w:type="spellEnd"/>
      <w:r w:rsidR="00F017D6"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 xml:space="preserve"> og klargøring</w:t>
      </w:r>
    </w:p>
    <w:p w14:paraId="67ACC465" w14:textId="45B2D47B" w:rsidR="00B707AF" w:rsidRPr="001446A3" w:rsidRDefault="00B707AF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Tænd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fibroskanneren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på tænd/sluk knappen</w:t>
      </w:r>
    </w:p>
    <w:p w14:paraId="69F732ED" w14:textId="123251F1" w:rsidR="00B707AF" w:rsidRPr="001446A3" w:rsidRDefault="00B707AF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Tryk på ”</w:t>
      </w:r>
      <w:r w:rsidR="0012303E" w:rsidRPr="001446A3">
        <w:rPr>
          <w:rFonts w:eastAsia="Times New Roman" w:cstheme="minorHAnsi"/>
          <w:spacing w:val="2"/>
          <w:szCs w:val="24"/>
          <w:lang w:eastAsia="da-DK"/>
        </w:rPr>
        <w:t xml:space="preserve">New </w:t>
      </w:r>
      <w:proofErr w:type="spellStart"/>
      <w:r w:rsidR="0012303E" w:rsidRPr="001446A3">
        <w:rPr>
          <w:rFonts w:eastAsia="Times New Roman" w:cstheme="minorHAnsi"/>
          <w:spacing w:val="2"/>
          <w:szCs w:val="24"/>
          <w:lang w:eastAsia="da-DK"/>
        </w:rPr>
        <w:t>examination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>”</w:t>
      </w:r>
    </w:p>
    <w:p w14:paraId="68A629C0" w14:textId="52C46A68" w:rsidR="008B638C" w:rsidRPr="001446A3" w:rsidRDefault="006278A5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>
        <w:rPr>
          <w:rFonts w:eastAsia="Times New Roman" w:cstheme="minorHAnsi"/>
          <w:spacing w:val="2"/>
          <w:szCs w:val="24"/>
          <w:lang w:eastAsia="da-DK"/>
        </w:rPr>
        <w:t>Ved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proofErr w:type="spellStart"/>
      <w:r>
        <w:rPr>
          <w:rFonts w:eastAsia="Times New Roman" w:cstheme="minorHAnsi"/>
          <w:spacing w:val="2"/>
          <w:szCs w:val="24"/>
          <w:lang w:eastAsia="da-DK"/>
        </w:rPr>
        <w:t>S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>urname</w:t>
      </w:r>
      <w:proofErr w:type="spellEnd"/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(efternavn) </w:t>
      </w:r>
      <w:r>
        <w:rPr>
          <w:rFonts w:eastAsia="Times New Roman" w:cstheme="minorHAnsi"/>
          <w:spacing w:val="2"/>
          <w:szCs w:val="24"/>
          <w:lang w:eastAsia="da-DK"/>
        </w:rPr>
        <w:t xml:space="preserve">skrives </w:t>
      </w:r>
      <w:r w:rsidR="00374FDA">
        <w:rPr>
          <w:rFonts w:eastAsia="Times New Roman" w:cstheme="minorHAnsi"/>
          <w:b/>
          <w:bCs/>
          <w:spacing w:val="2"/>
          <w:szCs w:val="24"/>
          <w:lang w:eastAsia="da-DK"/>
        </w:rPr>
        <w:t>ONLIMIT</w:t>
      </w:r>
      <w:r w:rsidR="00B707AF"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_ID_VISIT</w:t>
      </w:r>
      <w:r w:rsidR="006C77E3"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_</w:t>
      </w:r>
      <w:r w:rsidR="00731888">
        <w:rPr>
          <w:rFonts w:eastAsia="Times New Roman" w:cstheme="minorHAnsi"/>
          <w:b/>
          <w:bCs/>
          <w:spacing w:val="2"/>
          <w:szCs w:val="24"/>
          <w:lang w:eastAsia="da-DK"/>
        </w:rPr>
        <w:t>FIBRO</w:t>
      </w:r>
      <w:r w:rsidR="00595CAF" w:rsidRPr="001446A3">
        <w:rPr>
          <w:rFonts w:eastAsia="Times New Roman" w:cstheme="minorHAnsi"/>
          <w:spacing w:val="2"/>
          <w:szCs w:val="24"/>
          <w:lang w:eastAsia="da-DK"/>
        </w:rPr>
        <w:t>, f</w:t>
      </w:r>
      <w:r>
        <w:rPr>
          <w:rFonts w:eastAsia="Times New Roman" w:cstheme="minorHAnsi"/>
          <w:spacing w:val="2"/>
          <w:szCs w:val="24"/>
          <w:lang w:eastAsia="da-DK"/>
        </w:rPr>
        <w:t>x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F80393">
        <w:rPr>
          <w:rFonts w:eastAsia="Times New Roman" w:cstheme="minorHAnsi"/>
          <w:spacing w:val="2"/>
          <w:szCs w:val="24"/>
          <w:lang w:eastAsia="da-DK"/>
        </w:rPr>
        <w:t>ONLIMIT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>_</w:t>
      </w:r>
      <w:r w:rsidR="00374FDA">
        <w:rPr>
          <w:rFonts w:eastAsia="Times New Roman" w:cstheme="minorHAnsi"/>
          <w:spacing w:val="2"/>
          <w:szCs w:val="24"/>
          <w:lang w:eastAsia="da-DK"/>
        </w:rPr>
        <w:t>0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>5_</w:t>
      </w:r>
      <w:r w:rsidR="00F80393">
        <w:rPr>
          <w:rFonts w:eastAsia="Times New Roman" w:cstheme="minorHAnsi"/>
          <w:spacing w:val="2"/>
          <w:szCs w:val="24"/>
          <w:lang w:eastAsia="da-DK"/>
        </w:rPr>
        <w:t>V</w:t>
      </w:r>
      <w:r w:rsidR="00374FDA">
        <w:rPr>
          <w:rFonts w:eastAsia="Times New Roman" w:cstheme="minorHAnsi"/>
          <w:spacing w:val="2"/>
          <w:szCs w:val="24"/>
          <w:lang w:eastAsia="da-DK"/>
        </w:rPr>
        <w:t>4</w:t>
      </w:r>
      <w:r w:rsidR="006C77E3" w:rsidRPr="001446A3">
        <w:rPr>
          <w:rFonts w:eastAsia="Times New Roman" w:cstheme="minorHAnsi"/>
          <w:spacing w:val="2"/>
          <w:szCs w:val="24"/>
          <w:lang w:eastAsia="da-DK"/>
        </w:rPr>
        <w:t>_</w:t>
      </w:r>
      <w:r w:rsidR="00F80393">
        <w:rPr>
          <w:rFonts w:eastAsia="Times New Roman" w:cstheme="minorHAnsi"/>
          <w:spacing w:val="2"/>
          <w:szCs w:val="24"/>
          <w:lang w:eastAsia="da-DK"/>
        </w:rPr>
        <w:t>FIBRO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 og udfyld </w:t>
      </w:r>
      <w:r w:rsidR="001F7AD0" w:rsidRPr="00F80393">
        <w:rPr>
          <w:rFonts w:eastAsia="Times New Roman" w:cstheme="minorHAnsi"/>
          <w:spacing w:val="2"/>
          <w:szCs w:val="24"/>
          <w:u w:val="single"/>
          <w:lang w:eastAsia="da-DK"/>
        </w:rPr>
        <w:t>ikke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proofErr w:type="spellStart"/>
      <w:r w:rsidR="001F7AD0" w:rsidRPr="001446A3">
        <w:rPr>
          <w:rFonts w:eastAsia="Times New Roman" w:cstheme="minorHAnsi"/>
          <w:spacing w:val="2"/>
          <w:szCs w:val="24"/>
          <w:lang w:eastAsia="da-DK"/>
        </w:rPr>
        <w:t>first</w:t>
      </w:r>
      <w:proofErr w:type="spellEnd"/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proofErr w:type="spellStart"/>
      <w:r w:rsidR="001F7AD0" w:rsidRPr="001446A3">
        <w:rPr>
          <w:rFonts w:eastAsia="Times New Roman" w:cstheme="minorHAnsi"/>
          <w:spacing w:val="2"/>
          <w:szCs w:val="24"/>
          <w:lang w:eastAsia="da-DK"/>
        </w:rPr>
        <w:t>name</w:t>
      </w:r>
      <w:proofErr w:type="spellEnd"/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. </w:t>
      </w:r>
    </w:p>
    <w:p w14:paraId="17CAB8AD" w14:textId="058AD057" w:rsidR="008B638C" w:rsidRPr="00F80393" w:rsidRDefault="008B638C" w:rsidP="00372D2C">
      <w:pPr>
        <w:pStyle w:val="Listeafsnit"/>
        <w:numPr>
          <w:ilvl w:val="1"/>
          <w:numId w:val="5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highlight w:val="yellow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highlight w:val="yellow"/>
          <w:lang w:eastAsia="da-DK"/>
        </w:rPr>
        <w:t>Vær ekstra OBS ved indtastning af navn – Det kan ikke laves om.</w:t>
      </w:r>
    </w:p>
    <w:p w14:paraId="4B699EF0" w14:textId="499C99F2" w:rsidR="00B707AF" w:rsidRPr="001446A3" w:rsidRDefault="001F7AD0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bookmarkStart w:id="0" w:name="_Hlk227571717"/>
      <w:r w:rsidRPr="001446A3">
        <w:rPr>
          <w:rFonts w:eastAsia="Times New Roman" w:cstheme="minorHAnsi"/>
          <w:spacing w:val="2"/>
          <w:szCs w:val="24"/>
          <w:lang w:eastAsia="da-DK"/>
        </w:rPr>
        <w:t>T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ryk derefter på pilen </w:t>
      </w:r>
    </w:p>
    <w:p w14:paraId="22CDF89F" w14:textId="6CD81B2E" w:rsidR="006278A5" w:rsidRDefault="006278A5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>
        <w:rPr>
          <w:rFonts w:eastAsia="Times New Roman" w:cstheme="minorHAnsi"/>
          <w:spacing w:val="2"/>
          <w:szCs w:val="24"/>
          <w:lang w:eastAsia="da-DK"/>
        </w:rPr>
        <w:t>Ved O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perator </w:t>
      </w:r>
      <w:r>
        <w:rPr>
          <w:rFonts w:eastAsia="Times New Roman" w:cstheme="minorHAnsi"/>
          <w:spacing w:val="2"/>
          <w:szCs w:val="24"/>
          <w:lang w:eastAsia="da-DK"/>
        </w:rPr>
        <w:t xml:space="preserve">skrives initialer, 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>f</w:t>
      </w:r>
      <w:r>
        <w:rPr>
          <w:rFonts w:eastAsia="Times New Roman" w:cstheme="minorHAnsi"/>
          <w:spacing w:val="2"/>
          <w:szCs w:val="24"/>
          <w:lang w:eastAsia="da-DK"/>
        </w:rPr>
        <w:t>x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AD for Anne Ditte Termannsen, </w:t>
      </w:r>
    </w:p>
    <w:p w14:paraId="0B59AFB5" w14:textId="77777777" w:rsidR="006278A5" w:rsidRDefault="006278A5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>
        <w:rPr>
          <w:rFonts w:eastAsia="Times New Roman" w:cstheme="minorHAnsi"/>
          <w:spacing w:val="2"/>
          <w:szCs w:val="24"/>
          <w:lang w:eastAsia="da-DK"/>
        </w:rPr>
        <w:t>V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ed </w:t>
      </w:r>
      <w:proofErr w:type="spellStart"/>
      <w:r w:rsidR="00B707AF" w:rsidRPr="001446A3">
        <w:rPr>
          <w:rFonts w:eastAsia="Times New Roman" w:cstheme="minorHAnsi"/>
          <w:spacing w:val="2"/>
          <w:szCs w:val="24"/>
          <w:lang w:eastAsia="da-DK"/>
        </w:rPr>
        <w:t>Exam</w:t>
      </w:r>
      <w:proofErr w:type="spellEnd"/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type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 xml:space="preserve"> vælges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>’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>M/XL</w:t>
      </w:r>
      <w:r w:rsidR="001F7AD0" w:rsidRPr="001446A3">
        <w:rPr>
          <w:rFonts w:eastAsia="Times New Roman" w:cstheme="minorHAnsi"/>
          <w:spacing w:val="2"/>
          <w:szCs w:val="24"/>
          <w:lang w:eastAsia="da-DK"/>
        </w:rPr>
        <w:t>’.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</w:p>
    <w:p w14:paraId="2E034C28" w14:textId="3997B078" w:rsidR="00B707AF" w:rsidRPr="001446A3" w:rsidRDefault="001F7AD0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6278A5">
        <w:rPr>
          <w:rFonts w:eastAsia="Times New Roman" w:cstheme="minorHAnsi"/>
          <w:spacing w:val="2"/>
          <w:szCs w:val="24"/>
          <w:lang w:val="en-GB" w:eastAsia="da-DK"/>
        </w:rPr>
        <w:t xml:space="preserve">Lad </w:t>
      </w:r>
      <w:proofErr w:type="spellStart"/>
      <w:r w:rsidRPr="006278A5">
        <w:rPr>
          <w:rFonts w:eastAsia="Times New Roman" w:cstheme="minorHAnsi"/>
          <w:spacing w:val="2"/>
          <w:szCs w:val="24"/>
          <w:lang w:val="en-GB" w:eastAsia="da-DK"/>
        </w:rPr>
        <w:t>felterne</w:t>
      </w:r>
      <w:proofErr w:type="spellEnd"/>
      <w:r w:rsidRPr="006278A5">
        <w:rPr>
          <w:rFonts w:eastAsia="Times New Roman" w:cstheme="minorHAnsi"/>
          <w:spacing w:val="2"/>
          <w:szCs w:val="24"/>
          <w:lang w:val="en-GB" w:eastAsia="da-DK"/>
        </w:rPr>
        <w:t xml:space="preserve"> </w:t>
      </w:r>
      <w:proofErr w:type="spellStart"/>
      <w:r w:rsidRPr="006278A5">
        <w:rPr>
          <w:rFonts w:eastAsia="Times New Roman" w:cstheme="minorHAnsi"/>
          <w:spacing w:val="2"/>
          <w:szCs w:val="24"/>
          <w:lang w:val="en-GB" w:eastAsia="da-DK"/>
        </w:rPr>
        <w:t>ved</w:t>
      </w:r>
      <w:proofErr w:type="spellEnd"/>
      <w:r w:rsidRPr="006278A5">
        <w:rPr>
          <w:rFonts w:eastAsia="Times New Roman" w:cstheme="minorHAnsi"/>
          <w:spacing w:val="2"/>
          <w:szCs w:val="24"/>
          <w:lang w:val="en-GB" w:eastAsia="da-DK"/>
        </w:rPr>
        <w:t xml:space="preserve"> indication, weight and height </w:t>
      </w:r>
      <w:proofErr w:type="spellStart"/>
      <w:r w:rsidRPr="006278A5">
        <w:rPr>
          <w:rFonts w:eastAsia="Times New Roman" w:cstheme="minorHAnsi"/>
          <w:spacing w:val="2"/>
          <w:szCs w:val="24"/>
          <w:lang w:val="en-GB" w:eastAsia="da-DK"/>
        </w:rPr>
        <w:t>være</w:t>
      </w:r>
      <w:proofErr w:type="spellEnd"/>
      <w:r w:rsidRPr="006278A5">
        <w:rPr>
          <w:rFonts w:eastAsia="Times New Roman" w:cstheme="minorHAnsi"/>
          <w:spacing w:val="2"/>
          <w:szCs w:val="24"/>
          <w:lang w:val="en-GB" w:eastAsia="da-DK"/>
        </w:rPr>
        <w:t xml:space="preserve"> </w:t>
      </w:r>
      <w:proofErr w:type="spellStart"/>
      <w:r w:rsidRPr="006278A5">
        <w:rPr>
          <w:rFonts w:eastAsia="Times New Roman" w:cstheme="minorHAnsi"/>
          <w:spacing w:val="2"/>
          <w:szCs w:val="24"/>
          <w:lang w:val="en-GB" w:eastAsia="da-DK"/>
        </w:rPr>
        <w:t>tomme</w:t>
      </w:r>
      <w:proofErr w:type="spellEnd"/>
      <w:r w:rsidRPr="006278A5">
        <w:rPr>
          <w:rFonts w:eastAsia="Times New Roman" w:cstheme="minorHAnsi"/>
          <w:spacing w:val="2"/>
          <w:szCs w:val="24"/>
          <w:lang w:val="en-GB" w:eastAsia="da-DK"/>
        </w:rPr>
        <w:t xml:space="preserve">. </w:t>
      </w:r>
      <w:r w:rsidRPr="001446A3">
        <w:rPr>
          <w:rFonts w:eastAsia="Times New Roman" w:cstheme="minorHAnsi"/>
          <w:spacing w:val="2"/>
          <w:szCs w:val="24"/>
          <w:lang w:eastAsia="da-DK"/>
        </w:rPr>
        <w:t>Ved fasting vælges ’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Unknown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>’. Tr</w:t>
      </w:r>
      <w:r w:rsidR="00B707AF" w:rsidRPr="001446A3">
        <w:rPr>
          <w:rFonts w:eastAsia="Times New Roman" w:cstheme="minorHAnsi"/>
          <w:spacing w:val="2"/>
          <w:szCs w:val="24"/>
          <w:lang w:eastAsia="da-DK"/>
        </w:rPr>
        <w:t xml:space="preserve">yk derefter på pilen </w:t>
      </w:r>
    </w:p>
    <w:bookmarkEnd w:id="0"/>
    <w:p w14:paraId="42860C48" w14:textId="440A64FD" w:rsidR="001F7AD0" w:rsidRDefault="0012303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lastRenderedPageBreak/>
        <w:t>Put gel på spidsen af M-sonde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>n</w:t>
      </w:r>
    </w:p>
    <w:p w14:paraId="25D93025" w14:textId="77777777" w:rsidR="002408E4" w:rsidRPr="001446A3" w:rsidRDefault="002408E4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3C9E49C8" w14:textId="2DF3107F" w:rsidR="00F017D6" w:rsidRPr="00F80393" w:rsidRDefault="0012303E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Lokalis</w:t>
      </w:r>
      <w:r w:rsidR="00022B37"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é</w:t>
      </w: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r målepunkt</w:t>
      </w:r>
    </w:p>
    <w:p w14:paraId="618D0CB2" w14:textId="6574F383" w:rsidR="0012303E" w:rsidRPr="001446A3" w:rsidRDefault="0012303E" w:rsidP="00372D2C">
      <w:pPr>
        <w:pStyle w:val="Listeafsnit"/>
        <w:numPr>
          <w:ilvl w:val="0"/>
          <w:numId w:val="12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Lokalisér nederste spids af brystbenet og følg kroppens horisontal plan til at den krydser den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midtaxillære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lin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>j</w:t>
      </w:r>
      <w:r w:rsidRPr="001446A3">
        <w:rPr>
          <w:rFonts w:eastAsia="Times New Roman" w:cstheme="minorHAnsi"/>
          <w:spacing w:val="2"/>
          <w:szCs w:val="24"/>
          <w:lang w:eastAsia="da-DK"/>
        </w:rPr>
        <w:t>e</w:t>
      </w:r>
    </w:p>
    <w:p w14:paraId="2D58F44B" w14:textId="11EA34CA" w:rsidR="00FD31F5" w:rsidRPr="001446A3" w:rsidRDefault="00FD31F5" w:rsidP="00372D2C">
      <w:pPr>
        <w:pStyle w:val="Listeafsnit"/>
        <w:numPr>
          <w:ilvl w:val="0"/>
          <w:numId w:val="12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Find rum mellem ribben – typisk det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intercostale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rum 8-9 (3.-4. ribben talt nedefra)</w:t>
      </w:r>
    </w:p>
    <w:p w14:paraId="737D8A68" w14:textId="7E95FA08" w:rsidR="00FD31F5" w:rsidRDefault="00FD31F5" w:rsidP="00372D2C">
      <w:pPr>
        <w:pStyle w:val="Listeafsnit"/>
        <w:numPr>
          <w:ilvl w:val="0"/>
          <w:numId w:val="12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”Marker” målepunktet</w:t>
      </w:r>
    </w:p>
    <w:p w14:paraId="0868231D" w14:textId="77777777" w:rsidR="002408E4" w:rsidRPr="001446A3" w:rsidRDefault="002408E4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445841CA" w14:textId="5C36F806" w:rsidR="00FD31F5" w:rsidRPr="00F80393" w:rsidRDefault="00FD31F5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Arrangering af forsøgsperson</w:t>
      </w:r>
    </w:p>
    <w:p w14:paraId="467F4FA9" w14:textId="16E4C3DA" w:rsidR="00FD31F5" w:rsidRPr="001446A3" w:rsidRDefault="00FD31F5" w:rsidP="00372D2C">
      <w:pPr>
        <w:pStyle w:val="Listeafsnit"/>
        <w:numPr>
          <w:ilvl w:val="0"/>
          <w:numId w:val="13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Bed forsøgsperson lægge højre arm bag hovedet (eller blot den maksimale abduktion mulig)</w:t>
      </w:r>
    </w:p>
    <w:p w14:paraId="3391692F" w14:textId="256D09E1" w:rsidR="00FD31F5" w:rsidRPr="001446A3" w:rsidRDefault="00FD31F5" w:rsidP="00372D2C">
      <w:pPr>
        <w:pStyle w:val="Listeafsnit"/>
        <w:numPr>
          <w:ilvl w:val="0"/>
          <w:numId w:val="13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Bed forsøgsperson krydse højre ben over det venstre</w:t>
      </w:r>
    </w:p>
    <w:p w14:paraId="30CC2326" w14:textId="15F4659C" w:rsidR="00AF131E" w:rsidRDefault="00FD31F5" w:rsidP="00372D2C">
      <w:pPr>
        <w:pStyle w:val="Listeafsnit"/>
        <w:numPr>
          <w:ilvl w:val="0"/>
          <w:numId w:val="13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Bed forsøgsperson presse højreside af kroppen ud mod dig (ex. på formuleringer:  </w:t>
      </w:r>
      <w:r w:rsidR="00F017D6" w:rsidRPr="001446A3">
        <w:rPr>
          <w:rFonts w:eastAsia="Times New Roman" w:cstheme="minorHAnsi"/>
          <w:spacing w:val="2"/>
          <w:szCs w:val="24"/>
          <w:lang w:eastAsia="da-DK"/>
        </w:rPr>
        <w:t>b</w:t>
      </w:r>
      <w:r w:rsidRPr="001446A3">
        <w:rPr>
          <w:rFonts w:eastAsia="Times New Roman" w:cstheme="minorHAnsi"/>
          <w:spacing w:val="2"/>
          <w:szCs w:val="24"/>
          <w:lang w:eastAsia="da-DK"/>
        </w:rPr>
        <w:t>ananform, ball</w:t>
      </w:r>
      <w:r w:rsidR="00595CAF" w:rsidRPr="001446A3">
        <w:rPr>
          <w:rFonts w:eastAsia="Times New Roman" w:cstheme="minorHAnsi"/>
          <w:spacing w:val="2"/>
          <w:szCs w:val="24"/>
          <w:lang w:eastAsia="da-DK"/>
        </w:rPr>
        <w:t>e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rina, c-form, strækning af højre side) </w:t>
      </w:r>
      <w:proofErr w:type="gramStart"/>
      <w:r w:rsidRPr="001446A3">
        <w:rPr>
          <w:rFonts w:eastAsia="Times New Roman" w:cstheme="minorHAnsi"/>
          <w:spacing w:val="2"/>
          <w:szCs w:val="24"/>
          <w:lang w:eastAsia="da-DK"/>
        </w:rPr>
        <w:t>således at</w:t>
      </w:r>
      <w:proofErr w:type="gram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der kommer den størst</w:t>
      </w:r>
      <w:r w:rsidR="00C53BF8" w:rsidRPr="001446A3">
        <w:rPr>
          <w:rFonts w:eastAsia="Times New Roman" w:cstheme="minorHAnsi"/>
          <w:spacing w:val="2"/>
          <w:szCs w:val="24"/>
          <w:lang w:eastAsia="da-DK"/>
        </w:rPr>
        <w:t xml:space="preserve"> mulige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åbning mellem ribben</w:t>
      </w:r>
    </w:p>
    <w:p w14:paraId="0F64E9FE" w14:textId="533437E9" w:rsidR="002408E4" w:rsidRPr="001446A3" w:rsidRDefault="002408E4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7CD8C6F8" w14:textId="70915211" w:rsidR="00AF131E" w:rsidRPr="00F80393" w:rsidRDefault="002046BD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Lokaliseringsfasen</w:t>
      </w:r>
    </w:p>
    <w:p w14:paraId="54B4F140" w14:textId="6E41CEB8" w:rsidR="00FD31F5" w:rsidRPr="001446A3" w:rsidRDefault="00B707AF" w:rsidP="00372D2C">
      <w:pPr>
        <w:pStyle w:val="Listeafsnit"/>
        <w:numPr>
          <w:ilvl w:val="0"/>
          <w:numId w:val="16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Tag fat om sonden som </w:t>
      </w:r>
      <w:r w:rsidR="00254815" w:rsidRPr="001446A3">
        <w:rPr>
          <w:rFonts w:eastAsia="Times New Roman" w:cstheme="minorHAnsi"/>
          <w:spacing w:val="2"/>
          <w:szCs w:val="24"/>
          <w:lang w:eastAsia="da-DK"/>
        </w:rPr>
        <w:t>v</w:t>
      </w:r>
      <w:r w:rsidRPr="001446A3">
        <w:rPr>
          <w:rFonts w:eastAsia="Times New Roman" w:cstheme="minorHAnsi"/>
          <w:spacing w:val="2"/>
          <w:szCs w:val="24"/>
          <w:lang w:eastAsia="da-DK"/>
        </w:rPr>
        <w:t>ist på figur 1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FD31F5" w:rsidRPr="001446A3">
        <w:rPr>
          <w:rFonts w:eastAsia="Times New Roman" w:cstheme="minorHAnsi"/>
          <w:spacing w:val="2"/>
          <w:szCs w:val="24"/>
          <w:lang w:eastAsia="da-DK"/>
        </w:rPr>
        <w:t>og sæt sonden på det tidligere markeret målepunkt</w:t>
      </w:r>
    </w:p>
    <w:p w14:paraId="25504752" w14:textId="1AA641DB" w:rsidR="00482A87" w:rsidRPr="00F80393" w:rsidRDefault="00FD31F5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Ved hjælp af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 xml:space="preserve">nedenstående 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>kvalitetsindikatorerne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 xml:space="preserve">(beskrevet 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>nede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>n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>for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 xml:space="preserve">) </w:t>
      </w:r>
      <w:r w:rsidRPr="001446A3">
        <w:rPr>
          <w:rFonts w:eastAsia="Times New Roman" w:cstheme="minorHAnsi"/>
          <w:spacing w:val="2"/>
          <w:szCs w:val="24"/>
          <w:lang w:eastAsia="da-DK"/>
        </w:rPr>
        <w:t>til lokalisering med ultralyd med sonden, identificeres et leverområde, der opfylder kvalitetskriterierne undersøgelsen: homogent væv med optimal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>t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ultralydssignal over hele beregningsdybden</w:t>
      </w:r>
    </w:p>
    <w:p w14:paraId="137B13FA" w14:textId="1551D9DC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2A80E" wp14:editId="6E1D8BF7">
                <wp:simplePos x="0" y="0"/>
                <wp:positionH relativeFrom="margin">
                  <wp:align>center</wp:align>
                </wp:positionH>
                <wp:positionV relativeFrom="paragraph">
                  <wp:posOffset>149391</wp:posOffset>
                </wp:positionV>
                <wp:extent cx="3927475" cy="635"/>
                <wp:effectExtent l="0" t="0" r="0" b="0"/>
                <wp:wrapSquare wrapText="bothSides"/>
                <wp:docPr id="1" name="Tekstfel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8866BD" w14:textId="712E6301" w:rsidR="00B707AF" w:rsidRPr="00482A87" w:rsidRDefault="00B707AF" w:rsidP="00B707AF">
                            <w:pPr>
                              <w:pStyle w:val="Billedtekst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482A87">
                              <w:rPr>
                                <w:sz w:val="24"/>
                                <w:szCs w:val="24"/>
                              </w:rPr>
                              <w:t>Fig</w:t>
                            </w:r>
                            <w:r w:rsidR="00D16426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instrText xml:space="preserve"> SEQ Figur \* ARABIC </w:instrText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482A87">
                              <w:rPr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482A87">
                              <w:rPr>
                                <w:noProof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482A87">
                              <w:rPr>
                                <w:rFonts w:eastAsia="Times New Roman" w:cstheme="minorHAnsi"/>
                                <w:spacing w:val="2"/>
                                <w:sz w:val="24"/>
                                <w:szCs w:val="24"/>
                                <w:lang w:eastAsia="da-DK"/>
                              </w:rPr>
                              <w:t>A: forsøgspersonens mave B: Sonde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CA2A80E" id="_x0000_t202" coordsize="21600,21600" o:spt="202" path="m,l,21600r21600,l21600,xe">
                <v:stroke joinstyle="miter"/>
                <v:path gradientshapeok="t" o:connecttype="rect"/>
              </v:shapetype>
              <v:shape id="Tekstfelt 1" o:spid="_x0000_s1026" type="#_x0000_t202" style="position:absolute;margin-left:0;margin-top:11.75pt;width:309.25pt;height:.0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" stroked="f">
                <v:textbox style="mso-fit-shape-to-text:t" inset="0,0,0,0">
                  <w:txbxContent>
                    <w:p w14:paraId="708866BD" w14:textId="712E6301" w:rsidR="00B707AF" w:rsidRPr="00482A87" w:rsidRDefault="00B707AF" w:rsidP="00B707AF">
                      <w:pPr>
                        <w:pStyle w:val="Billedtekst"/>
                        <w:rPr>
                          <w:noProof/>
                          <w:sz w:val="24"/>
                          <w:szCs w:val="24"/>
                        </w:rPr>
                      </w:pPr>
                      <w:r w:rsidRPr="00482A87">
                        <w:rPr>
                          <w:sz w:val="24"/>
                          <w:szCs w:val="24"/>
                        </w:rPr>
                        <w:t>Fig</w:t>
                      </w:r>
                      <w:r w:rsidR="00D16426">
                        <w:rPr>
                          <w:sz w:val="24"/>
                          <w:szCs w:val="24"/>
                        </w:rPr>
                        <w:t>.</w:t>
                      </w:r>
                      <w:r w:rsidRPr="00482A8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482A87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482A87">
                        <w:rPr>
                          <w:sz w:val="24"/>
                          <w:szCs w:val="24"/>
                        </w:rPr>
                        <w:instrText xml:space="preserve"> SEQ Figur \* ARABIC </w:instrText>
                      </w:r>
                      <w:r w:rsidRPr="00482A87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482A87">
                        <w:rPr>
                          <w:noProof/>
                          <w:sz w:val="24"/>
                          <w:szCs w:val="24"/>
                        </w:rPr>
                        <w:t>1</w:t>
                      </w:r>
                      <w:r w:rsidRPr="00482A87">
                        <w:rPr>
                          <w:noProof/>
                          <w:sz w:val="24"/>
                          <w:szCs w:val="24"/>
                        </w:rPr>
                        <w:fldChar w:fldCharType="end"/>
                      </w:r>
                      <w:r w:rsidRPr="00482A87"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Pr="00482A87">
                        <w:rPr>
                          <w:rFonts w:eastAsia="Times New Roman" w:cstheme="minorHAnsi"/>
                          <w:spacing w:val="2"/>
                          <w:sz w:val="24"/>
                          <w:szCs w:val="24"/>
                          <w:lang w:eastAsia="da-DK"/>
                        </w:rPr>
                        <w:t>A: forsøgspersonens mave B: Sonde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EE02FC" w14:textId="63CE6B77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661AC327" w14:textId="34436391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noProof/>
          <w:szCs w:val="24"/>
          <w:lang w:eastAsia="da-DK"/>
        </w:rPr>
        <w:drawing>
          <wp:anchor distT="0" distB="0" distL="114300" distR="114300" simplePos="0" relativeHeight="251659264" behindDoc="0" locked="0" layoutInCell="1" allowOverlap="1" wp14:anchorId="31DC16E3" wp14:editId="1E6654BB">
            <wp:simplePos x="0" y="0"/>
            <wp:positionH relativeFrom="margin">
              <wp:posOffset>1851660</wp:posOffset>
            </wp:positionH>
            <wp:positionV relativeFrom="paragraph">
              <wp:posOffset>8255</wp:posOffset>
            </wp:positionV>
            <wp:extent cx="1974850" cy="1365885"/>
            <wp:effectExtent l="0" t="0" r="6350" b="5715"/>
            <wp:wrapSquare wrapText="bothSides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61000"/>
                              </a14:imgEffect>
                              <a14:imgEffect>
                                <a14:colorTemperature colorTemp="3275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34000" contrast="6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507BA" w14:textId="77777777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0A5B8409" w14:textId="77777777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334931D6" w14:textId="77777777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68BB63D5" w14:textId="77777777" w:rsidR="00F80393" w:rsidRDefault="00F80393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12A2E16E" w14:textId="77777777" w:rsidR="00F80393" w:rsidRDefault="00F80393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23565878" w14:textId="714D6D8F" w:rsidR="00482A87" w:rsidRDefault="00482A87" w:rsidP="00372D2C">
      <w:p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6DC799" wp14:editId="47A809E7">
                <wp:simplePos x="0" y="0"/>
                <wp:positionH relativeFrom="margin">
                  <wp:align>center</wp:align>
                </wp:positionH>
                <wp:positionV relativeFrom="paragraph">
                  <wp:posOffset>255215</wp:posOffset>
                </wp:positionV>
                <wp:extent cx="5033010" cy="405130"/>
                <wp:effectExtent l="0" t="0" r="0" b="0"/>
                <wp:wrapSquare wrapText="bothSides"/>
                <wp:docPr id="1444367027" name="Tekstfelt 1444367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010" cy="405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D058B" w14:textId="2B8FB0A6" w:rsidR="00482A87" w:rsidRPr="00482A87" w:rsidRDefault="00482A87" w:rsidP="00482A87">
                            <w:pPr>
                              <w:pStyle w:val="Billedtekst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482A87">
                              <w:rPr>
                                <w:sz w:val="24"/>
                                <w:szCs w:val="24"/>
                              </w:rPr>
                              <w:t>Fig</w:t>
                            </w:r>
                            <w:r w:rsidR="00D16426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482A87">
                              <w:rPr>
                                <w:sz w:val="24"/>
                                <w:szCs w:val="24"/>
                              </w:rPr>
                              <w:t xml:space="preserve"> 2. </w:t>
                            </w:r>
                            <w:r w:rsidRPr="00482A87">
                              <w:rPr>
                                <w:rFonts w:eastAsia="Times New Roman" w:cstheme="minorHAnsi"/>
                                <w:spacing w:val="2"/>
                                <w:sz w:val="24"/>
                                <w:szCs w:val="24"/>
                                <w:lang w:eastAsia="da-DK"/>
                              </w:rPr>
                              <w:t>Kvalitetsindikatorer i lokaliseringsfasen samt under selve undersøgelsen. Se forklaring i tekst.</w:t>
                            </w:r>
                          </w:p>
                          <w:p w14:paraId="4246F83A" w14:textId="4066661B" w:rsidR="00CA135E" w:rsidRPr="00915F36" w:rsidRDefault="00CA135E" w:rsidP="00CA135E">
                            <w:pPr>
                              <w:pStyle w:val="Billedtekst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DC799" id="Tekstfelt 1444367027" o:spid="_x0000_s1027" type="#_x0000_t202" style="position:absolute;margin-left:0;margin-top:20.1pt;width:396.3pt;height:31.9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" stroked="f">
                <v:textbox inset="0,0,0,0">
                  <w:txbxContent>
                    <w:p w14:paraId="336D058B" w14:textId="2B8FB0A6" w:rsidR="00482A87" w:rsidRPr="00482A87" w:rsidRDefault="00482A87" w:rsidP="00482A87">
                      <w:pPr>
                        <w:pStyle w:val="Billedtekst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 w:rsidRPr="00482A87">
                        <w:rPr>
                          <w:sz w:val="24"/>
                          <w:szCs w:val="24"/>
                        </w:rPr>
                        <w:t>Fig</w:t>
                      </w:r>
                      <w:r w:rsidR="00D16426">
                        <w:rPr>
                          <w:sz w:val="24"/>
                          <w:szCs w:val="24"/>
                        </w:rPr>
                        <w:t>.</w:t>
                      </w:r>
                      <w:r w:rsidRPr="00482A87">
                        <w:rPr>
                          <w:sz w:val="24"/>
                          <w:szCs w:val="24"/>
                        </w:rPr>
                        <w:t xml:space="preserve"> 2. </w:t>
                      </w:r>
                      <w:r w:rsidRPr="00482A87">
                        <w:rPr>
                          <w:rFonts w:eastAsia="Times New Roman" w:cstheme="minorHAnsi"/>
                          <w:spacing w:val="2"/>
                          <w:sz w:val="24"/>
                          <w:szCs w:val="24"/>
                          <w:lang w:eastAsia="da-DK"/>
                        </w:rPr>
                        <w:t>Kvalitetsindikatorer i lokaliseringsfasen samt under selve undersøgelsen. Se forklaring i tekst.</w:t>
                      </w:r>
                    </w:p>
                    <w:p w14:paraId="4246F83A" w14:textId="4066661B" w:rsidR="00CA135E" w:rsidRPr="00915F36" w:rsidRDefault="00CA135E" w:rsidP="00CA135E">
                      <w:pPr>
                        <w:pStyle w:val="Billedtekst"/>
                        <w:rPr>
                          <w:noProof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6FD0FF" w14:textId="15408408" w:rsidR="00CA135E" w:rsidRPr="00482A87" w:rsidRDefault="00482A87" w:rsidP="00372D2C">
      <w:pPr>
        <w:tabs>
          <w:tab w:val="left" w:pos="7400"/>
        </w:tabs>
        <w:spacing w:after="0" w:line="240" w:lineRule="auto"/>
        <w:jc w:val="center"/>
        <w:rPr>
          <w:rFonts w:eastAsia="Times New Roman" w:cstheme="minorHAnsi"/>
          <w:szCs w:val="24"/>
          <w:lang w:eastAsia="da-DK"/>
        </w:rPr>
      </w:pPr>
      <w:r w:rsidRPr="001446A3">
        <w:rPr>
          <w:rFonts w:eastAsia="Times New Roman" w:cstheme="minorHAnsi"/>
          <w:noProof/>
          <w:spacing w:val="2"/>
          <w:szCs w:val="24"/>
          <w:lang w:eastAsia="da-DK"/>
          <w14:ligatures w14:val="standardContextual"/>
        </w:rPr>
        <w:lastRenderedPageBreak/>
        <w:drawing>
          <wp:inline distT="0" distB="0" distL="0" distR="0" wp14:anchorId="69916AC6" wp14:editId="716A0948">
            <wp:extent cx="2868139" cy="2747616"/>
            <wp:effectExtent l="0" t="0" r="8890" b="0"/>
            <wp:docPr id="1140829266" name="Billede 2" descr="Et billede, der indeholder tekst, skærmbillede, computer, softwar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9266" name="Billede 2" descr="Et billede, der indeholder tekst, skærmbillede, computer, software&#10;&#10;Indhold genereret af kunstig intelligens kan være forker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382" cy="27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7FAD" w14:textId="77777777" w:rsidR="00CA135E" w:rsidRPr="001446A3" w:rsidRDefault="00022B37" w:rsidP="00372D2C">
      <w:pPr>
        <w:pStyle w:val="Listeafsnit"/>
        <w:numPr>
          <w:ilvl w:val="0"/>
          <w:numId w:val="1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Skal vise væv, der har vandrette strukturer (en ”stabel tallerkener”) uden blodkar eller knoglestruktur</w:t>
      </w:r>
    </w:p>
    <w:p w14:paraId="5CE9CD33" w14:textId="72CF0BFB" w:rsidR="00022B37" w:rsidRPr="001446A3" w:rsidRDefault="00022B37" w:rsidP="00372D2C">
      <w:pPr>
        <w:pStyle w:val="Listeafsnit"/>
        <w:numPr>
          <w:ilvl w:val="0"/>
          <w:numId w:val="1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Grøn firkant rundt om denne indikerer god kvalitet </w:t>
      </w:r>
    </w:p>
    <w:p w14:paraId="292726A7" w14:textId="59E0AF84" w:rsidR="00B321CC" w:rsidRPr="001446A3" w:rsidRDefault="00022B37" w:rsidP="00372D2C">
      <w:pPr>
        <w:pStyle w:val="Listeafsnit"/>
        <w:numPr>
          <w:ilvl w:val="0"/>
          <w:numId w:val="1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Symbol der viser om hårdheden hvormed sonden trykkes er fornuftig. Skal være grøn</w:t>
      </w:r>
      <w:r w:rsidR="00EE3C06" w:rsidRPr="001446A3">
        <w:rPr>
          <w:rFonts w:eastAsia="Times New Roman" w:cstheme="minorHAnsi"/>
          <w:spacing w:val="2"/>
          <w:szCs w:val="24"/>
          <w:lang w:eastAsia="da-DK"/>
        </w:rPr>
        <w:t>, gerne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i alle lag</w:t>
      </w:r>
    </w:p>
    <w:p w14:paraId="671206D2" w14:textId="2E0749EB" w:rsidR="00B321CC" w:rsidRPr="001446A3" w:rsidRDefault="00B321CC" w:rsidP="00372D2C">
      <w:pPr>
        <w:pStyle w:val="Listeafsnit"/>
        <w:spacing w:after="0" w:line="240" w:lineRule="auto"/>
        <w:ind w:left="1440"/>
        <w:rPr>
          <w:rFonts w:eastAsia="Times New Roman" w:cstheme="minorHAnsi"/>
          <w:spacing w:val="2"/>
          <w:szCs w:val="24"/>
          <w:lang w:eastAsia="da-DK"/>
        </w:rPr>
      </w:pPr>
    </w:p>
    <w:p w14:paraId="7B404927" w14:textId="2778D24B" w:rsidR="00EE3C06" w:rsidRPr="001446A3" w:rsidRDefault="00FD31F5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OBS: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Hvis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fibroskanneren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beder dig skifte sonde til XL-sonden gøre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>s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dette og 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 xml:space="preserve">det 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>registrer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>es</w:t>
      </w:r>
      <w:r w:rsidR="00022B37" w:rsidRPr="001446A3">
        <w:rPr>
          <w:rFonts w:eastAsia="Times New Roman" w:cstheme="minorHAnsi"/>
          <w:spacing w:val="2"/>
          <w:szCs w:val="24"/>
          <w:lang w:eastAsia="da-DK"/>
        </w:rPr>
        <w:t xml:space="preserve"> det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på skærmen </w:t>
      </w:r>
    </w:p>
    <w:p w14:paraId="47137CD3" w14:textId="413DCF23" w:rsidR="00AF131E" w:rsidRPr="001446A3" w:rsidRDefault="00AF131E" w:rsidP="00372D2C">
      <w:pPr>
        <w:pStyle w:val="Listeafsnit"/>
        <w:numPr>
          <w:ilvl w:val="1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cstheme="minorHAnsi"/>
          <w:szCs w:val="24"/>
        </w:rPr>
        <w:t xml:space="preserve">Der er to undersøgelsessonder til rådighed: M og XL. De svarer til de specifikke måledybder, som tager højde for leverens dybde under huden. </w:t>
      </w:r>
    </w:p>
    <w:p w14:paraId="7FFBBCB3" w14:textId="13F18CB0" w:rsidR="00EE3C06" w:rsidRPr="002408E4" w:rsidRDefault="00AF131E" w:rsidP="00372D2C">
      <w:pPr>
        <w:pStyle w:val="Listeafsnit"/>
        <w:numPr>
          <w:ilvl w:val="1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cstheme="minorHAnsi"/>
          <w:szCs w:val="24"/>
        </w:rPr>
        <w:t xml:space="preserve">Der startes som udgangspunkt med M-sonden og skiftes over til XL hvis </w:t>
      </w:r>
      <w:r w:rsidR="00022B37" w:rsidRPr="001446A3">
        <w:rPr>
          <w:rFonts w:cstheme="minorHAnsi"/>
          <w:szCs w:val="24"/>
        </w:rPr>
        <w:t xml:space="preserve">skanneren beder dig om det. </w:t>
      </w:r>
    </w:p>
    <w:p w14:paraId="2401160A" w14:textId="77777777" w:rsidR="00CA135E" w:rsidRPr="001446A3" w:rsidRDefault="00B35C5A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Når det rette målepunkt er fundet,</w:t>
      </w:r>
      <w:r w:rsidR="00051B76" w:rsidRPr="001446A3">
        <w:rPr>
          <w:rFonts w:eastAsia="Times New Roman" w:cstheme="minorHAnsi"/>
          <w:spacing w:val="2"/>
          <w:szCs w:val="24"/>
          <w:lang w:eastAsia="da-DK"/>
        </w:rPr>
        <w:t xml:space="preserve"> afprøves en måling ved at trykke på knappen på sonden. Er den gyldig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 xml:space="preserve"> med realistiske værdier,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holdes sonden helt stille</w:t>
      </w:r>
      <w:r w:rsidR="00051B76"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 xml:space="preserve"> på målepunktet herfra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!</w:t>
      </w:r>
      <w:r w:rsidR="00CA135E"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</w:p>
    <w:p w14:paraId="37593D3B" w14:textId="6C8AFB99" w:rsidR="00B35C5A" w:rsidRPr="001446A3" w:rsidRDefault="00CA135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Hvis problemer med at finde den optimale målepunkt (invalid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measurement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) (fx pga. blodkar, ribben, andet) kan man rykke lidt på sonden og finde et nyt målepunkt. </w:t>
      </w:r>
    </w:p>
    <w:p w14:paraId="35F6F92F" w14:textId="537809EA" w:rsidR="002408E4" w:rsidRPr="002408E4" w:rsidRDefault="00051B76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i/>
          <w:iCs/>
          <w:spacing w:val="2"/>
          <w:szCs w:val="24"/>
          <w:u w:val="single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Nu </w:t>
      </w:r>
      <w:r w:rsidR="00FD31F5" w:rsidRPr="001446A3">
        <w:rPr>
          <w:rFonts w:eastAsia="Times New Roman" w:cstheme="minorHAnsi"/>
          <w:spacing w:val="2"/>
          <w:szCs w:val="24"/>
          <w:lang w:eastAsia="da-DK"/>
        </w:rPr>
        <w:t>overgår man til selve undersøgelsen ved at trykke på pilen i nede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>r</w:t>
      </w:r>
      <w:r w:rsidR="00FD31F5" w:rsidRPr="001446A3">
        <w:rPr>
          <w:rFonts w:eastAsia="Times New Roman" w:cstheme="minorHAnsi"/>
          <w:spacing w:val="2"/>
          <w:szCs w:val="24"/>
          <w:lang w:eastAsia="da-DK"/>
        </w:rPr>
        <w:t>ste højre hjørne</w:t>
      </w:r>
      <w:r w:rsidR="00F80393">
        <w:rPr>
          <w:rFonts w:eastAsia="Times New Roman" w:cstheme="minorHAnsi"/>
          <w:spacing w:val="2"/>
          <w:szCs w:val="24"/>
          <w:lang w:eastAsia="da-DK"/>
        </w:rPr>
        <w:t>.</w:t>
      </w:r>
    </w:p>
    <w:p w14:paraId="3B9707A4" w14:textId="34AEEE41" w:rsidR="005D62B8" w:rsidRPr="001446A3" w:rsidRDefault="00FD31F5" w:rsidP="00372D2C">
      <w:pPr>
        <w:pStyle w:val="Listeafsnit"/>
        <w:spacing w:after="0" w:line="240" w:lineRule="auto"/>
        <w:rPr>
          <w:rFonts w:eastAsia="Times New Roman" w:cstheme="minorHAnsi"/>
          <w:i/>
          <w:iCs/>
          <w:spacing w:val="2"/>
          <w:szCs w:val="24"/>
          <w:u w:val="single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</w:p>
    <w:p w14:paraId="1AC5920B" w14:textId="6313AAEC" w:rsidR="002046BD" w:rsidRPr="00F80393" w:rsidRDefault="002046BD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Selve undersøgelsen</w:t>
      </w:r>
    </w:p>
    <w:p w14:paraId="4D971532" w14:textId="77777777" w:rsidR="002046BD" w:rsidRPr="001446A3" w:rsidRDefault="002046BD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Udfør mindst 10 gyldige målinger, og hold dig på samme målepunkt. </w:t>
      </w:r>
    </w:p>
    <w:p w14:paraId="2E5583EC" w14:textId="45497E0F" w:rsidR="002046BD" w:rsidRPr="001446A3" w:rsidRDefault="00CA135E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Undersøgelsen er færdig, hvis 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IQR/med er &lt; 30%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og når (hv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 xml:space="preserve">is </w:t>
      </w:r>
      <w:proofErr w:type="spellStart"/>
      <w:r w:rsidR="002046BD"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second</w:t>
      </w:r>
      <w:proofErr w:type="spellEnd"/>
      <w:r w:rsidR="002046BD"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 xml:space="preserve"> generation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 xml:space="preserve"> CAP (</w:t>
      </w:r>
      <w:proofErr w:type="spellStart"/>
      <w:r w:rsidR="002046BD" w:rsidRPr="001446A3">
        <w:rPr>
          <w:rFonts w:eastAsia="Times New Roman" w:cstheme="minorHAnsi"/>
          <w:spacing w:val="2"/>
          <w:szCs w:val="24"/>
          <w:lang w:eastAsia="da-DK"/>
        </w:rPr>
        <w:t>cCAP</w:t>
      </w:r>
      <w:proofErr w:type="spellEnd"/>
      <w:r w:rsidR="002046BD" w:rsidRPr="001446A3">
        <w:rPr>
          <w:rFonts w:eastAsia="Times New Roman" w:cstheme="minorHAnsi"/>
          <w:spacing w:val="2"/>
          <w:szCs w:val="24"/>
          <w:lang w:eastAsia="da-DK"/>
        </w:rPr>
        <w:t>) er aktivere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t) </w:t>
      </w:r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CAP-</w:t>
      </w:r>
      <w:proofErr w:type="spellStart"/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>level</w:t>
      </w:r>
      <w:proofErr w:type="spellEnd"/>
      <w:r w:rsidRPr="001446A3">
        <w:rPr>
          <w:rFonts w:eastAsia="Times New Roman" w:cstheme="minorHAnsi"/>
          <w:b/>
          <w:bCs/>
          <w:spacing w:val="2"/>
          <w:szCs w:val="24"/>
          <w:lang w:eastAsia="da-DK"/>
        </w:rPr>
        <w:t xml:space="preserve"> har nået 100%</w:t>
      </w:r>
      <w:r w:rsidR="00F017D6" w:rsidRPr="001446A3">
        <w:rPr>
          <w:rFonts w:eastAsia="Times New Roman" w:cstheme="minorHAnsi"/>
          <w:spacing w:val="2"/>
          <w:szCs w:val="24"/>
          <w:lang w:eastAsia="da-DK"/>
        </w:rPr>
        <w:t xml:space="preserve"> (</w:t>
      </w:r>
      <w:r w:rsidRPr="001446A3">
        <w:rPr>
          <w:rFonts w:eastAsia="Times New Roman" w:cstheme="minorHAnsi"/>
          <w:spacing w:val="2"/>
          <w:szCs w:val="24"/>
          <w:lang w:eastAsia="da-DK"/>
        </w:rPr>
        <w:t>lad sonden sid</w:t>
      </w:r>
      <w:r w:rsidR="006A0C1C" w:rsidRPr="001446A3">
        <w:rPr>
          <w:rFonts w:eastAsia="Times New Roman" w:cstheme="minorHAnsi"/>
          <w:spacing w:val="2"/>
          <w:szCs w:val="24"/>
          <w:lang w:eastAsia="da-DK"/>
        </w:rPr>
        <w:t>d</w:t>
      </w:r>
      <w:r w:rsidRPr="001446A3">
        <w:rPr>
          <w:rFonts w:eastAsia="Times New Roman" w:cstheme="minorHAnsi"/>
          <w:spacing w:val="2"/>
          <w:szCs w:val="24"/>
          <w:lang w:eastAsia="da-DK"/>
        </w:rPr>
        <w:t>e på indtil der nået 100%</w:t>
      </w:r>
      <w:r w:rsidR="00F017D6" w:rsidRPr="001446A3">
        <w:rPr>
          <w:rFonts w:eastAsia="Times New Roman" w:cstheme="minorHAnsi"/>
          <w:spacing w:val="2"/>
          <w:szCs w:val="24"/>
          <w:lang w:eastAsia="da-DK"/>
        </w:rPr>
        <w:t>)</w:t>
      </w:r>
    </w:p>
    <w:p w14:paraId="48382112" w14:textId="769190DF" w:rsidR="00B321CC" w:rsidRDefault="00220DEC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OBS: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Hvis nødvendigt pga. for høj IQR/med (&gt;30%) kan de første målinger slettes. Tryk da på billedet af den måling 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 xml:space="preserve">du </w:t>
      </w:r>
      <w:r w:rsidR="00DA402C" w:rsidRPr="001446A3">
        <w:rPr>
          <w:rFonts w:eastAsia="Times New Roman" w:cstheme="minorHAnsi"/>
          <w:spacing w:val="2"/>
          <w:szCs w:val="24"/>
          <w:lang w:eastAsia="da-DK"/>
        </w:rPr>
        <w:t>”</w:t>
      </w:r>
      <w:r w:rsidRPr="001446A3">
        <w:rPr>
          <w:rFonts w:eastAsia="Times New Roman" w:cstheme="minorHAnsi"/>
          <w:spacing w:val="2"/>
          <w:szCs w:val="24"/>
          <w:lang w:eastAsia="da-DK"/>
        </w:rPr>
        <w:t>til og med</w:t>
      </w:r>
      <w:r w:rsidR="00DA402C" w:rsidRPr="001446A3">
        <w:rPr>
          <w:rFonts w:eastAsia="Times New Roman" w:cstheme="minorHAnsi"/>
          <w:spacing w:val="2"/>
          <w:szCs w:val="24"/>
          <w:lang w:eastAsia="da-DK"/>
        </w:rPr>
        <w:t>”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vil slette og </w:t>
      </w:r>
      <w:r w:rsidR="00DA402C" w:rsidRPr="001446A3">
        <w:rPr>
          <w:rFonts w:eastAsia="Times New Roman" w:cstheme="minorHAnsi"/>
          <w:spacing w:val="2"/>
          <w:szCs w:val="24"/>
          <w:lang w:eastAsia="da-DK"/>
        </w:rPr>
        <w:t xml:space="preserve">tryk </w:t>
      </w:r>
      <w:r w:rsidRPr="001446A3">
        <w:rPr>
          <w:rFonts w:eastAsia="Times New Roman" w:cstheme="minorHAnsi"/>
          <w:spacing w:val="2"/>
          <w:szCs w:val="24"/>
          <w:lang w:eastAsia="da-DK"/>
        </w:rPr>
        <w:t>derefter på skraldespanden. Ex. trykker du på måling 6 så slettes</w:t>
      </w:r>
      <w:r w:rsidR="00B321CC" w:rsidRPr="001446A3">
        <w:rPr>
          <w:rFonts w:eastAsia="Times New Roman" w:cstheme="minorHAnsi"/>
          <w:spacing w:val="2"/>
          <w:szCs w:val="24"/>
          <w:lang w:eastAsia="da-DK"/>
        </w:rPr>
        <w:t xml:space="preserve"> måling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1-6</w:t>
      </w:r>
      <w:r w:rsidR="00F80393">
        <w:rPr>
          <w:rFonts w:eastAsia="Times New Roman" w:cstheme="minorHAnsi"/>
          <w:spacing w:val="2"/>
          <w:szCs w:val="24"/>
          <w:lang w:eastAsia="da-DK"/>
        </w:rPr>
        <w:t>.</w:t>
      </w:r>
    </w:p>
    <w:p w14:paraId="0C695953" w14:textId="77777777" w:rsidR="002408E4" w:rsidRPr="001446A3" w:rsidRDefault="002408E4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1429A75F" w14:textId="5FAAF326" w:rsidR="002046BD" w:rsidRPr="00F80393" w:rsidRDefault="002046BD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Efter undersøgelsen</w:t>
      </w:r>
    </w:p>
    <w:p w14:paraId="2FA51D12" w14:textId="42F43D1B" w:rsidR="002046BD" w:rsidRPr="001446A3" w:rsidRDefault="002046BD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lastRenderedPageBreak/>
        <w:t>Afslut skanningen ved at trykke på firkanten i nederste højre hjørne</w:t>
      </w:r>
      <w:r w:rsidR="00F017D6" w:rsidRPr="001446A3">
        <w:rPr>
          <w:rFonts w:eastAsia="Times New Roman" w:cstheme="minorHAnsi"/>
          <w:spacing w:val="2"/>
          <w:szCs w:val="24"/>
          <w:lang w:eastAsia="da-DK"/>
        </w:rPr>
        <w:t xml:space="preserve"> for at afslutte og gemme skanningen</w:t>
      </w:r>
    </w:p>
    <w:p w14:paraId="5FF1CDD8" w14:textId="2280D190" w:rsidR="002046BD" w:rsidRPr="001446A3" w:rsidRDefault="002046BD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Fjern gel på forsøgspersonen med papirserviet (evt. lad dem tørre af selv) og bed dem rejse sig langsomt fra lejet</w:t>
      </w:r>
    </w:p>
    <w:p w14:paraId="6DB44C79" w14:textId="47DFB5DF" w:rsidR="002046BD" w:rsidRPr="001446A3" w:rsidRDefault="00F017D6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Vend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p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>robehovedet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nedad mens det</w:t>
      </w:r>
      <w:r w:rsidR="002046BD" w:rsidRPr="001446A3">
        <w:rPr>
          <w:rFonts w:eastAsia="Times New Roman" w:cstheme="minorHAnsi"/>
          <w:spacing w:val="2"/>
          <w:szCs w:val="24"/>
          <w:lang w:eastAsia="da-DK"/>
        </w:rPr>
        <w:t xml:space="preserve"> rengøres med en grøn vådserviet </w:t>
      </w:r>
    </w:p>
    <w:p w14:paraId="70DFB7C0" w14:textId="56C5AC1F" w:rsidR="002046BD" w:rsidRDefault="002046BD" w:rsidP="00372D2C">
      <w:pPr>
        <w:pStyle w:val="Listeafsnit"/>
        <w:numPr>
          <w:ilvl w:val="0"/>
          <w:numId w:val="5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Lejet tørres over med grøn vådserviet</w:t>
      </w:r>
    </w:p>
    <w:p w14:paraId="0BD1F66E" w14:textId="77777777" w:rsidR="00161BE5" w:rsidRDefault="00161BE5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313E66A5" w14:textId="14202833" w:rsidR="008D74F7" w:rsidRPr="008D74F7" w:rsidRDefault="008D74F7" w:rsidP="00372D2C">
      <w:pPr>
        <w:spacing w:after="0" w:line="240" w:lineRule="auto"/>
        <w:jc w:val="center"/>
        <w:rPr>
          <w:rFonts w:eastAsia="Times New Roman" w:cstheme="minorHAnsi"/>
          <w:i/>
          <w:iCs/>
          <w:spacing w:val="2"/>
          <w:szCs w:val="24"/>
          <w:lang w:eastAsia="da-DK"/>
        </w:rPr>
      </w:pPr>
      <w:r w:rsidRPr="008D74F7">
        <w:rPr>
          <w:i/>
          <w:iCs/>
          <w:szCs w:val="24"/>
        </w:rPr>
        <w:t>Fig</w:t>
      </w:r>
      <w:r w:rsidR="00D16426">
        <w:rPr>
          <w:i/>
          <w:iCs/>
          <w:szCs w:val="24"/>
        </w:rPr>
        <w:t>.</w:t>
      </w:r>
      <w:r w:rsidRPr="008D74F7">
        <w:rPr>
          <w:i/>
          <w:iCs/>
          <w:szCs w:val="24"/>
        </w:rPr>
        <w:t xml:space="preserve"> 3. Display efter 10 målinger.</w:t>
      </w:r>
    </w:p>
    <w:p w14:paraId="3145063D" w14:textId="77777777" w:rsidR="00B707AF" w:rsidRPr="001446A3" w:rsidRDefault="00B707AF" w:rsidP="00372D2C">
      <w:pPr>
        <w:keepNext/>
        <w:spacing w:after="0" w:line="240" w:lineRule="auto"/>
        <w:jc w:val="center"/>
        <w:rPr>
          <w:szCs w:val="24"/>
        </w:rPr>
      </w:pPr>
      <w:r w:rsidRPr="001446A3">
        <w:rPr>
          <w:rFonts w:eastAsia="Times New Roman" w:cstheme="minorHAnsi"/>
          <w:noProof/>
          <w:spacing w:val="2"/>
          <w:szCs w:val="24"/>
          <w:lang w:eastAsia="da-DK"/>
        </w:rPr>
        <w:drawing>
          <wp:inline distT="0" distB="0" distL="0" distR="0" wp14:anchorId="6909A0F3" wp14:editId="47093E6C">
            <wp:extent cx="3875020" cy="2909959"/>
            <wp:effectExtent l="635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113"/>
                    <a:stretch/>
                  </pic:blipFill>
                  <pic:spPr bwMode="auto">
                    <a:xfrm rot="5400000">
                      <a:off x="0" y="0"/>
                      <a:ext cx="3898689" cy="292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1D71D" w14:textId="10E79409" w:rsidR="00B707AF" w:rsidRPr="001446A3" w:rsidRDefault="00B707AF" w:rsidP="00372D2C">
      <w:pPr>
        <w:pStyle w:val="Billedtekst"/>
        <w:spacing w:after="0"/>
        <w:jc w:val="center"/>
        <w:rPr>
          <w:rFonts w:eastAsia="Times New Roman" w:cstheme="minorHAnsi"/>
          <w:spacing w:val="2"/>
          <w:sz w:val="24"/>
          <w:szCs w:val="24"/>
          <w:lang w:eastAsia="da-DK"/>
        </w:rPr>
      </w:pPr>
    </w:p>
    <w:p w14:paraId="086DC072" w14:textId="1C6A2EFD" w:rsidR="00337594" w:rsidRPr="00F80393" w:rsidRDefault="00051B76" w:rsidP="00372D2C">
      <w:pPr>
        <w:pStyle w:val="Listeafsnit"/>
        <w:numPr>
          <w:ilvl w:val="0"/>
          <w:numId w:val="19"/>
        </w:numPr>
        <w:spacing w:after="0" w:line="240" w:lineRule="auto"/>
        <w:rPr>
          <w:rFonts w:eastAsia="Times New Roman" w:cstheme="minorHAnsi"/>
          <w:b/>
          <w:bCs/>
          <w:spacing w:val="2"/>
          <w:szCs w:val="24"/>
          <w:lang w:eastAsia="da-DK"/>
        </w:rPr>
      </w:pPr>
      <w:r w:rsidRPr="00F80393">
        <w:rPr>
          <w:rFonts w:eastAsia="Times New Roman" w:cstheme="minorHAnsi"/>
          <w:b/>
          <w:bCs/>
          <w:spacing w:val="2"/>
          <w:szCs w:val="24"/>
          <w:lang w:eastAsia="da-DK"/>
        </w:rPr>
        <w:t>Overfør data til computer</w:t>
      </w:r>
    </w:p>
    <w:p w14:paraId="2188735A" w14:textId="77777777" w:rsidR="00957CA3" w:rsidRPr="001446A3" w:rsidRDefault="00957CA3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Indsæt USB stik i USB-porten på bagsiden af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Fibroscan</w:t>
      </w:r>
      <w:proofErr w:type="spellEnd"/>
    </w:p>
    <w:p w14:paraId="696C1C28" w14:textId="24231B6E" w:rsidR="00337594" w:rsidRPr="001446A3" w:rsidRDefault="00337594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Gå til forsiden og tryk på </w:t>
      </w:r>
      <w:r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Archive</w:t>
      </w:r>
    </w:p>
    <w:p w14:paraId="3D52B0C5" w14:textId="3786D92A" w:rsidR="00337594" w:rsidRPr="001446A3" w:rsidRDefault="00337594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Tryk på søgefeltet nederst i højre hjørne</w:t>
      </w:r>
    </w:p>
    <w:p w14:paraId="536247BD" w14:textId="2BB37398" w:rsidR="00337594" w:rsidRPr="001446A3" w:rsidRDefault="00337594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Indtast navnet som forsøgsdeltagerens skanning er gemt under f.eks. Last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name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>: ONLIMI</w:t>
      </w:r>
      <w:r w:rsidR="00CA135E" w:rsidRPr="001446A3">
        <w:rPr>
          <w:rFonts w:eastAsia="Times New Roman" w:cstheme="minorHAnsi"/>
          <w:spacing w:val="2"/>
          <w:szCs w:val="24"/>
          <w:lang w:eastAsia="da-DK"/>
        </w:rPr>
        <w:t>T_1_</w:t>
      </w:r>
      <w:r w:rsidR="00B939AE">
        <w:rPr>
          <w:rFonts w:eastAsia="Times New Roman" w:cstheme="minorHAnsi"/>
          <w:spacing w:val="2"/>
          <w:szCs w:val="24"/>
          <w:lang w:eastAsia="da-DK"/>
        </w:rPr>
        <w:t>V</w:t>
      </w:r>
      <w:r w:rsidR="00C4305B" w:rsidRPr="001446A3">
        <w:rPr>
          <w:rFonts w:eastAsia="Times New Roman" w:cstheme="minorHAnsi"/>
          <w:spacing w:val="2"/>
          <w:szCs w:val="24"/>
          <w:lang w:eastAsia="da-DK"/>
        </w:rPr>
        <w:t>4_</w:t>
      </w:r>
      <w:r w:rsidR="00F80393">
        <w:rPr>
          <w:rFonts w:eastAsia="Times New Roman" w:cstheme="minorHAnsi"/>
          <w:spacing w:val="2"/>
          <w:szCs w:val="24"/>
          <w:lang w:eastAsia="da-DK"/>
        </w:rPr>
        <w:t>FIBRO</w:t>
      </w:r>
    </w:p>
    <w:p w14:paraId="6B11311E" w14:textId="3ABA8937" w:rsidR="00337594" w:rsidRPr="001446A3" w:rsidRDefault="00337594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Tryk på </w:t>
      </w:r>
      <w:r w:rsidR="008904E7" w:rsidRPr="001446A3">
        <w:rPr>
          <w:rFonts w:eastAsia="Times New Roman" w:cstheme="minorHAnsi"/>
          <w:spacing w:val="2"/>
          <w:szCs w:val="24"/>
          <w:lang w:eastAsia="da-DK"/>
        </w:rPr>
        <w:t>deltageren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og tryk på </w:t>
      </w:r>
      <w:proofErr w:type="spellStart"/>
      <w:r w:rsidR="008904E7"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E</w:t>
      </w:r>
      <w:r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xport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knappen nederst til venstre</w:t>
      </w:r>
    </w:p>
    <w:p w14:paraId="25061326" w14:textId="2AAA4098" w:rsidR="00424213" w:rsidRPr="001446A3" w:rsidRDefault="008904E7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Vælg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Export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format </w:t>
      </w:r>
      <w:r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XLSX</w:t>
      </w:r>
      <w:r w:rsidR="008A3D80"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 xml:space="preserve"> </w:t>
      </w:r>
      <w:r w:rsidR="008A3D80" w:rsidRPr="001446A3">
        <w:rPr>
          <w:rFonts w:eastAsia="Times New Roman" w:cstheme="minorHAnsi"/>
          <w:spacing w:val="2"/>
          <w:szCs w:val="24"/>
          <w:lang w:eastAsia="da-DK"/>
        </w:rPr>
        <w:t xml:space="preserve">og tryk på </w:t>
      </w:r>
      <w:proofErr w:type="spellStart"/>
      <w:r w:rsidR="008A3D80" w:rsidRPr="001446A3">
        <w:rPr>
          <w:rFonts w:eastAsia="Times New Roman" w:cstheme="minorHAnsi"/>
          <w:i/>
          <w:iCs/>
          <w:spacing w:val="2"/>
          <w:szCs w:val="24"/>
          <w:lang w:eastAsia="da-DK"/>
        </w:rPr>
        <w:t>Export</w:t>
      </w:r>
      <w:proofErr w:type="spellEnd"/>
    </w:p>
    <w:p w14:paraId="3CF71B97" w14:textId="0D734428" w:rsidR="00337594" w:rsidRPr="001446A3" w:rsidRDefault="00337594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Vælg om alle deltagerens skanninger skal </w:t>
      </w:r>
      <w:r w:rsidR="00994CE5" w:rsidRPr="001446A3">
        <w:rPr>
          <w:rFonts w:eastAsia="Times New Roman" w:cstheme="minorHAnsi"/>
          <w:spacing w:val="2"/>
          <w:szCs w:val="24"/>
          <w:lang w:eastAsia="da-DK"/>
        </w:rPr>
        <w:t>overføres</w:t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eller kun den seneste</w:t>
      </w:r>
    </w:p>
    <w:p w14:paraId="1420EC8A" w14:textId="07E7DCB9" w:rsidR="00730901" w:rsidRPr="001446A3" w:rsidRDefault="008904E7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Filen overføres til USB-stikket</w:t>
      </w:r>
      <w:r w:rsidR="008B638C" w:rsidRPr="001446A3">
        <w:rPr>
          <w:rFonts w:eastAsia="Times New Roman" w:cstheme="minorHAnsi"/>
          <w:spacing w:val="2"/>
          <w:szCs w:val="24"/>
          <w:lang w:eastAsia="da-DK"/>
        </w:rPr>
        <w:t>.</w:t>
      </w:r>
    </w:p>
    <w:p w14:paraId="7D33DBD1" w14:textId="115D9F2A" w:rsidR="008B638C" w:rsidRPr="001446A3" w:rsidRDefault="008B638C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Filen lægges på L-drevet </w:t>
      </w:r>
      <w:r w:rsidRPr="001446A3">
        <w:rPr>
          <w:rFonts w:eastAsia="Times New Roman" w:cstheme="minorHAnsi"/>
          <w:spacing w:val="2"/>
          <w:szCs w:val="24"/>
          <w:lang w:eastAsia="da-DK"/>
        </w:rPr>
        <w:sym w:font="Wingdings" w:char="F0E0"/>
      </w: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L:\AuditData\ON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LiMiT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\2.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Feasibility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studie\10. Data\4.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Fibroskanning</w:t>
      </w:r>
      <w:proofErr w:type="spellEnd"/>
    </w:p>
    <w:p w14:paraId="28906DF7" w14:textId="56145450" w:rsidR="008B638C" w:rsidRDefault="008B638C" w:rsidP="00372D2C">
      <w:pPr>
        <w:pStyle w:val="Listeafsnit"/>
        <w:numPr>
          <w:ilvl w:val="0"/>
          <w:numId w:val="11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Uploades i </w:t>
      </w:r>
      <w:proofErr w:type="spellStart"/>
      <w:r w:rsidRPr="001446A3">
        <w:rPr>
          <w:rFonts w:eastAsia="Times New Roman" w:cstheme="minorHAnsi"/>
          <w:spacing w:val="2"/>
          <w:szCs w:val="24"/>
          <w:lang w:eastAsia="da-DK"/>
        </w:rPr>
        <w:t>REDCap</w:t>
      </w:r>
      <w:proofErr w:type="spellEnd"/>
      <w:r w:rsidRPr="001446A3">
        <w:rPr>
          <w:rFonts w:eastAsia="Times New Roman" w:cstheme="minorHAnsi"/>
          <w:spacing w:val="2"/>
          <w:szCs w:val="24"/>
          <w:lang w:eastAsia="da-DK"/>
        </w:rPr>
        <w:t xml:space="preserve"> </w:t>
      </w:r>
      <w:r w:rsidR="00F80393">
        <w:rPr>
          <w:rFonts w:eastAsia="Times New Roman" w:cstheme="minorHAnsi"/>
          <w:spacing w:val="2"/>
          <w:szCs w:val="24"/>
          <w:lang w:eastAsia="da-DK"/>
        </w:rPr>
        <w:t>som fil.</w:t>
      </w:r>
    </w:p>
    <w:p w14:paraId="4490DF9B" w14:textId="77777777" w:rsidR="00161BE5" w:rsidRDefault="00161BE5" w:rsidP="00372D2C">
      <w:pPr>
        <w:pStyle w:val="Listeafsnit"/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</w:p>
    <w:p w14:paraId="7FACE5C6" w14:textId="2BEBE605" w:rsidR="00161BE5" w:rsidRPr="00161BE5" w:rsidRDefault="00161BE5" w:rsidP="00372D2C">
      <w:pPr>
        <w:spacing w:after="0" w:line="240" w:lineRule="auto"/>
        <w:jc w:val="center"/>
        <w:rPr>
          <w:rFonts w:cstheme="minorHAnsi"/>
          <w:i/>
          <w:iCs/>
          <w:szCs w:val="24"/>
        </w:rPr>
      </w:pPr>
      <w:r w:rsidRPr="001446A3">
        <w:rPr>
          <w:rFonts w:cstheme="minorHAnsi"/>
          <w:i/>
          <w:iCs/>
          <w:szCs w:val="24"/>
        </w:rPr>
        <w:lastRenderedPageBreak/>
        <w:t>Fig</w:t>
      </w:r>
      <w:r w:rsidR="00D16426">
        <w:rPr>
          <w:rFonts w:cstheme="minorHAnsi"/>
          <w:i/>
          <w:iCs/>
          <w:szCs w:val="24"/>
        </w:rPr>
        <w:t>.</w:t>
      </w:r>
      <w:r w:rsidRPr="001446A3">
        <w:rPr>
          <w:rFonts w:cstheme="minorHAnsi"/>
          <w:i/>
          <w:iCs/>
          <w:szCs w:val="24"/>
        </w:rPr>
        <w:t xml:space="preserve"> 4. Overførsel af data via USB-stik</w:t>
      </w:r>
    </w:p>
    <w:p w14:paraId="5E136BE2" w14:textId="0CDCF7F3" w:rsidR="008A3D80" w:rsidRPr="001446A3" w:rsidRDefault="008A3D80" w:rsidP="00372D2C">
      <w:pPr>
        <w:spacing w:after="0" w:line="240" w:lineRule="auto"/>
        <w:jc w:val="center"/>
        <w:rPr>
          <w:rFonts w:cstheme="minorHAnsi"/>
          <w:b/>
          <w:bCs/>
          <w:szCs w:val="24"/>
        </w:rPr>
      </w:pPr>
      <w:r w:rsidRPr="001446A3">
        <w:rPr>
          <w:rFonts w:cstheme="minorHAnsi"/>
          <w:b/>
          <w:bCs/>
          <w:noProof/>
          <w:szCs w:val="24"/>
        </w:rPr>
        <w:drawing>
          <wp:inline distT="0" distB="0" distL="0" distR="0" wp14:anchorId="6AD1154C" wp14:editId="777DF2F8">
            <wp:extent cx="1722475" cy="1601038"/>
            <wp:effectExtent l="0" t="0" r="0" b="0"/>
            <wp:docPr id="1947555501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87" t="21599" r="8285" b="20912"/>
                    <a:stretch/>
                  </pic:blipFill>
                  <pic:spPr bwMode="auto">
                    <a:xfrm>
                      <a:off x="0" y="0"/>
                      <a:ext cx="1740781" cy="161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A0971" w14:textId="77777777" w:rsidR="00161BE5" w:rsidRDefault="00161BE5" w:rsidP="00372D2C">
      <w:pPr>
        <w:pStyle w:val="claus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</w:p>
    <w:p w14:paraId="5D88A65A" w14:textId="46FC4398" w:rsidR="005877DB" w:rsidRPr="001446A3" w:rsidRDefault="005877DB" w:rsidP="00372D2C">
      <w:pPr>
        <w:pStyle w:val="clause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spacing w:val="2"/>
        </w:rPr>
      </w:pPr>
      <w:r w:rsidRPr="001446A3">
        <w:rPr>
          <w:rFonts w:asciiTheme="minorHAnsi" w:hAnsiTheme="minorHAnsi" w:cstheme="minorHAnsi"/>
          <w:b/>
          <w:bCs/>
          <w:spacing w:val="2"/>
        </w:rPr>
        <w:t>Måleparametre og deres kliniske betydning</w:t>
      </w:r>
      <w:r w:rsidR="002408E4">
        <w:rPr>
          <w:rFonts w:asciiTheme="minorHAnsi" w:hAnsiTheme="minorHAnsi" w:cstheme="minorHAnsi"/>
          <w:b/>
          <w:bCs/>
          <w:spacing w:val="2"/>
        </w:rPr>
        <w:t>:</w:t>
      </w:r>
    </w:p>
    <w:p w14:paraId="78BFAAA0" w14:textId="26E5EB82" w:rsidR="006A0C1C" w:rsidRPr="001446A3" w:rsidRDefault="006A0C1C" w:rsidP="00372D2C">
      <w:pPr>
        <w:pStyle w:val="clause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  <w:u w:val="single"/>
        </w:rPr>
      </w:pPr>
      <w:r w:rsidRPr="001446A3">
        <w:rPr>
          <w:rFonts w:asciiTheme="minorHAnsi" w:hAnsiTheme="minorHAnsi" w:cstheme="minorHAnsi"/>
          <w:i/>
          <w:iCs/>
          <w:u w:val="single"/>
        </w:rPr>
        <w:t>Elasticitetskoefficient (kPa)</w:t>
      </w:r>
    </w:p>
    <w:p w14:paraId="6C01BE0C" w14:textId="77777777" w:rsidR="006A0C1C" w:rsidRPr="001446A3" w:rsidRDefault="006A0C1C" w:rsidP="00372D2C">
      <w:pPr>
        <w:pStyle w:val="clause"/>
        <w:spacing w:before="0" w:beforeAutospacing="0" w:after="0" w:afterAutospacing="0"/>
        <w:rPr>
          <w:rFonts w:asciiTheme="minorHAnsi" w:hAnsiTheme="minorHAnsi" w:cstheme="minorHAnsi"/>
          <w:i/>
          <w:iCs/>
          <w:u w:val="single"/>
        </w:rPr>
      </w:pPr>
      <w:r w:rsidRPr="001446A3">
        <w:rPr>
          <w:rFonts w:asciiTheme="minorHAnsi" w:hAnsiTheme="minorHAnsi" w:cstheme="minorHAnsi"/>
        </w:rPr>
        <w:t>Hastigheden af ultralydsbølgerne er proportional med vævets stivhed, og resultatet opgøres i kilopascal (kPa). Apparatet kan man måle 2-75 kPa, og måleudsikkerheden angives til 0,5 kPa. Elasticitetskoefficienten bruges primært til at udelukke (</w:t>
      </w:r>
      <w:proofErr w:type="spellStart"/>
      <w:r w:rsidRPr="001446A3">
        <w:rPr>
          <w:rFonts w:asciiTheme="minorHAnsi" w:hAnsiTheme="minorHAnsi" w:cstheme="minorHAnsi"/>
        </w:rPr>
        <w:t>rule</w:t>
      </w:r>
      <w:proofErr w:type="spellEnd"/>
      <w:r w:rsidRPr="001446A3">
        <w:rPr>
          <w:rFonts w:asciiTheme="minorHAnsi" w:hAnsiTheme="minorHAnsi" w:cstheme="minorHAnsi"/>
        </w:rPr>
        <w:t xml:space="preserve"> out) væsentlig fibrose ved værdier &lt;8kPa, og til at bekræfte (</w:t>
      </w:r>
      <w:proofErr w:type="spellStart"/>
      <w:r w:rsidRPr="001446A3">
        <w:rPr>
          <w:rFonts w:asciiTheme="minorHAnsi" w:hAnsiTheme="minorHAnsi" w:cstheme="minorHAnsi"/>
        </w:rPr>
        <w:t>rule</w:t>
      </w:r>
      <w:proofErr w:type="spellEnd"/>
      <w:r w:rsidRPr="001446A3">
        <w:rPr>
          <w:rFonts w:asciiTheme="minorHAnsi" w:hAnsiTheme="minorHAnsi" w:cstheme="minorHAnsi"/>
        </w:rPr>
        <w:t xml:space="preserve"> in) væsentligt fibrose (evt. cirrose) ved værdier &gt;12kPa.  </w:t>
      </w:r>
    </w:p>
    <w:p w14:paraId="19E4D15E" w14:textId="77777777" w:rsidR="006A0C1C" w:rsidRPr="001446A3" w:rsidRDefault="006A0C1C" w:rsidP="00372D2C">
      <w:pPr>
        <w:pStyle w:val="Listeafsnit"/>
        <w:numPr>
          <w:ilvl w:val="0"/>
          <w:numId w:val="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&lt; 8 KPa = ikke betydende fibrose</w:t>
      </w:r>
    </w:p>
    <w:p w14:paraId="7A40B220" w14:textId="77777777" w:rsidR="006A0C1C" w:rsidRPr="001446A3" w:rsidRDefault="006A0C1C" w:rsidP="00372D2C">
      <w:pPr>
        <w:pStyle w:val="Listeafsnit"/>
        <w:numPr>
          <w:ilvl w:val="0"/>
          <w:numId w:val="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>8-12 KPa = potentiel betydende fibrose</w:t>
      </w:r>
    </w:p>
    <w:p w14:paraId="1EFE718F" w14:textId="77777777" w:rsidR="006A0C1C" w:rsidRPr="001446A3" w:rsidRDefault="006A0C1C" w:rsidP="00372D2C">
      <w:pPr>
        <w:pStyle w:val="Listeafsnit"/>
        <w:numPr>
          <w:ilvl w:val="0"/>
          <w:numId w:val="4"/>
        </w:numPr>
        <w:spacing w:after="0" w:line="240" w:lineRule="auto"/>
        <w:rPr>
          <w:rFonts w:eastAsia="Times New Roman" w:cstheme="minorHAnsi"/>
          <w:spacing w:val="2"/>
          <w:szCs w:val="24"/>
          <w:lang w:eastAsia="da-DK"/>
        </w:rPr>
      </w:pPr>
      <w:r w:rsidRPr="001446A3">
        <w:rPr>
          <w:rFonts w:eastAsia="Times New Roman" w:cstheme="minorHAnsi"/>
          <w:spacing w:val="2"/>
          <w:szCs w:val="24"/>
          <w:lang w:eastAsia="da-DK"/>
        </w:rPr>
        <w:t xml:space="preserve">&gt; 12 KPa = betydende fibrose </w:t>
      </w:r>
      <w:proofErr w:type="spellStart"/>
      <w:proofErr w:type="gramStart"/>
      <w:r w:rsidRPr="001446A3">
        <w:rPr>
          <w:rFonts w:eastAsia="Times New Roman" w:cstheme="minorHAnsi"/>
          <w:spacing w:val="2"/>
          <w:szCs w:val="24"/>
          <w:lang w:eastAsia="da-DK"/>
        </w:rPr>
        <w:t>evt.cirrose</w:t>
      </w:r>
      <w:proofErr w:type="spellEnd"/>
      <w:proofErr w:type="gramEnd"/>
    </w:p>
    <w:p w14:paraId="22573F36" w14:textId="77777777" w:rsidR="006A0C1C" w:rsidRPr="001446A3" w:rsidRDefault="006A0C1C" w:rsidP="00372D2C">
      <w:pPr>
        <w:pStyle w:val="clause"/>
        <w:spacing w:before="0" w:beforeAutospacing="0" w:after="0" w:afterAutospacing="0"/>
        <w:rPr>
          <w:rFonts w:asciiTheme="minorHAnsi" w:hAnsiTheme="minorHAnsi" w:cstheme="minorHAnsi"/>
          <w:i/>
          <w:iCs/>
          <w:u w:val="single"/>
        </w:rPr>
      </w:pPr>
      <w:proofErr w:type="spellStart"/>
      <w:r w:rsidRPr="001446A3">
        <w:rPr>
          <w:rFonts w:asciiTheme="minorHAnsi" w:hAnsiTheme="minorHAnsi" w:cstheme="minorHAnsi"/>
          <w:i/>
          <w:iCs/>
          <w:u w:val="single"/>
        </w:rPr>
        <w:t>Controlled</w:t>
      </w:r>
      <w:proofErr w:type="spellEnd"/>
      <w:r w:rsidRPr="001446A3">
        <w:rPr>
          <w:rFonts w:asciiTheme="minorHAnsi" w:hAnsiTheme="minorHAnsi" w:cstheme="minorHAnsi"/>
          <w:i/>
          <w:iCs/>
          <w:u w:val="single"/>
        </w:rPr>
        <w:t xml:space="preserve"> </w:t>
      </w:r>
      <w:proofErr w:type="spellStart"/>
      <w:r w:rsidRPr="001446A3">
        <w:rPr>
          <w:rFonts w:asciiTheme="minorHAnsi" w:hAnsiTheme="minorHAnsi" w:cstheme="minorHAnsi"/>
          <w:i/>
          <w:iCs/>
          <w:u w:val="single"/>
        </w:rPr>
        <w:t>attenuation</w:t>
      </w:r>
      <w:proofErr w:type="spellEnd"/>
      <w:r w:rsidRPr="001446A3">
        <w:rPr>
          <w:rFonts w:asciiTheme="minorHAnsi" w:hAnsiTheme="minorHAnsi" w:cstheme="minorHAnsi"/>
          <w:i/>
          <w:iCs/>
          <w:u w:val="single"/>
        </w:rPr>
        <w:t xml:space="preserve"> parameter (CAP) </w:t>
      </w:r>
    </w:p>
    <w:p w14:paraId="0820C04E" w14:textId="77777777" w:rsidR="006A0C1C" w:rsidRPr="001446A3" w:rsidRDefault="006A0C1C" w:rsidP="00372D2C">
      <w:pPr>
        <w:spacing w:after="0" w:line="240" w:lineRule="auto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 xml:space="preserve">Fedt i leveren dæmper udbredelsen af ultralydsbølgerne. CAP er et udtryk for dæmpningen af ultralydssignalet, der udsendes i forbindelse med måling af TE. Dæmpningen udtrykkes i decibel/meter (dB/m) og ligger i området 100-400 dB/m, hvor mere dæmpning er udtryk for højere grad af </w:t>
      </w:r>
      <w:proofErr w:type="spellStart"/>
      <w:r w:rsidRPr="001446A3">
        <w:rPr>
          <w:rFonts w:cstheme="minorHAnsi"/>
          <w:szCs w:val="24"/>
        </w:rPr>
        <w:t>steatose</w:t>
      </w:r>
      <w:proofErr w:type="spellEnd"/>
      <w:r w:rsidRPr="001446A3">
        <w:rPr>
          <w:rFonts w:cstheme="minorHAnsi"/>
          <w:szCs w:val="24"/>
        </w:rPr>
        <w:t>.</w:t>
      </w:r>
    </w:p>
    <w:p w14:paraId="6B7E20F6" w14:textId="77777777" w:rsidR="006A0C1C" w:rsidRPr="001446A3" w:rsidRDefault="006A0C1C" w:rsidP="00372D2C">
      <w:pPr>
        <w:pStyle w:val="Listeafsnit"/>
        <w:numPr>
          <w:ilvl w:val="0"/>
          <w:numId w:val="15"/>
        </w:numPr>
        <w:spacing w:after="0" w:line="240" w:lineRule="auto"/>
        <w:jc w:val="both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 xml:space="preserve">&lt;248 dB/m = ingen </w:t>
      </w:r>
      <w:proofErr w:type="spellStart"/>
      <w:r w:rsidRPr="001446A3">
        <w:rPr>
          <w:rFonts w:cstheme="minorHAnsi"/>
          <w:szCs w:val="24"/>
        </w:rPr>
        <w:t>steatose</w:t>
      </w:r>
      <w:proofErr w:type="spellEnd"/>
      <w:r w:rsidRPr="001446A3">
        <w:rPr>
          <w:rFonts w:cstheme="minorHAnsi"/>
          <w:szCs w:val="24"/>
        </w:rPr>
        <w:t xml:space="preserve"> (S0)</w:t>
      </w:r>
    </w:p>
    <w:p w14:paraId="60C37926" w14:textId="77777777" w:rsidR="006A0C1C" w:rsidRPr="001446A3" w:rsidRDefault="006A0C1C" w:rsidP="00372D2C">
      <w:pPr>
        <w:pStyle w:val="Listeafsnit"/>
        <w:numPr>
          <w:ilvl w:val="0"/>
          <w:numId w:val="15"/>
        </w:numPr>
        <w:spacing w:after="0" w:line="240" w:lineRule="auto"/>
        <w:jc w:val="both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>&gt;248 dB/m = steatosegrad1 (S1)</w:t>
      </w:r>
    </w:p>
    <w:p w14:paraId="460B8357" w14:textId="77777777" w:rsidR="006A0C1C" w:rsidRPr="001446A3" w:rsidRDefault="006A0C1C" w:rsidP="00372D2C">
      <w:pPr>
        <w:pStyle w:val="Listeafsnit"/>
        <w:numPr>
          <w:ilvl w:val="0"/>
          <w:numId w:val="15"/>
        </w:numPr>
        <w:spacing w:after="0" w:line="240" w:lineRule="auto"/>
        <w:jc w:val="both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 xml:space="preserve">&gt;268 dB/m = </w:t>
      </w:r>
      <w:proofErr w:type="spellStart"/>
      <w:r w:rsidRPr="001446A3">
        <w:rPr>
          <w:rFonts w:cstheme="minorHAnsi"/>
          <w:szCs w:val="24"/>
        </w:rPr>
        <w:t>steatosegrad</w:t>
      </w:r>
      <w:proofErr w:type="spellEnd"/>
      <w:r w:rsidRPr="001446A3">
        <w:rPr>
          <w:rFonts w:cstheme="minorHAnsi"/>
          <w:szCs w:val="24"/>
        </w:rPr>
        <w:t xml:space="preserve"> 2 (S2)</w:t>
      </w:r>
    </w:p>
    <w:p w14:paraId="42BA86F5" w14:textId="77777777" w:rsidR="006A0C1C" w:rsidRPr="001446A3" w:rsidRDefault="006A0C1C" w:rsidP="00372D2C">
      <w:pPr>
        <w:pStyle w:val="Listeafsnit"/>
        <w:numPr>
          <w:ilvl w:val="0"/>
          <w:numId w:val="15"/>
        </w:numPr>
        <w:spacing w:after="0" w:line="240" w:lineRule="auto"/>
        <w:jc w:val="both"/>
        <w:rPr>
          <w:rFonts w:cstheme="minorHAnsi"/>
          <w:szCs w:val="24"/>
        </w:rPr>
      </w:pPr>
      <w:r w:rsidRPr="001446A3">
        <w:rPr>
          <w:rFonts w:cstheme="minorHAnsi"/>
          <w:szCs w:val="24"/>
        </w:rPr>
        <w:t xml:space="preserve">&gt;280 dB/m = </w:t>
      </w:r>
      <w:proofErr w:type="spellStart"/>
      <w:r w:rsidRPr="001446A3">
        <w:rPr>
          <w:rFonts w:cstheme="minorHAnsi"/>
          <w:szCs w:val="24"/>
        </w:rPr>
        <w:t>steatosegrad</w:t>
      </w:r>
      <w:proofErr w:type="spellEnd"/>
      <w:r w:rsidRPr="001446A3">
        <w:rPr>
          <w:rFonts w:cstheme="minorHAnsi"/>
          <w:szCs w:val="24"/>
        </w:rPr>
        <w:t xml:space="preserve"> 3 (S3) </w:t>
      </w:r>
    </w:p>
    <w:p w14:paraId="0B5E8D6B" w14:textId="77777777" w:rsidR="00F80393" w:rsidRDefault="00F80393" w:rsidP="00372D2C">
      <w:pPr>
        <w:spacing w:after="0" w:line="240" w:lineRule="auto"/>
        <w:jc w:val="both"/>
        <w:rPr>
          <w:i/>
          <w:iCs/>
          <w:szCs w:val="24"/>
          <w:u w:val="single"/>
        </w:rPr>
      </w:pPr>
    </w:p>
    <w:p w14:paraId="264C8E91" w14:textId="77777777" w:rsidR="00F80393" w:rsidRDefault="00F80393" w:rsidP="00372D2C">
      <w:pPr>
        <w:spacing w:after="0" w:line="240" w:lineRule="auto"/>
        <w:jc w:val="both"/>
        <w:rPr>
          <w:i/>
          <w:iCs/>
          <w:szCs w:val="24"/>
          <w:u w:val="single"/>
        </w:rPr>
      </w:pPr>
    </w:p>
    <w:p w14:paraId="6BA1EE1F" w14:textId="4563F220" w:rsidR="006A0C1C" w:rsidRPr="001446A3" w:rsidRDefault="006A0C1C" w:rsidP="00372D2C">
      <w:pPr>
        <w:spacing w:after="0" w:line="240" w:lineRule="auto"/>
        <w:jc w:val="both"/>
        <w:rPr>
          <w:i/>
          <w:iCs/>
          <w:szCs w:val="24"/>
          <w:u w:val="single"/>
        </w:rPr>
      </w:pPr>
      <w:proofErr w:type="spellStart"/>
      <w:r w:rsidRPr="001446A3">
        <w:rPr>
          <w:i/>
          <w:iCs/>
          <w:szCs w:val="24"/>
          <w:u w:val="single"/>
        </w:rPr>
        <w:t>Interquartil</w:t>
      </w:r>
      <w:proofErr w:type="spellEnd"/>
      <w:r w:rsidRPr="001446A3">
        <w:rPr>
          <w:i/>
          <w:iCs/>
          <w:szCs w:val="24"/>
          <w:u w:val="single"/>
        </w:rPr>
        <w:t xml:space="preserve"> range (IQR)</w:t>
      </w:r>
    </w:p>
    <w:p w14:paraId="3E3901B0" w14:textId="77777777" w:rsidR="006A0C1C" w:rsidRPr="001446A3" w:rsidRDefault="006A0C1C" w:rsidP="00372D2C">
      <w:pPr>
        <w:spacing w:after="0" w:line="240" w:lineRule="auto"/>
        <w:rPr>
          <w:b/>
          <w:bCs/>
          <w:szCs w:val="24"/>
        </w:rPr>
      </w:pPr>
      <w:r w:rsidRPr="001446A3">
        <w:rPr>
          <w:rFonts w:cstheme="minorHAnsi"/>
          <w:szCs w:val="24"/>
        </w:rPr>
        <w:t xml:space="preserve">På dansk kaldt </w:t>
      </w:r>
      <w:proofErr w:type="spellStart"/>
      <w:r w:rsidRPr="001446A3">
        <w:rPr>
          <w:rFonts w:cstheme="minorHAnsi"/>
          <w:szCs w:val="24"/>
        </w:rPr>
        <w:t>interkvartil</w:t>
      </w:r>
      <w:proofErr w:type="spellEnd"/>
      <w:r w:rsidRPr="001446A3">
        <w:rPr>
          <w:rFonts w:cstheme="minorHAnsi"/>
          <w:szCs w:val="24"/>
        </w:rPr>
        <w:t xml:space="preserve"> spændvidde (IQR) af målingerne, er et udtryk for spredningen af målingerne der er foretaget. Undersøgelsen godkendes, hvis IQR højst udgør 25% af medianværdien, og mindst 50% af målingerne giver en elasticitetskvotient.</w:t>
      </w:r>
    </w:p>
    <w:p w14:paraId="1E8C02DC" w14:textId="5E62B983" w:rsidR="0061150D" w:rsidRPr="00161BE5" w:rsidRDefault="006A0C1C" w:rsidP="00372D2C">
      <w:pPr>
        <w:spacing w:after="0" w:line="240" w:lineRule="auto"/>
        <w:rPr>
          <w:rFonts w:cstheme="minorHAnsi"/>
          <w:szCs w:val="24"/>
        </w:rPr>
      </w:pPr>
      <w:proofErr w:type="spellStart"/>
      <w:r w:rsidRPr="00161BE5">
        <w:rPr>
          <w:rFonts w:cstheme="minorHAnsi"/>
          <w:szCs w:val="24"/>
        </w:rPr>
        <w:t>Interquartile</w:t>
      </w:r>
      <w:proofErr w:type="spellEnd"/>
      <w:r w:rsidRPr="00161BE5">
        <w:rPr>
          <w:rFonts w:cstheme="minorHAnsi"/>
          <w:szCs w:val="24"/>
        </w:rPr>
        <w:t xml:space="preserve"> range/</w:t>
      </w:r>
      <w:proofErr w:type="spellStart"/>
      <w:r w:rsidRPr="00161BE5">
        <w:rPr>
          <w:rFonts w:cstheme="minorHAnsi"/>
          <w:szCs w:val="24"/>
        </w:rPr>
        <w:t>mediane</w:t>
      </w:r>
      <w:proofErr w:type="spellEnd"/>
      <w:r w:rsidRPr="00161BE5">
        <w:rPr>
          <w:rFonts w:cstheme="minorHAnsi"/>
          <w:szCs w:val="24"/>
        </w:rPr>
        <w:t xml:space="preserve"> </w:t>
      </w:r>
      <w:proofErr w:type="spellStart"/>
      <w:r w:rsidRPr="00161BE5">
        <w:rPr>
          <w:rFonts w:cstheme="minorHAnsi"/>
          <w:szCs w:val="24"/>
        </w:rPr>
        <w:t>value</w:t>
      </w:r>
      <w:proofErr w:type="spellEnd"/>
      <w:r w:rsidRPr="00161BE5">
        <w:rPr>
          <w:rFonts w:cstheme="minorHAnsi"/>
          <w:szCs w:val="24"/>
        </w:rPr>
        <w:t xml:space="preserve"> (IQR/med) skal være </w:t>
      </w:r>
      <w:r w:rsidRPr="00161BE5">
        <w:rPr>
          <w:rFonts w:cstheme="minorHAnsi"/>
          <w:b/>
          <w:bCs/>
          <w:szCs w:val="24"/>
        </w:rPr>
        <w:t>&lt; 30%</w:t>
      </w:r>
      <w:r w:rsidRPr="00161BE5">
        <w:rPr>
          <w:rFonts w:cstheme="minorHAnsi"/>
          <w:szCs w:val="24"/>
        </w:rPr>
        <w:t xml:space="preserve"> for at undersøgelsen er brugbar. Hvis værdien er &gt;30% når undersøgelsen er færdig, skal undersøgelsen laves om.</w:t>
      </w:r>
    </w:p>
    <w:sectPr w:rsidR="0061150D" w:rsidRPr="00161BE5" w:rsidSect="009C4179">
      <w:headerReference w:type="default" r:id="rId15"/>
      <w:footerReference w:type="default" r:id="rId16"/>
      <w:pgSz w:w="11906" w:h="16838"/>
      <w:pgMar w:top="1701" w:right="1134" w:bottom="1701" w:left="1134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B4EC" w14:textId="77777777" w:rsidR="00267A92" w:rsidRDefault="00267A92" w:rsidP="0061150D">
      <w:pPr>
        <w:spacing w:after="0" w:line="240" w:lineRule="auto"/>
      </w:pPr>
      <w:r>
        <w:separator/>
      </w:r>
    </w:p>
  </w:endnote>
  <w:endnote w:type="continuationSeparator" w:id="0">
    <w:p w14:paraId="268B0C37" w14:textId="77777777" w:rsidR="00267A92" w:rsidRDefault="00267A92" w:rsidP="0061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8A6B" w14:textId="77777777" w:rsidR="0061150D" w:rsidRDefault="009C4179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02A949" wp14:editId="442515BC">
              <wp:simplePos x="0" y="0"/>
              <wp:positionH relativeFrom="column">
                <wp:posOffset>-468044</wp:posOffset>
              </wp:positionH>
              <wp:positionV relativeFrom="paragraph">
                <wp:posOffset>76591</wp:posOffset>
              </wp:positionV>
              <wp:extent cx="6821659" cy="556260"/>
              <wp:effectExtent l="0" t="0" r="0" b="0"/>
              <wp:wrapNone/>
              <wp:docPr id="486437571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659" cy="556260"/>
                        <a:chOff x="0" y="0"/>
                        <a:chExt cx="6821659" cy="556260"/>
                      </a:xfrm>
                    </wpg:grpSpPr>
                    <pic:pic xmlns:pic="http://schemas.openxmlformats.org/drawingml/2006/picture">
                      <pic:nvPicPr>
                        <pic:cNvPr id="1440324926" name="Picture 20" descr="A close-up of a logo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7AE2451C-9200-3BED-9213-ADB7C2887AB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265" cy="5562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8412302" name="Picture 23" descr="A black background with a black square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CFC237AB-C745-3893-6ACE-728E7BD7A9A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44416" y="105507"/>
                          <a:ext cx="1294130" cy="2743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7972294" name="Picture 3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57046" y="117231"/>
                          <a:ext cx="1379220" cy="2901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315309500" name="Picture 22" descr="A logo for a diabetes center&#10;&#10;AI-generated content may be incorrect.">
                          <a:extLst>
                            <a:ext uri="{FF2B5EF4-FFF2-40B4-BE49-F238E27FC236}">
                              <a16:creationId xmlns:a16="http://schemas.microsoft.com/office/drawing/2014/main" id="{DC5E63A8-698A-2859-3404-7B24E06FC79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686908" y="64477"/>
                          <a:ext cx="906780" cy="45339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9526843" name="Picture 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13939" y="123092"/>
                          <a:ext cx="807720" cy="274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13705904" name="Picture 1" descr="A close-up of a sign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618892" y="99646"/>
                          <a:ext cx="119062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ED771F" id="Group 8" o:spid="_x0000_s1026" style="position:absolute;margin-left:-36.85pt;margin-top:6.05pt;width:537.15pt;height:43.8pt;z-index:251665408" coordsize="68216,5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alt="A close-up of a logo&#10;&#10;AI-generated content may be incorrect." style="position:absolute;width:7232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">
                <v:imagedata r:id="rId7" o:title="A close-up of a logo&#10;&#10;AI-generated content may be incorrect"/>
              </v:shape>
              <v:shape id="Picture 23" o:spid="_x0000_s1028" type="#_x0000_t75" alt="A black background with a black square&#10;&#10;AI-generated content may be incorrect." style="position:absolute;left:7444;top:1055;width:12941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">
                <v:imagedata r:id="rId8" o:title="A black background with a black square&#10;&#10;AI-generated content may be incorrect"/>
              </v:shape>
              <v:shape id="Picture 3" o:spid="_x0000_s1029" type="#_x0000_t75" alt="A close-up of a sign&#10;&#10;AI-generated content may be incorrect." style="position:absolute;left:21570;top:1172;width:13792;height:2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">
                <v:imagedata r:id="rId9" o:title="A close-up of a sign&#10;&#10;AI-generated content may be incorrect"/>
              </v:shape>
              <v:shape id="Picture 22" o:spid="_x0000_s1030" type="#_x0000_t75" alt="A logo for a diabetes center&#10;&#10;AI-generated content may be incorrect." style="position:absolute;left:36869;top:644;width:9067;height:4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">
                <v:imagedata r:id="rId10" o:title="A logo for a diabetes center&#10;&#10;AI-generated content may be incorrect"/>
              </v:shape>
              <v:shape id="Picture 6" o:spid="_x0000_s1031" type="#_x0000_t75" style="position:absolute;left:60139;top:1230;width:8077;height:2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">
                <v:imagedata r:id="rId11" o:title=""/>
              </v:shape>
              <v:shape id="Picture 1" o:spid="_x0000_s1032" type="#_x0000_t75" alt="A close-up of a sign&#10;&#10;AI-generated content may be incorrect." style="position:absolute;left:46188;top:996;width:11907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">
                <v:imagedata r:id="rId12" o:title="A close-up of a sign&#10;&#10;AI-generated content may be incorrect"/>
              </v:shape>
            </v:group>
          </w:pict>
        </mc:Fallback>
      </mc:AlternateContent>
    </w:r>
  </w:p>
  <w:p w14:paraId="6AB6E1A4" w14:textId="77777777" w:rsidR="0061150D" w:rsidRPr="009C4179" w:rsidRDefault="009C4179" w:rsidP="009C4179">
    <w:pPr>
      <w:pStyle w:val="Sidefod"/>
      <w:tabs>
        <w:tab w:val="clear" w:pos="4819"/>
        <w:tab w:val="clear" w:pos="9638"/>
        <w:tab w:val="left" w:pos="6936"/>
      </w:tabs>
      <w:rPr>
        <w:lang w:val="en-US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F4067" w14:textId="77777777" w:rsidR="00267A92" w:rsidRDefault="00267A92" w:rsidP="0061150D">
      <w:pPr>
        <w:spacing w:after="0" w:line="240" w:lineRule="auto"/>
      </w:pPr>
      <w:r>
        <w:separator/>
      </w:r>
    </w:p>
  </w:footnote>
  <w:footnote w:type="continuationSeparator" w:id="0">
    <w:p w14:paraId="5D00728F" w14:textId="77777777" w:rsidR="00267A92" w:rsidRDefault="00267A92" w:rsidP="0061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7B2E" w14:textId="77777777" w:rsidR="001446A3" w:rsidRPr="000A34E5" w:rsidRDefault="001446A3" w:rsidP="001446A3">
    <w:pPr>
      <w:pStyle w:val="Sidehoved"/>
      <w:rPr>
        <w:b/>
        <w:bCs/>
      </w:rPr>
    </w:pPr>
    <w:r w:rsidRPr="000A34E5">
      <w:rPr>
        <w:b/>
        <w:bCs/>
        <w:noProof/>
      </w:rPr>
      <w:drawing>
        <wp:anchor distT="0" distB="0" distL="114300" distR="114300" simplePos="0" relativeHeight="251668480" behindDoc="0" locked="0" layoutInCell="1" allowOverlap="1" wp14:anchorId="5C46BEED" wp14:editId="21177B04">
          <wp:simplePos x="0" y="0"/>
          <wp:positionH relativeFrom="column">
            <wp:posOffset>4971024</wp:posOffset>
          </wp:positionH>
          <wp:positionV relativeFrom="paragraph">
            <wp:posOffset>1905</wp:posOffset>
          </wp:positionV>
          <wp:extent cx="1560830" cy="417830"/>
          <wp:effectExtent l="0" t="0" r="1270" b="1270"/>
          <wp:wrapNone/>
          <wp:docPr id="1223847481" name="Picture 6" descr="A blue letter in a square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732BA0FC-F3E2-A88D-2AD6-FF7BFA029C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blue letter in a square&#10;&#10;AI-generated content may be incorrect.">
                    <a:extLst>
                      <a:ext uri="{FF2B5EF4-FFF2-40B4-BE49-F238E27FC236}">
                        <a16:creationId xmlns:a16="http://schemas.microsoft.com/office/drawing/2014/main" id="{732BA0FC-F3E2-A88D-2AD6-FF7BFA029C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30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A34E5">
      <w:rPr>
        <w:b/>
        <w:bCs/>
      </w:rPr>
      <w:t>Version 1.0</w:t>
    </w:r>
  </w:p>
  <w:p w14:paraId="1E7C7CFD" w14:textId="07AC29D1" w:rsidR="001446A3" w:rsidRPr="000A34E5" w:rsidRDefault="001446A3" w:rsidP="001446A3">
    <w:pPr>
      <w:pStyle w:val="Sidehoved"/>
      <w:rPr>
        <w:b/>
        <w:bCs/>
      </w:rPr>
    </w:pPr>
    <w:r>
      <w:rPr>
        <w:b/>
        <w:bCs/>
      </w:rPr>
      <w:t>02</w:t>
    </w:r>
    <w:r w:rsidRPr="000A34E5">
      <w:rPr>
        <w:b/>
        <w:bCs/>
      </w:rPr>
      <w:t>.0</w:t>
    </w:r>
    <w:r>
      <w:rPr>
        <w:b/>
        <w:bCs/>
      </w:rPr>
      <w:t>2</w:t>
    </w:r>
    <w:r w:rsidRPr="000A34E5">
      <w:rPr>
        <w:b/>
        <w:bCs/>
      </w:rPr>
      <w:t>.2026</w:t>
    </w:r>
  </w:p>
  <w:p w14:paraId="28D3B154" w14:textId="77777777" w:rsidR="001446A3" w:rsidRPr="000A34E5" w:rsidRDefault="001446A3" w:rsidP="001446A3">
    <w:pPr>
      <w:pStyle w:val="Sidehoved"/>
      <w:rPr>
        <w:b/>
        <w:bCs/>
      </w:rPr>
    </w:pPr>
    <w:r w:rsidRPr="000A34E5">
      <w:rPr>
        <w:b/>
        <w:bCs/>
      </w:rPr>
      <w:t xml:space="preserve">Udarbejdet af SDCC ON </w:t>
    </w:r>
    <w:proofErr w:type="spellStart"/>
    <w:r w:rsidRPr="000A34E5">
      <w:rPr>
        <w:b/>
        <w:bCs/>
      </w:rPr>
      <w:t>LiMiT</w:t>
    </w:r>
    <w:proofErr w:type="spellEnd"/>
    <w:r w:rsidRPr="000A34E5">
      <w:rPr>
        <w:b/>
        <w:bCs/>
      </w:rPr>
      <w:t xml:space="preserve"> projektteam</w:t>
    </w:r>
    <w:r w:rsidRPr="000A34E5">
      <w:rPr>
        <w:b/>
        <w:bCs/>
      </w:rPr>
      <w:ptab w:relativeTo="margin" w:alignment="center" w:leader="none"/>
    </w:r>
    <w:r w:rsidRPr="000A34E5">
      <w:rPr>
        <w:b/>
        <w:bCs/>
      </w:rPr>
      <w:ptab w:relativeTo="margin" w:alignment="right" w:leader="none"/>
    </w:r>
  </w:p>
  <w:p w14:paraId="2621EA37" w14:textId="00E424BA" w:rsidR="009C4179" w:rsidRPr="009C4179" w:rsidRDefault="009C4179">
    <w:pPr>
      <w:pStyle w:val="Sidehoved"/>
      <w:rPr>
        <w:lang w:val="en-US"/>
      </w:rPr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B68"/>
    <w:multiLevelType w:val="hybridMultilevel"/>
    <w:tmpl w:val="1658A5F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2B20"/>
    <w:multiLevelType w:val="hybridMultilevel"/>
    <w:tmpl w:val="8BCA6F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E6F22"/>
    <w:multiLevelType w:val="hybridMultilevel"/>
    <w:tmpl w:val="39E20D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245D8"/>
    <w:multiLevelType w:val="hybridMultilevel"/>
    <w:tmpl w:val="627A5B7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871D0"/>
    <w:multiLevelType w:val="hybridMultilevel"/>
    <w:tmpl w:val="F32EC81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0472"/>
    <w:multiLevelType w:val="hybridMultilevel"/>
    <w:tmpl w:val="581EEE1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44849"/>
    <w:multiLevelType w:val="hybridMultilevel"/>
    <w:tmpl w:val="84A88042"/>
    <w:lvl w:ilvl="0" w:tplc="277894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AA438C"/>
    <w:multiLevelType w:val="hybridMultilevel"/>
    <w:tmpl w:val="1E108EC4"/>
    <w:lvl w:ilvl="0" w:tplc="786056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C6C2D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96C4A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96CC84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07A90C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FC8DF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1E6F3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6608A2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DF8C1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8" w15:restartNumberingAfterBreak="0">
    <w:nsid w:val="2F080432"/>
    <w:multiLevelType w:val="hybridMultilevel"/>
    <w:tmpl w:val="63A88164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E0E81"/>
    <w:multiLevelType w:val="hybridMultilevel"/>
    <w:tmpl w:val="5C28E3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82ABE"/>
    <w:multiLevelType w:val="hybridMultilevel"/>
    <w:tmpl w:val="FE38775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0263E"/>
    <w:multiLevelType w:val="hybridMultilevel"/>
    <w:tmpl w:val="BE066C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E14ED"/>
    <w:multiLevelType w:val="hybridMultilevel"/>
    <w:tmpl w:val="D31ED21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0156D"/>
    <w:multiLevelType w:val="hybridMultilevel"/>
    <w:tmpl w:val="3D844EF4"/>
    <w:lvl w:ilvl="0" w:tplc="FFFFFFFF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AF13877"/>
    <w:multiLevelType w:val="hybridMultilevel"/>
    <w:tmpl w:val="D2DE2F28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81AE2"/>
    <w:multiLevelType w:val="hybridMultilevel"/>
    <w:tmpl w:val="8F204746"/>
    <w:lvl w:ilvl="0" w:tplc="040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0168AA"/>
    <w:multiLevelType w:val="hybridMultilevel"/>
    <w:tmpl w:val="1446079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457E0"/>
    <w:multiLevelType w:val="hybridMultilevel"/>
    <w:tmpl w:val="E33E7A7E"/>
    <w:lvl w:ilvl="0" w:tplc="04060003">
      <w:start w:val="1"/>
      <w:numFmt w:val="bullet"/>
      <w:lvlText w:val="o"/>
      <w:lvlJc w:val="left"/>
      <w:pPr>
        <w:ind w:left="2024" w:hanging="36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 w16cid:durableId="1176574688">
    <w:abstractNumId w:val="11"/>
  </w:num>
  <w:num w:numId="2" w16cid:durableId="1734884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4044797">
    <w:abstractNumId w:val="2"/>
  </w:num>
  <w:num w:numId="4" w16cid:durableId="1394616301">
    <w:abstractNumId w:val="14"/>
  </w:num>
  <w:num w:numId="5" w16cid:durableId="753211422">
    <w:abstractNumId w:val="3"/>
  </w:num>
  <w:num w:numId="6" w16cid:durableId="1017392652">
    <w:abstractNumId w:val="13"/>
  </w:num>
  <w:num w:numId="7" w16cid:durableId="1368677357">
    <w:abstractNumId w:val="8"/>
  </w:num>
  <w:num w:numId="8" w16cid:durableId="187573684">
    <w:abstractNumId w:val="5"/>
  </w:num>
  <w:num w:numId="9" w16cid:durableId="2087917218">
    <w:abstractNumId w:val="1"/>
  </w:num>
  <w:num w:numId="10" w16cid:durableId="1901134400">
    <w:abstractNumId w:val="17"/>
  </w:num>
  <w:num w:numId="11" w16cid:durableId="2139376225">
    <w:abstractNumId w:val="10"/>
  </w:num>
  <w:num w:numId="12" w16cid:durableId="1729379058">
    <w:abstractNumId w:val="0"/>
  </w:num>
  <w:num w:numId="13" w16cid:durableId="576525464">
    <w:abstractNumId w:val="12"/>
  </w:num>
  <w:num w:numId="14" w16cid:durableId="634531600">
    <w:abstractNumId w:val="15"/>
  </w:num>
  <w:num w:numId="15" w16cid:durableId="1455367227">
    <w:abstractNumId w:val="4"/>
  </w:num>
  <w:num w:numId="16" w16cid:durableId="1300264260">
    <w:abstractNumId w:val="16"/>
  </w:num>
  <w:num w:numId="17" w16cid:durableId="1683119964">
    <w:abstractNumId w:val="7"/>
  </w:num>
  <w:num w:numId="18" w16cid:durableId="1115446596">
    <w:abstractNumId w:val="9"/>
  </w:num>
  <w:num w:numId="19" w16cid:durableId="886182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AB"/>
    <w:rsid w:val="00022B37"/>
    <w:rsid w:val="00051B76"/>
    <w:rsid w:val="00061DAB"/>
    <w:rsid w:val="00080925"/>
    <w:rsid w:val="0008705C"/>
    <w:rsid w:val="000A2710"/>
    <w:rsid w:val="001009CA"/>
    <w:rsid w:val="00117E57"/>
    <w:rsid w:val="0012303E"/>
    <w:rsid w:val="001446A3"/>
    <w:rsid w:val="00147CDC"/>
    <w:rsid w:val="00161BE5"/>
    <w:rsid w:val="0016666C"/>
    <w:rsid w:val="00176511"/>
    <w:rsid w:val="001F7AD0"/>
    <w:rsid w:val="002046BD"/>
    <w:rsid w:val="002106E6"/>
    <w:rsid w:val="00220DEC"/>
    <w:rsid w:val="002408E4"/>
    <w:rsid w:val="00254815"/>
    <w:rsid w:val="00267A92"/>
    <w:rsid w:val="0029371B"/>
    <w:rsid w:val="00294360"/>
    <w:rsid w:val="002968F4"/>
    <w:rsid w:val="002D2FC2"/>
    <w:rsid w:val="002E531F"/>
    <w:rsid w:val="00337594"/>
    <w:rsid w:val="00372D2C"/>
    <w:rsid w:val="00374FDA"/>
    <w:rsid w:val="003C160E"/>
    <w:rsid w:val="003F59D4"/>
    <w:rsid w:val="00424213"/>
    <w:rsid w:val="00482A87"/>
    <w:rsid w:val="00497EBD"/>
    <w:rsid w:val="004C5724"/>
    <w:rsid w:val="004E45C3"/>
    <w:rsid w:val="00527F63"/>
    <w:rsid w:val="00567951"/>
    <w:rsid w:val="00585DC1"/>
    <w:rsid w:val="005877DB"/>
    <w:rsid w:val="00591C83"/>
    <w:rsid w:val="00595CAF"/>
    <w:rsid w:val="005A3E4A"/>
    <w:rsid w:val="005C2317"/>
    <w:rsid w:val="005C3977"/>
    <w:rsid w:val="005D62B8"/>
    <w:rsid w:val="005F4E9F"/>
    <w:rsid w:val="0061150D"/>
    <w:rsid w:val="00625C1C"/>
    <w:rsid w:val="006278A5"/>
    <w:rsid w:val="006479F7"/>
    <w:rsid w:val="00667295"/>
    <w:rsid w:val="006A0C1C"/>
    <w:rsid w:val="006B7CC3"/>
    <w:rsid w:val="006C77E3"/>
    <w:rsid w:val="006E0A58"/>
    <w:rsid w:val="00712720"/>
    <w:rsid w:val="00730901"/>
    <w:rsid w:val="00731384"/>
    <w:rsid w:val="00731888"/>
    <w:rsid w:val="0073396F"/>
    <w:rsid w:val="00735B16"/>
    <w:rsid w:val="007575B4"/>
    <w:rsid w:val="0076501E"/>
    <w:rsid w:val="007653D7"/>
    <w:rsid w:val="00777D9A"/>
    <w:rsid w:val="007853A4"/>
    <w:rsid w:val="00787327"/>
    <w:rsid w:val="007B7C12"/>
    <w:rsid w:val="007C6D42"/>
    <w:rsid w:val="007F0289"/>
    <w:rsid w:val="00845CA0"/>
    <w:rsid w:val="008904E7"/>
    <w:rsid w:val="008A3D80"/>
    <w:rsid w:val="008A467C"/>
    <w:rsid w:val="008A5C77"/>
    <w:rsid w:val="008B638C"/>
    <w:rsid w:val="008D74F7"/>
    <w:rsid w:val="00956365"/>
    <w:rsid w:val="00957CA3"/>
    <w:rsid w:val="00994CE5"/>
    <w:rsid w:val="00997F78"/>
    <w:rsid w:val="009C4179"/>
    <w:rsid w:val="00A20F3C"/>
    <w:rsid w:val="00A406E7"/>
    <w:rsid w:val="00AC4C40"/>
    <w:rsid w:val="00AD6DBD"/>
    <w:rsid w:val="00AF131E"/>
    <w:rsid w:val="00B321CC"/>
    <w:rsid w:val="00B35C5A"/>
    <w:rsid w:val="00B43BFF"/>
    <w:rsid w:val="00B707AF"/>
    <w:rsid w:val="00B84775"/>
    <w:rsid w:val="00B939AE"/>
    <w:rsid w:val="00C1302F"/>
    <w:rsid w:val="00C274A5"/>
    <w:rsid w:val="00C37E98"/>
    <w:rsid w:val="00C4305B"/>
    <w:rsid w:val="00C46CBE"/>
    <w:rsid w:val="00C53BF8"/>
    <w:rsid w:val="00C66400"/>
    <w:rsid w:val="00CA135E"/>
    <w:rsid w:val="00D12A0F"/>
    <w:rsid w:val="00D16426"/>
    <w:rsid w:val="00D37360"/>
    <w:rsid w:val="00D401CA"/>
    <w:rsid w:val="00DA402C"/>
    <w:rsid w:val="00DA6FA2"/>
    <w:rsid w:val="00DF3196"/>
    <w:rsid w:val="00E71740"/>
    <w:rsid w:val="00EA21E6"/>
    <w:rsid w:val="00ED310B"/>
    <w:rsid w:val="00ED39C3"/>
    <w:rsid w:val="00ED6A30"/>
    <w:rsid w:val="00EE3C06"/>
    <w:rsid w:val="00EF3588"/>
    <w:rsid w:val="00F017D6"/>
    <w:rsid w:val="00F32CF3"/>
    <w:rsid w:val="00F35AE4"/>
    <w:rsid w:val="00F559F5"/>
    <w:rsid w:val="00F67195"/>
    <w:rsid w:val="00F80393"/>
    <w:rsid w:val="00F92CA2"/>
    <w:rsid w:val="00F96753"/>
    <w:rsid w:val="00FD31F5"/>
    <w:rsid w:val="00FE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03181"/>
  <w15:chartTrackingRefBased/>
  <w15:docId w15:val="{A06EE067-59A5-4EA8-8E93-3C92A137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A58"/>
    <w:pPr>
      <w:spacing w:line="259" w:lineRule="auto"/>
    </w:pPr>
    <w:rPr>
      <w:kern w:val="0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1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1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1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1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1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1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1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1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1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1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61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1150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1150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1150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1150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1150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115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1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1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1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1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1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1150D"/>
    <w:rPr>
      <w:i/>
      <w:iCs/>
      <w:color w:val="404040" w:themeColor="text1" w:themeTint="BF"/>
    </w:rPr>
  </w:style>
  <w:style w:type="paragraph" w:styleId="Listeafsnit">
    <w:name w:val="List Paragraph"/>
    <w:basedOn w:val="Normal"/>
    <w:link w:val="ListeafsnitTegn"/>
    <w:uiPriority w:val="34"/>
    <w:qFormat/>
    <w:rsid w:val="0061150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1150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1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1150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1150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50D"/>
  </w:style>
  <w:style w:type="paragraph" w:styleId="Sidefod">
    <w:name w:val="footer"/>
    <w:basedOn w:val="Normal"/>
    <w:link w:val="SidefodTegn"/>
    <w:uiPriority w:val="99"/>
    <w:unhideWhenUsed/>
    <w:rsid w:val="0061150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50D"/>
  </w:style>
  <w:style w:type="character" w:customStyle="1" w:styleId="ListeafsnitTegn">
    <w:name w:val="Listeafsnit Tegn"/>
    <w:link w:val="Listeafsnit"/>
    <w:uiPriority w:val="34"/>
    <w:locked/>
    <w:rsid w:val="006E0A58"/>
  </w:style>
  <w:style w:type="paragraph" w:customStyle="1" w:styleId="Default">
    <w:name w:val="Default"/>
    <w:rsid w:val="006E0A5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lang w:eastAsia="da-DK"/>
      <w14:ligatures w14:val="none"/>
    </w:rPr>
  </w:style>
  <w:style w:type="paragraph" w:customStyle="1" w:styleId="clause">
    <w:name w:val="~clause~"/>
    <w:basedOn w:val="Normal"/>
    <w:rsid w:val="00B7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a-DK"/>
    </w:rPr>
  </w:style>
  <w:style w:type="paragraph" w:styleId="Billedtekst">
    <w:name w:val="caption"/>
    <w:basedOn w:val="Normal"/>
    <w:next w:val="Normal"/>
    <w:uiPriority w:val="35"/>
    <w:unhideWhenUsed/>
    <w:qFormat/>
    <w:rsid w:val="00B707A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254815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254815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254815"/>
    <w:rPr>
      <w:kern w:val="0"/>
      <w:sz w:val="20"/>
      <w:szCs w:val="20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254815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254815"/>
    <w:rPr>
      <w:b/>
      <w:bCs/>
      <w:kern w:val="0"/>
      <w:sz w:val="20"/>
      <w:szCs w:val="20"/>
      <w14:ligatures w14:val="none"/>
    </w:rPr>
  </w:style>
  <w:style w:type="paragraph" w:styleId="Korrektur">
    <w:name w:val="Revision"/>
    <w:hidden/>
    <w:uiPriority w:val="99"/>
    <w:semiHidden/>
    <w:rsid w:val="00F67195"/>
    <w:pPr>
      <w:spacing w:after="0" w:line="240" w:lineRule="auto"/>
    </w:pPr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0.png"/><Relationship Id="rId3" Type="http://schemas.openxmlformats.org/officeDocument/2006/relationships/image" Target="media/image8.png"/><Relationship Id="rId7" Type="http://schemas.openxmlformats.org/officeDocument/2006/relationships/image" Target="media/image80.png"/><Relationship Id="rId12" Type="http://schemas.openxmlformats.org/officeDocument/2006/relationships/image" Target="media/image130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image" Target="media/image11.png"/><Relationship Id="rId11" Type="http://schemas.openxmlformats.org/officeDocument/2006/relationships/image" Target="media/image120.png"/><Relationship Id="rId5" Type="http://schemas.openxmlformats.org/officeDocument/2006/relationships/image" Target="media/image10.png"/><Relationship Id="rId10" Type="http://schemas.openxmlformats.org/officeDocument/2006/relationships/image" Target="media/image110.png"/><Relationship Id="rId4" Type="http://schemas.openxmlformats.org/officeDocument/2006/relationships/image" Target="media/image9.png"/><Relationship Id="rId9" Type="http://schemas.openxmlformats.org/officeDocument/2006/relationships/image" Target="media/image10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mad0392\Downloads\ON%20LiMiT%20brevpapir_skabelon_gener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5963f7-80d3-4ec5-aba9-272c8bc50904">
      <Terms xmlns="http://schemas.microsoft.com/office/infopath/2007/PartnerControls"/>
    </lcf76f155ced4ddcb4097134ff3c332f>
    <TaxCatchAll xmlns="be41a760-d2ba-4f1f-a63e-a0a96dfc1a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AD27A9FB48B54CAC9FA0E614788320" ma:contentTypeVersion="13" ma:contentTypeDescription="Opret et nyt dokument." ma:contentTypeScope="" ma:versionID="07a1cf55d0b55a0f13f5489c7480aa07">
  <xsd:schema xmlns:xsd="http://www.w3.org/2001/XMLSchema" xmlns:xs="http://www.w3.org/2001/XMLSchema" xmlns:p="http://schemas.microsoft.com/office/2006/metadata/properties" xmlns:ns2="6c5963f7-80d3-4ec5-aba9-272c8bc50904" xmlns:ns3="be41a760-d2ba-4f1f-a63e-a0a96dfc1a73" targetNamespace="http://schemas.microsoft.com/office/2006/metadata/properties" ma:root="true" ma:fieldsID="727952f4a1353d66d4b5f1f78ece24a2" ns2:_="" ns3:_="">
    <xsd:import namespace="6c5963f7-80d3-4ec5-aba9-272c8bc50904"/>
    <xsd:import namespace="be41a760-d2ba-4f1f-a63e-a0a96dfc1a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5963f7-80d3-4ec5-aba9-272c8bc509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ledmærker" ma:readOnly="false" ma:fieldId="{5cf76f15-5ced-4ddc-b409-7134ff3c332f}" ma:taxonomyMulti="true" ma:sspId="5cd08861-88c0-49b2-8510-903f698cf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1a760-d2ba-4f1f-a63e-a0a96dfc1a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e4f4311-bcde-44e4-85ea-aeb513e5317f}" ma:internalName="TaxCatchAll" ma:showField="CatchAllData" ma:web="be41a760-d2ba-4f1f-a63e-a0a96dfc1a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0EB872-A81C-40DC-8848-FE0DCF4A38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0D8823-24A4-45C4-BE44-F7957D1D5DA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E49719-B687-49FA-8A36-611A76579767}"/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ON LiMiT brevpapir_skabelon_generel</Template>
  <TotalTime>105</TotalTime>
  <Pages>5</Pages>
  <Words>978</Words>
  <Characters>5966</Characters>
  <Application>Microsoft Office Word</Application>
  <DocSecurity>0</DocSecurity>
  <Lines>49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 Madsen</dc:creator>
  <cp:keywords/>
  <dc:description/>
  <cp:lastModifiedBy>Carolien Spangsberg Rouw</cp:lastModifiedBy>
  <cp:revision>22</cp:revision>
  <dcterms:created xsi:type="dcterms:W3CDTF">2025-12-05T12:11:00Z</dcterms:created>
  <dcterms:modified xsi:type="dcterms:W3CDTF">2026-05-18T08:13:00Z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0x010100A7AD27A9FB48B54CAC9FA0E614788320</vt:lpwstr>
  </property>
</Properties>
</file>